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43469812" w14:textId="77777777" w:rsidR="005440F2" w:rsidRDefault="005440F2" w:rsidP="005440F2">
      <w:pPr>
        <w:spacing w:after="0"/>
        <w:jc w:val="center"/>
        <w:rPr>
          <w:rFonts w:cs="Arial"/>
          <w:b/>
          <w:bCs/>
        </w:rPr>
      </w:pPr>
      <w:r w:rsidRPr="009D0591">
        <w:rPr>
          <w:rFonts w:cs="Arial"/>
        </w:rPr>
        <w:t>Cocou Médard Tossou</w:t>
      </w:r>
    </w:p>
    <w:p w14:paraId="0644CBE0" w14:textId="77777777" w:rsidR="005440F2" w:rsidRPr="00235E59" w:rsidRDefault="005440F2" w:rsidP="005440F2">
      <w:pPr>
        <w:jc w:val="center"/>
        <w:rPr>
          <w:rFonts w:cs="Arial"/>
        </w:rPr>
      </w:pPr>
      <w:r w:rsidRPr="009D0591">
        <w:rPr>
          <w:rFonts w:cs="Arial"/>
        </w:rPr>
        <w:t>Marcos Costa Braga</w:t>
      </w:r>
    </w:p>
    <w:p w14:paraId="543D517A" w14:textId="7049CA23" w:rsidR="00E85823" w:rsidRPr="00F40F7D" w:rsidRDefault="00E85823" w:rsidP="005440F2">
      <w:pPr>
        <w:jc w:val="center"/>
        <w:rPr>
          <w:rFonts w:cs="Arial"/>
          <w:szCs w:val="24"/>
        </w:rPr>
      </w:pPr>
    </w:p>
    <w:p w14:paraId="40D0E1BF" w14:textId="77777777" w:rsidR="00F40F7D" w:rsidRPr="00F40F7D" w:rsidRDefault="00F40F7D" w:rsidP="00F40F7D">
      <w:pPr>
        <w:spacing w:after="0"/>
        <w:jc w:val="left"/>
        <w:rPr>
          <w:szCs w:val="24"/>
        </w:rPr>
      </w:pPr>
    </w:p>
    <w:p w14:paraId="287135C7" w14:textId="77777777" w:rsidR="00F40F7D" w:rsidRPr="00F40F7D" w:rsidRDefault="00F40F7D" w:rsidP="00F40F7D">
      <w:pPr>
        <w:spacing w:after="0"/>
        <w:jc w:val="left"/>
        <w:rPr>
          <w:szCs w:val="24"/>
        </w:rPr>
      </w:pPr>
    </w:p>
    <w:p w14:paraId="1A28E185" w14:textId="77777777" w:rsidR="00F40F7D" w:rsidRPr="00F40F7D" w:rsidRDefault="00F40F7D" w:rsidP="00F40F7D">
      <w:pPr>
        <w:spacing w:after="0"/>
        <w:jc w:val="left"/>
        <w:rPr>
          <w:szCs w:val="24"/>
        </w:rPr>
      </w:pPr>
    </w:p>
    <w:p w14:paraId="01DAF55E" w14:textId="77777777" w:rsidR="00F40F7D" w:rsidRPr="00F40F7D" w:rsidRDefault="00F40F7D" w:rsidP="00F40F7D">
      <w:pPr>
        <w:spacing w:after="0"/>
        <w:jc w:val="left"/>
        <w:rPr>
          <w:szCs w:val="24"/>
        </w:rPr>
      </w:pPr>
    </w:p>
    <w:p w14:paraId="4803C587" w14:textId="77777777" w:rsidR="00F40F7D" w:rsidRPr="00F40F7D" w:rsidRDefault="00F40F7D" w:rsidP="00F40F7D">
      <w:pPr>
        <w:spacing w:after="0"/>
        <w:jc w:val="left"/>
        <w:rPr>
          <w:szCs w:val="24"/>
        </w:rPr>
      </w:pPr>
    </w:p>
    <w:p w14:paraId="53BDB698" w14:textId="77777777" w:rsidR="00F40F7D" w:rsidRPr="00F40F7D" w:rsidRDefault="00F40F7D" w:rsidP="00F40F7D">
      <w:pPr>
        <w:spacing w:after="0"/>
        <w:jc w:val="left"/>
        <w:rPr>
          <w:szCs w:val="24"/>
        </w:rPr>
      </w:pPr>
    </w:p>
    <w:p w14:paraId="3012BAF0" w14:textId="77777777" w:rsidR="00F40F7D" w:rsidRDefault="00F40F7D" w:rsidP="00F40F7D">
      <w:pPr>
        <w:spacing w:after="0"/>
        <w:jc w:val="left"/>
        <w:rPr>
          <w:szCs w:val="24"/>
        </w:rPr>
      </w:pPr>
    </w:p>
    <w:p w14:paraId="59DC8FE8" w14:textId="77777777" w:rsidR="00E85823" w:rsidRPr="00F40F7D" w:rsidRDefault="00E85823" w:rsidP="005440F2">
      <w:pPr>
        <w:jc w:val="center"/>
        <w:rPr>
          <w:rFonts w:cs="Arial"/>
          <w:szCs w:val="24"/>
        </w:rPr>
      </w:pPr>
    </w:p>
    <w:p w14:paraId="6E91DED9" w14:textId="77777777" w:rsidR="00E85823" w:rsidRPr="00EC2D0E" w:rsidRDefault="00E85823" w:rsidP="005440F2">
      <w:pPr>
        <w:pStyle w:val="Corpodetexto"/>
        <w:rPr>
          <w:rStyle w:val="TtulodoLivro"/>
          <w:sz w:val="24"/>
          <w:szCs w:val="24"/>
        </w:rPr>
      </w:pPr>
      <w:r w:rsidRPr="00EC2D0E">
        <w:rPr>
          <w:rStyle w:val="TtulodoLivro"/>
          <w:sz w:val="24"/>
          <w:szCs w:val="24"/>
        </w:rPr>
        <w:t>Estudo e implementação de técnicas de processamento de imagens para reconhecimento facial</w:t>
      </w:r>
    </w:p>
    <w:p w14:paraId="704FD35F" w14:textId="77777777" w:rsidR="003075B5" w:rsidRPr="00F40F7D" w:rsidRDefault="003075B5" w:rsidP="005440F2">
      <w:pPr>
        <w:spacing w:after="0"/>
        <w:jc w:val="left"/>
        <w:rPr>
          <w:szCs w:val="24"/>
        </w:rPr>
      </w:pPr>
    </w:p>
    <w:p w14:paraId="6195A48D" w14:textId="44D68D1D" w:rsidR="0024583E" w:rsidRPr="00F40F7D" w:rsidRDefault="0024583E" w:rsidP="005440F2">
      <w:pPr>
        <w:spacing w:after="0"/>
        <w:jc w:val="left"/>
        <w:rPr>
          <w:szCs w:val="24"/>
        </w:rPr>
      </w:pPr>
    </w:p>
    <w:p w14:paraId="75F06DD8" w14:textId="5D46CE1B" w:rsidR="0024583E" w:rsidRPr="00F40F7D" w:rsidRDefault="0024583E" w:rsidP="005440F2">
      <w:pPr>
        <w:spacing w:after="0"/>
        <w:jc w:val="left"/>
        <w:rPr>
          <w:szCs w:val="24"/>
        </w:rPr>
      </w:pPr>
    </w:p>
    <w:p w14:paraId="005DD9A0" w14:textId="2B726D3F" w:rsidR="00F40F7D" w:rsidRPr="00F40F7D" w:rsidRDefault="00F40F7D" w:rsidP="005440F2">
      <w:pPr>
        <w:spacing w:after="0"/>
        <w:jc w:val="left"/>
        <w:rPr>
          <w:szCs w:val="24"/>
        </w:rPr>
      </w:pPr>
    </w:p>
    <w:p w14:paraId="5FD5E47A" w14:textId="2BAAF556" w:rsidR="00F40F7D" w:rsidRPr="00F40F7D" w:rsidRDefault="00F40F7D" w:rsidP="005440F2">
      <w:pPr>
        <w:spacing w:after="0"/>
        <w:jc w:val="left"/>
        <w:rPr>
          <w:szCs w:val="24"/>
        </w:rPr>
      </w:pPr>
    </w:p>
    <w:p w14:paraId="5892B5FD" w14:textId="0F5C8B45" w:rsidR="00F40F7D" w:rsidRPr="00F40F7D" w:rsidRDefault="00F40F7D" w:rsidP="005440F2">
      <w:pPr>
        <w:spacing w:after="0"/>
        <w:jc w:val="left"/>
        <w:rPr>
          <w:szCs w:val="24"/>
        </w:rPr>
      </w:pPr>
    </w:p>
    <w:p w14:paraId="2016BE10" w14:textId="2386402F" w:rsidR="00F40F7D" w:rsidRDefault="00F40F7D" w:rsidP="005440F2">
      <w:pPr>
        <w:spacing w:after="0"/>
        <w:jc w:val="left"/>
        <w:rPr>
          <w:szCs w:val="24"/>
        </w:rPr>
      </w:pPr>
    </w:p>
    <w:p w14:paraId="705912C7" w14:textId="243255FB" w:rsidR="00F40F7D" w:rsidRDefault="00F40F7D" w:rsidP="005440F2">
      <w:pPr>
        <w:spacing w:after="0"/>
        <w:jc w:val="left"/>
        <w:rPr>
          <w:szCs w:val="24"/>
        </w:rPr>
      </w:pPr>
    </w:p>
    <w:p w14:paraId="3A193110" w14:textId="737BF319" w:rsidR="00F40F7D" w:rsidRDefault="00F40F7D" w:rsidP="005440F2">
      <w:pPr>
        <w:spacing w:after="0"/>
        <w:jc w:val="left"/>
        <w:rPr>
          <w:szCs w:val="24"/>
        </w:rPr>
      </w:pPr>
    </w:p>
    <w:p w14:paraId="752A0070" w14:textId="675FBA5A" w:rsidR="00F40F7D" w:rsidRDefault="00F40F7D" w:rsidP="005440F2">
      <w:pPr>
        <w:spacing w:after="0"/>
        <w:jc w:val="left"/>
        <w:rPr>
          <w:szCs w:val="24"/>
        </w:rPr>
      </w:pPr>
    </w:p>
    <w:p w14:paraId="00AD637A" w14:textId="77777777" w:rsidR="00F40F7D" w:rsidRPr="00F40F7D" w:rsidRDefault="00F40F7D" w:rsidP="005440F2">
      <w:pPr>
        <w:spacing w:after="0"/>
        <w:jc w:val="left"/>
        <w:rPr>
          <w:szCs w:val="24"/>
        </w:rPr>
      </w:pPr>
    </w:p>
    <w:p w14:paraId="0005D8BF" w14:textId="77777777" w:rsidR="003E5AC1" w:rsidRPr="00F40F7D" w:rsidRDefault="003E5AC1" w:rsidP="005440F2">
      <w:pPr>
        <w:spacing w:after="0"/>
        <w:jc w:val="left"/>
        <w:rPr>
          <w:szCs w:val="24"/>
        </w:rPr>
      </w:pPr>
    </w:p>
    <w:p w14:paraId="53AE84A3" w14:textId="77777777" w:rsidR="003075B5" w:rsidRDefault="003075B5" w:rsidP="005440F2">
      <w:pPr>
        <w:spacing w:after="0" w:line="240" w:lineRule="auto"/>
        <w:jc w:val="left"/>
      </w:pPr>
    </w:p>
    <w:p w14:paraId="675FC44C" w14:textId="77777777" w:rsidR="003075B5" w:rsidRPr="00E277D2" w:rsidRDefault="003075B5" w:rsidP="005440F2">
      <w:pPr>
        <w:pStyle w:val="Corpodetexto"/>
        <w:rPr>
          <w:rFonts w:cs="Arial"/>
          <w:b w:val="0"/>
          <w:bCs w:val="0"/>
          <w:sz w:val="24"/>
        </w:rPr>
      </w:pPr>
      <w:r w:rsidRPr="00E277D2">
        <w:rPr>
          <w:rFonts w:cs="Arial"/>
          <w:b w:val="0"/>
          <w:bCs w:val="0"/>
          <w:sz w:val="24"/>
        </w:rPr>
        <w:t>BRASÍLIA, DF</w:t>
      </w:r>
    </w:p>
    <w:p w14:paraId="7CE14E7A" w14:textId="3181CB9D" w:rsidR="006152A3" w:rsidRPr="003E5AC1" w:rsidRDefault="003075B5" w:rsidP="005440F2">
      <w:pPr>
        <w:pStyle w:val="Corpodetexto"/>
        <w:rPr>
          <w:rFonts w:cs="Arial"/>
          <w:b w:val="0"/>
          <w:bCs w:val="0"/>
          <w:sz w:val="24"/>
        </w:rPr>
        <w:sectPr w:rsidR="006152A3" w:rsidRPr="003E5AC1" w:rsidSect="007841CA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footnotePr>
            <w:pos w:val="beneathText"/>
          </w:footnotePr>
          <w:pgSz w:w="11905" w:h="16837"/>
          <w:pgMar w:top="1385" w:right="1134" w:bottom="1134" w:left="1701" w:header="851" w:footer="907" w:gutter="0"/>
          <w:cols w:space="720"/>
          <w:docGrid w:linePitch="360"/>
        </w:sectPr>
      </w:pPr>
      <w:r w:rsidRPr="003E5AC1">
        <w:rPr>
          <w:rFonts w:cs="Arial"/>
          <w:b w:val="0"/>
          <w:bCs w:val="0"/>
          <w:sz w:val="24"/>
        </w:rPr>
        <w:t>20</w:t>
      </w:r>
      <w:r w:rsidR="00285409" w:rsidRPr="003E5AC1">
        <w:rPr>
          <w:rFonts w:cs="Arial"/>
          <w:b w:val="0"/>
          <w:bCs w:val="0"/>
          <w:sz w:val="24"/>
        </w:rPr>
        <w:t>20</w:t>
      </w:r>
    </w:p>
    <w:p w14:paraId="0E99152B" w14:textId="3D41BAB4" w:rsidR="005440F2" w:rsidRDefault="005440F2" w:rsidP="005440F2">
      <w:pPr>
        <w:spacing w:after="0"/>
        <w:jc w:val="center"/>
        <w:rPr>
          <w:rFonts w:cs="Arial"/>
          <w:b/>
          <w:bCs/>
        </w:rPr>
      </w:pPr>
      <w:r w:rsidRPr="009D0591">
        <w:rPr>
          <w:rFonts w:cs="Arial"/>
        </w:rPr>
        <w:lastRenderedPageBreak/>
        <w:t>Cocou Médard Tossou</w:t>
      </w:r>
    </w:p>
    <w:p w14:paraId="21CDC4AD" w14:textId="77777777" w:rsidR="005440F2" w:rsidRPr="00235E59" w:rsidRDefault="005440F2" w:rsidP="005440F2">
      <w:pPr>
        <w:jc w:val="center"/>
        <w:rPr>
          <w:rFonts w:cs="Arial"/>
        </w:rPr>
      </w:pPr>
      <w:r w:rsidRPr="009D0591">
        <w:rPr>
          <w:rFonts w:cs="Arial"/>
        </w:rPr>
        <w:t>Marcos Costa Braga</w:t>
      </w:r>
    </w:p>
    <w:p w14:paraId="2804A0C4" w14:textId="0E1D2174" w:rsidR="00AD5974" w:rsidRDefault="00AD5974" w:rsidP="005440F2">
      <w:pPr>
        <w:jc w:val="center"/>
        <w:rPr>
          <w:rFonts w:cs="Arial"/>
        </w:rPr>
      </w:pPr>
    </w:p>
    <w:p w14:paraId="3053A2A8" w14:textId="77777777" w:rsidR="00AD5974" w:rsidRDefault="00AD5974" w:rsidP="005440F2">
      <w:pPr>
        <w:jc w:val="center"/>
        <w:rPr>
          <w:rFonts w:cs="Arial"/>
        </w:rPr>
      </w:pPr>
    </w:p>
    <w:p w14:paraId="5753E588" w14:textId="77777777" w:rsidR="00AD5974" w:rsidRPr="00285409" w:rsidRDefault="00AD5974" w:rsidP="005440F2">
      <w:pPr>
        <w:pStyle w:val="Corpodetexto"/>
        <w:rPr>
          <w:rFonts w:cs="Arial"/>
          <w:sz w:val="24"/>
          <w:szCs w:val="6"/>
        </w:rPr>
      </w:pPr>
      <w:r w:rsidRPr="00285409">
        <w:rPr>
          <w:rFonts w:cs="Arial"/>
          <w:sz w:val="24"/>
          <w:szCs w:val="6"/>
        </w:rPr>
        <w:t>Estudo e implementação de técnicas de processamento de imagens para reconhecimento facial</w:t>
      </w:r>
    </w:p>
    <w:p w14:paraId="057B6F9D" w14:textId="77777777" w:rsidR="00285409" w:rsidRDefault="00285409" w:rsidP="00285409">
      <w:pPr>
        <w:spacing w:after="0"/>
        <w:jc w:val="left"/>
      </w:pPr>
    </w:p>
    <w:p w14:paraId="6B759E71" w14:textId="77777777" w:rsidR="00285409" w:rsidRDefault="00285409" w:rsidP="00285409">
      <w:pPr>
        <w:spacing w:after="0"/>
        <w:jc w:val="left"/>
      </w:pPr>
    </w:p>
    <w:p w14:paraId="1A4C4F09" w14:textId="77777777" w:rsidR="00285409" w:rsidRDefault="00285409" w:rsidP="00285409">
      <w:pPr>
        <w:spacing w:after="0"/>
        <w:jc w:val="left"/>
      </w:pPr>
    </w:p>
    <w:p w14:paraId="76A3D2C6" w14:textId="77777777" w:rsidR="007B2217" w:rsidRDefault="007B2217" w:rsidP="005440F2">
      <w:pPr>
        <w:pStyle w:val="Corpodetexto"/>
        <w:ind w:left="3540"/>
        <w:jc w:val="both"/>
        <w:rPr>
          <w:rFonts w:cs="Arial"/>
          <w:b w:val="0"/>
          <w:bCs w:val="0"/>
          <w:sz w:val="24"/>
        </w:rPr>
      </w:pPr>
    </w:p>
    <w:p w14:paraId="70AFF671" w14:textId="77777777" w:rsidR="00B928E9" w:rsidRPr="00B928E9" w:rsidRDefault="00B928E9" w:rsidP="003E5AC1">
      <w:pPr>
        <w:pStyle w:val="Corpodetexto"/>
        <w:ind w:left="4253"/>
        <w:jc w:val="both"/>
        <w:rPr>
          <w:rFonts w:cs="Arial"/>
          <w:b w:val="0"/>
          <w:bCs w:val="0"/>
          <w:sz w:val="24"/>
        </w:rPr>
      </w:pPr>
      <w:r w:rsidRPr="00B928E9">
        <w:rPr>
          <w:rFonts w:cs="Arial"/>
          <w:b w:val="0"/>
          <w:bCs w:val="0"/>
          <w:sz w:val="24"/>
        </w:rPr>
        <w:t>Monografia, apresentada no Instituto de</w:t>
      </w:r>
    </w:p>
    <w:p w14:paraId="298E3D5F" w14:textId="77777777" w:rsidR="00B928E9" w:rsidRPr="00B928E9" w:rsidRDefault="00B928E9" w:rsidP="003E5AC1">
      <w:pPr>
        <w:pStyle w:val="Corpodetexto"/>
        <w:ind w:left="4253"/>
        <w:jc w:val="both"/>
        <w:rPr>
          <w:rFonts w:cs="Arial"/>
          <w:b w:val="0"/>
          <w:bCs w:val="0"/>
          <w:sz w:val="24"/>
        </w:rPr>
      </w:pPr>
      <w:r w:rsidRPr="00B928E9">
        <w:rPr>
          <w:rFonts w:cs="Arial"/>
          <w:b w:val="0"/>
          <w:bCs w:val="0"/>
          <w:sz w:val="24"/>
        </w:rPr>
        <w:t>Educação Superior de Brasília (IESB), para</w:t>
      </w:r>
    </w:p>
    <w:p w14:paraId="16B7B495" w14:textId="7AA968BA" w:rsidR="00270E1F" w:rsidRPr="00E277D2" w:rsidRDefault="00B928E9" w:rsidP="003E5AC1">
      <w:pPr>
        <w:pStyle w:val="Corpodetexto"/>
        <w:ind w:left="4253"/>
        <w:jc w:val="both"/>
        <w:rPr>
          <w:rFonts w:cs="Arial"/>
          <w:b w:val="0"/>
          <w:bCs w:val="0"/>
          <w:sz w:val="24"/>
        </w:rPr>
      </w:pPr>
      <w:r w:rsidRPr="00B928E9">
        <w:rPr>
          <w:rFonts w:cs="Arial"/>
          <w:b w:val="0"/>
          <w:bCs w:val="0"/>
          <w:sz w:val="24"/>
        </w:rPr>
        <w:t>obtenção do grau de Bacharelado em</w:t>
      </w:r>
      <w:r w:rsidR="003E5AC1">
        <w:rPr>
          <w:rFonts w:cs="Arial"/>
          <w:b w:val="0"/>
          <w:bCs w:val="0"/>
          <w:sz w:val="24"/>
        </w:rPr>
        <w:t xml:space="preserve"> Ciência da Computação </w:t>
      </w:r>
      <w:r w:rsidR="003E5AC1" w:rsidRPr="003E5AC1">
        <w:rPr>
          <w:rFonts w:cs="Arial"/>
          <w:b w:val="0"/>
          <w:bCs w:val="0"/>
          <w:sz w:val="24"/>
        </w:rPr>
        <w:t>sob a orientação d</w:t>
      </w:r>
      <w:r w:rsidR="003E5AC1">
        <w:rPr>
          <w:rFonts w:cs="Arial"/>
          <w:b w:val="0"/>
          <w:bCs w:val="0"/>
          <w:sz w:val="24"/>
        </w:rPr>
        <w:t>o</w:t>
      </w:r>
      <w:r w:rsidR="003E5AC1" w:rsidRPr="003E5AC1">
        <w:rPr>
          <w:rFonts w:cs="Arial"/>
          <w:b w:val="0"/>
          <w:bCs w:val="0"/>
          <w:sz w:val="24"/>
        </w:rPr>
        <w:t xml:space="preserve"> Prof</w:t>
      </w:r>
      <w:r w:rsidR="003E5AC1">
        <w:rPr>
          <w:rFonts w:cs="Arial"/>
          <w:b w:val="0"/>
          <w:bCs w:val="0"/>
          <w:sz w:val="24"/>
        </w:rPr>
        <w:t xml:space="preserve">. </w:t>
      </w:r>
      <w:r w:rsidR="003E5AC1" w:rsidRPr="00EC7240">
        <w:rPr>
          <w:rFonts w:cs="Arial"/>
          <w:b w:val="0"/>
          <w:bCs w:val="0"/>
          <w:sz w:val="24"/>
        </w:rPr>
        <w:t xml:space="preserve">Thiago </w:t>
      </w:r>
      <w:r w:rsidR="003E5AC1">
        <w:rPr>
          <w:rFonts w:cs="Arial"/>
          <w:b w:val="0"/>
          <w:bCs w:val="0"/>
          <w:sz w:val="24"/>
        </w:rPr>
        <w:t xml:space="preserve">Raposo </w:t>
      </w:r>
      <w:r w:rsidR="003E5AC1" w:rsidRPr="00EC7240">
        <w:rPr>
          <w:rFonts w:cs="Arial"/>
          <w:b w:val="0"/>
          <w:bCs w:val="0"/>
          <w:sz w:val="24"/>
        </w:rPr>
        <w:t>Milhomem</w:t>
      </w:r>
      <w:r w:rsidR="003E5AC1" w:rsidRPr="003E5AC1">
        <w:rPr>
          <w:rFonts w:cs="Arial"/>
          <w:b w:val="0"/>
          <w:bCs w:val="0"/>
          <w:sz w:val="24"/>
        </w:rPr>
        <w:t>.</w:t>
      </w:r>
    </w:p>
    <w:p w14:paraId="483591F7" w14:textId="3CA5B52D" w:rsidR="00A02D0E" w:rsidRDefault="00A02D0E" w:rsidP="005440F2">
      <w:pPr>
        <w:spacing w:after="0"/>
        <w:jc w:val="left"/>
      </w:pPr>
    </w:p>
    <w:p w14:paraId="52C79694" w14:textId="1007554F" w:rsidR="00A02D0E" w:rsidRDefault="00A02D0E" w:rsidP="005440F2">
      <w:pPr>
        <w:spacing w:after="0"/>
        <w:jc w:val="left"/>
      </w:pPr>
    </w:p>
    <w:p w14:paraId="04608434" w14:textId="05BC83D4" w:rsidR="006E660A" w:rsidRDefault="006E660A" w:rsidP="005440F2">
      <w:pPr>
        <w:spacing w:after="0"/>
        <w:jc w:val="left"/>
      </w:pPr>
    </w:p>
    <w:p w14:paraId="016A80DF" w14:textId="6DDE9784" w:rsidR="00285409" w:rsidRDefault="00285409" w:rsidP="005440F2">
      <w:pPr>
        <w:spacing w:after="0"/>
        <w:jc w:val="left"/>
      </w:pPr>
    </w:p>
    <w:p w14:paraId="0F679F1D" w14:textId="154FD9CE" w:rsidR="00285409" w:rsidRDefault="00285409" w:rsidP="005440F2">
      <w:pPr>
        <w:spacing w:after="0"/>
        <w:jc w:val="left"/>
      </w:pPr>
    </w:p>
    <w:p w14:paraId="33636524" w14:textId="072BDD7D" w:rsidR="00285409" w:rsidRDefault="00285409" w:rsidP="005440F2">
      <w:pPr>
        <w:spacing w:after="0"/>
        <w:jc w:val="left"/>
      </w:pPr>
    </w:p>
    <w:p w14:paraId="38DCBBDC" w14:textId="071FAA49" w:rsidR="00285409" w:rsidRDefault="00285409" w:rsidP="005440F2">
      <w:pPr>
        <w:spacing w:after="0"/>
        <w:jc w:val="left"/>
      </w:pPr>
    </w:p>
    <w:p w14:paraId="64D4714F" w14:textId="450BC5C8" w:rsidR="00285409" w:rsidRDefault="00285409" w:rsidP="005440F2">
      <w:pPr>
        <w:spacing w:after="0"/>
        <w:jc w:val="left"/>
      </w:pPr>
    </w:p>
    <w:p w14:paraId="506EEF83" w14:textId="77777777" w:rsidR="00285409" w:rsidRDefault="00285409" w:rsidP="005440F2">
      <w:pPr>
        <w:spacing w:after="0"/>
        <w:jc w:val="left"/>
      </w:pPr>
    </w:p>
    <w:p w14:paraId="5823E6AE" w14:textId="7455847D" w:rsidR="006E660A" w:rsidRDefault="006E660A" w:rsidP="005440F2">
      <w:pPr>
        <w:spacing w:after="0"/>
        <w:jc w:val="left"/>
      </w:pPr>
    </w:p>
    <w:p w14:paraId="0FC8A31A" w14:textId="77777777" w:rsidR="006E660A" w:rsidRDefault="006E660A" w:rsidP="005440F2">
      <w:pPr>
        <w:spacing w:after="0"/>
        <w:jc w:val="left"/>
      </w:pPr>
    </w:p>
    <w:p w14:paraId="4DE88408" w14:textId="77777777" w:rsidR="00A02D0E" w:rsidRDefault="00A02D0E" w:rsidP="005440F2">
      <w:pPr>
        <w:spacing w:after="0" w:line="240" w:lineRule="auto"/>
        <w:jc w:val="left"/>
      </w:pPr>
    </w:p>
    <w:p w14:paraId="6C1DFFB2" w14:textId="77777777" w:rsidR="00A02D0E" w:rsidRPr="00E277D2" w:rsidRDefault="00A02D0E" w:rsidP="005440F2">
      <w:pPr>
        <w:pStyle w:val="Corpodetexto"/>
        <w:rPr>
          <w:rFonts w:cs="Arial"/>
          <w:b w:val="0"/>
          <w:bCs w:val="0"/>
          <w:sz w:val="24"/>
        </w:rPr>
      </w:pPr>
      <w:r w:rsidRPr="00E277D2">
        <w:rPr>
          <w:rFonts w:cs="Arial"/>
          <w:b w:val="0"/>
          <w:bCs w:val="0"/>
          <w:sz w:val="24"/>
        </w:rPr>
        <w:t>BRASÍLIA, DF</w:t>
      </w:r>
    </w:p>
    <w:p w14:paraId="631F3B7E" w14:textId="2BFA69FE" w:rsidR="005440F2" w:rsidRPr="00285409" w:rsidRDefault="003E5AC1" w:rsidP="005440F2">
      <w:pPr>
        <w:spacing w:after="0" w:line="240" w:lineRule="auto"/>
        <w:jc w:val="center"/>
        <w:rPr>
          <w:rFonts w:cs="Arial"/>
          <w:b/>
          <w:bCs/>
        </w:rPr>
      </w:pPr>
      <w:r w:rsidRPr="003E5AC1">
        <w:rPr>
          <w:rFonts w:cs="Arial"/>
        </w:rPr>
        <w:t>2</w:t>
      </w:r>
      <w:r w:rsidR="00285409" w:rsidRPr="003E5AC1">
        <w:rPr>
          <w:rFonts w:cs="Arial"/>
        </w:rPr>
        <w:t>020</w:t>
      </w:r>
    </w:p>
    <w:p w14:paraId="6307FF10" w14:textId="54125E58" w:rsidR="009B76B8" w:rsidRDefault="00807C63" w:rsidP="00231022">
      <w:pPr>
        <w:spacing w:after="0"/>
        <w:jc w:val="center"/>
        <w:rPr>
          <w:rFonts w:cs="Arial"/>
          <w:b/>
          <w:bCs/>
        </w:rPr>
      </w:pPr>
      <w:r>
        <w:br w:type="page"/>
      </w:r>
      <w:r w:rsidR="009B76B8" w:rsidRPr="009D0591">
        <w:rPr>
          <w:rFonts w:cs="Arial"/>
        </w:rPr>
        <w:lastRenderedPageBreak/>
        <w:t>Cocou Médard Tossou</w:t>
      </w:r>
    </w:p>
    <w:p w14:paraId="56FBBAD4" w14:textId="77777777" w:rsidR="005440F2" w:rsidRDefault="009B76B8" w:rsidP="00231022">
      <w:pPr>
        <w:jc w:val="center"/>
        <w:rPr>
          <w:rFonts w:cs="Arial"/>
        </w:rPr>
      </w:pPr>
      <w:r w:rsidRPr="009D0591">
        <w:rPr>
          <w:rFonts w:cs="Arial"/>
        </w:rPr>
        <w:t>Marcos Costa Braga</w:t>
      </w:r>
    </w:p>
    <w:p w14:paraId="1BB4B1A7" w14:textId="77777777" w:rsidR="00C823B2" w:rsidRDefault="00C823B2" w:rsidP="00C823B2">
      <w:pPr>
        <w:pStyle w:val="Corpodetexto"/>
        <w:rPr>
          <w:rStyle w:val="TtulodoLivro"/>
          <w:sz w:val="24"/>
          <w:szCs w:val="24"/>
        </w:rPr>
      </w:pPr>
    </w:p>
    <w:p w14:paraId="7E102663" w14:textId="77777777" w:rsidR="00C823B2" w:rsidRDefault="00C823B2" w:rsidP="00C823B2">
      <w:pPr>
        <w:pStyle w:val="Corpodetexto"/>
        <w:rPr>
          <w:rStyle w:val="TtulodoLivro"/>
          <w:sz w:val="24"/>
          <w:szCs w:val="24"/>
        </w:rPr>
      </w:pPr>
    </w:p>
    <w:p w14:paraId="176588C4" w14:textId="77777777" w:rsidR="005440F2" w:rsidRPr="00C823B2" w:rsidRDefault="005440F2" w:rsidP="00493D7B">
      <w:pPr>
        <w:spacing w:after="0"/>
        <w:jc w:val="center"/>
        <w:rPr>
          <w:rFonts w:cs="Arial"/>
          <w:szCs w:val="24"/>
        </w:rPr>
      </w:pPr>
    </w:p>
    <w:p w14:paraId="0765E9DA" w14:textId="24DDD099" w:rsidR="005440F2" w:rsidRPr="00604BD0" w:rsidRDefault="005440F2" w:rsidP="00231022">
      <w:pPr>
        <w:pStyle w:val="Corpodetexto"/>
        <w:rPr>
          <w:rStyle w:val="TtulodoLivro"/>
          <w:sz w:val="24"/>
          <w:szCs w:val="24"/>
        </w:rPr>
      </w:pPr>
      <w:r w:rsidRPr="00604BD0">
        <w:rPr>
          <w:rStyle w:val="TtulodoLivro"/>
          <w:sz w:val="24"/>
          <w:szCs w:val="24"/>
        </w:rPr>
        <w:t>Estudo e implementação de técnicas de processamento de imagens para reconhecimento facial</w:t>
      </w:r>
    </w:p>
    <w:p w14:paraId="423F6D65" w14:textId="16548220" w:rsidR="009B707C" w:rsidRDefault="009B707C" w:rsidP="00231022">
      <w:pPr>
        <w:pStyle w:val="Corpodetexto"/>
        <w:rPr>
          <w:rStyle w:val="TtulodoLivro"/>
          <w:sz w:val="24"/>
          <w:szCs w:val="24"/>
        </w:rPr>
      </w:pPr>
    </w:p>
    <w:p w14:paraId="4310D593" w14:textId="77DE3AF8" w:rsidR="009B707C" w:rsidRDefault="009B707C" w:rsidP="00231022">
      <w:pPr>
        <w:pStyle w:val="Corpodetexto"/>
        <w:rPr>
          <w:rStyle w:val="TtulodoLivro"/>
          <w:sz w:val="24"/>
          <w:szCs w:val="24"/>
        </w:rPr>
      </w:pPr>
    </w:p>
    <w:p w14:paraId="238942BE" w14:textId="63D2363B" w:rsidR="009B707C" w:rsidRDefault="009B707C" w:rsidP="00231022">
      <w:pPr>
        <w:pStyle w:val="Corpodetexto"/>
        <w:rPr>
          <w:rStyle w:val="TtulodoLivro"/>
          <w:sz w:val="24"/>
          <w:szCs w:val="24"/>
        </w:rPr>
      </w:pPr>
    </w:p>
    <w:p w14:paraId="12777304" w14:textId="0B84246B" w:rsidR="009B707C" w:rsidRDefault="009B707C" w:rsidP="00231022">
      <w:pPr>
        <w:pStyle w:val="Corpodetexto"/>
        <w:rPr>
          <w:rStyle w:val="TtulodoLivro"/>
          <w:sz w:val="24"/>
          <w:szCs w:val="24"/>
        </w:rPr>
      </w:pPr>
    </w:p>
    <w:p w14:paraId="3C6E8A3B" w14:textId="77777777" w:rsidR="00690B21" w:rsidRDefault="00690B21" w:rsidP="00231022">
      <w:pPr>
        <w:pStyle w:val="Corpodetexto"/>
        <w:rPr>
          <w:rStyle w:val="TtulodoLivro"/>
          <w:sz w:val="24"/>
          <w:szCs w:val="24"/>
        </w:rPr>
      </w:pPr>
    </w:p>
    <w:p w14:paraId="564D0D8F" w14:textId="77777777" w:rsidR="007C2268" w:rsidRPr="009A0C55" w:rsidRDefault="007C2268" w:rsidP="00231022">
      <w:pPr>
        <w:pStyle w:val="Corpodetexto"/>
        <w:rPr>
          <w:rStyle w:val="TtulodoLivro"/>
          <w:sz w:val="24"/>
          <w:szCs w:val="24"/>
        </w:rPr>
      </w:pPr>
    </w:p>
    <w:p w14:paraId="0C42FAEF" w14:textId="6C80E89F" w:rsidR="00007209" w:rsidRPr="001535D9" w:rsidRDefault="00007209" w:rsidP="00231022">
      <w:pPr>
        <w:pStyle w:val="Naturezadotrabalho"/>
        <w:tabs>
          <w:tab w:val="clear" w:pos="8547"/>
          <w:tab w:val="left" w:pos="-438"/>
          <w:tab w:val="left" w:pos="8279"/>
        </w:tabs>
        <w:spacing w:line="360" w:lineRule="auto"/>
        <w:ind w:left="0"/>
        <w:jc w:val="center"/>
        <w:rPr>
          <w:rFonts w:cs="Arial"/>
          <w:b/>
          <w:bCs/>
          <w:spacing w:val="-15"/>
        </w:rPr>
      </w:pPr>
      <w:r w:rsidRPr="00E277D2">
        <w:rPr>
          <w:rFonts w:cs="Arial"/>
          <w:b/>
          <w:bCs/>
          <w:spacing w:val="-15"/>
        </w:rPr>
        <w:t>BANCA EXAMINADORA - APROVADO POR:</w:t>
      </w:r>
    </w:p>
    <w:p w14:paraId="00A154F5" w14:textId="77777777" w:rsidR="00007209" w:rsidRPr="00493D7B" w:rsidRDefault="00007209" w:rsidP="00231022">
      <w:pPr>
        <w:autoSpaceDE w:val="0"/>
        <w:rPr>
          <w:rFonts w:cs="Arial"/>
          <w:sz w:val="16"/>
          <w:szCs w:val="16"/>
        </w:rPr>
      </w:pPr>
    </w:p>
    <w:p w14:paraId="4844DBF9" w14:textId="77777777" w:rsidR="00007209" w:rsidRPr="00E277D2" w:rsidRDefault="00007209" w:rsidP="00231022">
      <w:pPr>
        <w:pStyle w:val="Naturezadotrabalho"/>
        <w:tabs>
          <w:tab w:val="clear" w:pos="8547"/>
          <w:tab w:val="left" w:pos="-438"/>
          <w:tab w:val="left" w:pos="8279"/>
        </w:tabs>
        <w:spacing w:line="240" w:lineRule="auto"/>
        <w:ind w:left="0"/>
        <w:jc w:val="center"/>
        <w:rPr>
          <w:rFonts w:cs="Arial"/>
          <w:spacing w:val="-15"/>
        </w:rPr>
      </w:pPr>
      <w:r w:rsidRPr="00E277D2">
        <w:rPr>
          <w:rFonts w:cs="Arial"/>
          <w:spacing w:val="-15"/>
        </w:rPr>
        <w:t>__________________________________________</w:t>
      </w:r>
    </w:p>
    <w:p w14:paraId="14B7B64E" w14:textId="78976995" w:rsidR="00007209" w:rsidRPr="00E277D2" w:rsidRDefault="00007209" w:rsidP="00231022">
      <w:pPr>
        <w:pStyle w:val="Naturezadotrabalho"/>
        <w:spacing w:line="240" w:lineRule="auto"/>
        <w:ind w:left="0"/>
        <w:jc w:val="center"/>
        <w:rPr>
          <w:rFonts w:cs="Arial"/>
        </w:rPr>
      </w:pPr>
      <w:r w:rsidRPr="009F73C3">
        <w:rPr>
          <w:rFonts w:cs="Arial"/>
        </w:rPr>
        <w:t xml:space="preserve">Prof. </w:t>
      </w:r>
      <w:r w:rsidR="00B57142" w:rsidRPr="009F73C3">
        <w:rPr>
          <w:rFonts w:cs="Arial"/>
        </w:rPr>
        <w:t xml:space="preserve">Thiago </w:t>
      </w:r>
      <w:r w:rsidR="008A243C">
        <w:rPr>
          <w:rFonts w:cs="Arial"/>
        </w:rPr>
        <w:t xml:space="preserve">Raposo </w:t>
      </w:r>
      <w:r w:rsidR="00B57142" w:rsidRPr="009F73C3">
        <w:rPr>
          <w:rFonts w:cs="Arial"/>
        </w:rPr>
        <w:t>Milhomem</w:t>
      </w:r>
      <w:r w:rsidR="00CB469D">
        <w:rPr>
          <w:rFonts w:cs="Arial"/>
        </w:rPr>
        <w:t xml:space="preserve"> - Orientador</w:t>
      </w:r>
    </w:p>
    <w:p w14:paraId="66D97AEB" w14:textId="77777777" w:rsidR="00007209" w:rsidRPr="00E277D2" w:rsidRDefault="00007209" w:rsidP="00231022">
      <w:pPr>
        <w:pStyle w:val="Naturezadotrabalho"/>
        <w:tabs>
          <w:tab w:val="clear" w:pos="8547"/>
          <w:tab w:val="left" w:pos="-438"/>
          <w:tab w:val="left" w:pos="8279"/>
        </w:tabs>
        <w:spacing w:line="240" w:lineRule="auto"/>
        <w:ind w:left="0"/>
        <w:jc w:val="center"/>
        <w:rPr>
          <w:rFonts w:cs="Arial"/>
        </w:rPr>
      </w:pPr>
      <w:r w:rsidRPr="00E277D2">
        <w:rPr>
          <w:rFonts w:cs="Arial"/>
        </w:rPr>
        <w:t>Centro Universitário Instituto de Educação Superior de Brasília, DF</w:t>
      </w:r>
    </w:p>
    <w:p w14:paraId="404D6622" w14:textId="77777777" w:rsidR="00007209" w:rsidRPr="00493D7B" w:rsidRDefault="00007209" w:rsidP="00231022">
      <w:pPr>
        <w:pStyle w:val="Naturezadotrabalho"/>
        <w:tabs>
          <w:tab w:val="clear" w:pos="8547"/>
          <w:tab w:val="left" w:pos="-438"/>
          <w:tab w:val="left" w:pos="8279"/>
        </w:tabs>
        <w:spacing w:line="240" w:lineRule="auto"/>
        <w:ind w:left="0"/>
        <w:jc w:val="center"/>
        <w:rPr>
          <w:rFonts w:cs="Arial"/>
          <w:spacing w:val="-15"/>
          <w:sz w:val="16"/>
          <w:szCs w:val="16"/>
        </w:rPr>
      </w:pPr>
    </w:p>
    <w:p w14:paraId="7453FB3E" w14:textId="558E5BE1" w:rsidR="00007209" w:rsidRDefault="00007209" w:rsidP="00231022">
      <w:pPr>
        <w:pStyle w:val="Naturezadotrabalho"/>
        <w:tabs>
          <w:tab w:val="clear" w:pos="8547"/>
          <w:tab w:val="left" w:pos="-438"/>
          <w:tab w:val="left" w:pos="8279"/>
        </w:tabs>
        <w:spacing w:line="240" w:lineRule="auto"/>
        <w:ind w:left="0"/>
        <w:jc w:val="center"/>
        <w:rPr>
          <w:rFonts w:cs="Arial"/>
          <w:spacing w:val="-15"/>
        </w:rPr>
      </w:pPr>
      <w:r w:rsidRPr="00E277D2">
        <w:rPr>
          <w:rFonts w:cs="Arial"/>
          <w:spacing w:val="-15"/>
        </w:rPr>
        <w:t>__________________________________________</w:t>
      </w:r>
    </w:p>
    <w:p w14:paraId="5167ABAA" w14:textId="55468DEF" w:rsidR="007C2268" w:rsidRPr="00E277D2" w:rsidRDefault="00690B21" w:rsidP="00231022">
      <w:pPr>
        <w:pStyle w:val="Naturezadotrabalho"/>
        <w:tabs>
          <w:tab w:val="clear" w:pos="8547"/>
          <w:tab w:val="left" w:pos="-438"/>
          <w:tab w:val="left" w:pos="8279"/>
        </w:tabs>
        <w:spacing w:line="240" w:lineRule="auto"/>
        <w:ind w:left="0"/>
        <w:jc w:val="center"/>
        <w:rPr>
          <w:rFonts w:cs="Arial"/>
          <w:spacing w:val="-15"/>
        </w:rPr>
      </w:pPr>
      <w:r w:rsidRPr="00943F8D">
        <w:rPr>
          <w:rFonts w:cs="Arial"/>
        </w:rPr>
        <w:t>Prof.</w:t>
      </w:r>
      <w:r w:rsidR="008E1E9D">
        <w:rPr>
          <w:rFonts w:cs="Arial"/>
        </w:rPr>
        <w:t xml:space="preserve"> José Márcio</w:t>
      </w:r>
    </w:p>
    <w:p w14:paraId="5B549390" w14:textId="77777777" w:rsidR="00007209" w:rsidRPr="0096307D" w:rsidRDefault="00007209" w:rsidP="00231022">
      <w:pPr>
        <w:pStyle w:val="Naturezadotrabalho"/>
        <w:tabs>
          <w:tab w:val="clear" w:pos="8547"/>
          <w:tab w:val="left" w:pos="-438"/>
          <w:tab w:val="left" w:pos="8279"/>
        </w:tabs>
        <w:spacing w:line="240" w:lineRule="auto"/>
        <w:ind w:left="0"/>
        <w:jc w:val="center"/>
        <w:rPr>
          <w:rFonts w:cs="Arial"/>
        </w:rPr>
      </w:pPr>
      <w:r w:rsidRPr="00E277D2">
        <w:rPr>
          <w:rFonts w:cs="Arial"/>
        </w:rPr>
        <w:t>Centro Universitário Instituto de Educação Superior de Brasília, DF</w:t>
      </w:r>
    </w:p>
    <w:p w14:paraId="56ADD72C" w14:textId="77777777" w:rsidR="00007209" w:rsidRPr="00493D7B" w:rsidRDefault="00007209" w:rsidP="00231022">
      <w:pPr>
        <w:pStyle w:val="Naturezadotrabalho"/>
        <w:tabs>
          <w:tab w:val="clear" w:pos="8547"/>
          <w:tab w:val="left" w:pos="-438"/>
          <w:tab w:val="left" w:pos="8279"/>
        </w:tabs>
        <w:spacing w:line="240" w:lineRule="auto"/>
        <w:ind w:left="0"/>
        <w:jc w:val="center"/>
        <w:rPr>
          <w:rFonts w:cs="Arial"/>
          <w:spacing w:val="-15"/>
          <w:sz w:val="16"/>
          <w:szCs w:val="16"/>
        </w:rPr>
      </w:pPr>
    </w:p>
    <w:p w14:paraId="6624A759" w14:textId="77777777" w:rsidR="00007209" w:rsidRPr="00E277D2" w:rsidRDefault="00007209" w:rsidP="00231022">
      <w:pPr>
        <w:pStyle w:val="Naturezadotrabalho"/>
        <w:tabs>
          <w:tab w:val="clear" w:pos="8547"/>
          <w:tab w:val="left" w:pos="-438"/>
          <w:tab w:val="left" w:pos="8279"/>
        </w:tabs>
        <w:spacing w:line="240" w:lineRule="auto"/>
        <w:ind w:left="0"/>
        <w:jc w:val="center"/>
        <w:rPr>
          <w:rFonts w:cs="Arial"/>
          <w:spacing w:val="-15"/>
        </w:rPr>
      </w:pPr>
      <w:r w:rsidRPr="00E277D2">
        <w:rPr>
          <w:rFonts w:cs="Arial"/>
          <w:spacing w:val="-15"/>
        </w:rPr>
        <w:t>__________________________________________</w:t>
      </w:r>
    </w:p>
    <w:p w14:paraId="2734DE8B" w14:textId="1F189F37" w:rsidR="00007209" w:rsidRPr="00E277D2" w:rsidRDefault="00690B21" w:rsidP="00406B41">
      <w:pPr>
        <w:pStyle w:val="Naturezadotrabalho"/>
        <w:spacing w:line="240" w:lineRule="auto"/>
        <w:ind w:left="0"/>
        <w:jc w:val="center"/>
        <w:rPr>
          <w:rFonts w:cs="Arial"/>
        </w:rPr>
      </w:pPr>
      <w:r w:rsidRPr="00943F8D">
        <w:rPr>
          <w:rFonts w:cs="Arial"/>
        </w:rPr>
        <w:t>Prof.</w:t>
      </w:r>
    </w:p>
    <w:p w14:paraId="6858BB80" w14:textId="5E6FD361" w:rsidR="00007209" w:rsidRPr="00493D7B" w:rsidRDefault="00007209" w:rsidP="00231022">
      <w:pPr>
        <w:pStyle w:val="Naturezadotrabalho"/>
        <w:tabs>
          <w:tab w:val="clear" w:pos="8547"/>
          <w:tab w:val="left" w:pos="-438"/>
          <w:tab w:val="left" w:pos="8279"/>
        </w:tabs>
        <w:spacing w:line="240" w:lineRule="auto"/>
        <w:ind w:left="0"/>
        <w:jc w:val="center"/>
        <w:rPr>
          <w:rFonts w:cs="Arial"/>
          <w:sz w:val="16"/>
          <w:szCs w:val="16"/>
        </w:rPr>
      </w:pPr>
      <w:r w:rsidRPr="00E277D2">
        <w:rPr>
          <w:rFonts w:cs="Arial"/>
        </w:rPr>
        <w:t>Centro Universitário Instituto de Educação Superior de Brasília, DF</w:t>
      </w:r>
    </w:p>
    <w:p w14:paraId="53802614" w14:textId="77777777" w:rsidR="002B3DAC" w:rsidRDefault="235EB5B2" w:rsidP="009B707C">
      <w:pPr>
        <w:pStyle w:val="Naturezadotrabalho"/>
        <w:spacing w:before="280" w:after="280" w:line="360" w:lineRule="auto"/>
        <w:ind w:left="0"/>
        <w:jc w:val="center"/>
        <w:rPr>
          <w:rFonts w:cs="Arial"/>
        </w:rPr>
      </w:pPr>
      <w:r w:rsidRPr="235EB5B2">
        <w:rPr>
          <w:rFonts w:cs="Arial"/>
        </w:rPr>
        <w:t>Brasília, DF, ________ de_______________ de 20</w:t>
      </w:r>
      <w:r w:rsidR="00F6422B">
        <w:rPr>
          <w:rFonts w:cs="Arial"/>
        </w:rPr>
        <w:t>20</w:t>
      </w:r>
      <w:r w:rsidRPr="235EB5B2">
        <w:rPr>
          <w:rFonts w:cs="Arial"/>
        </w:rPr>
        <w:t>.</w:t>
      </w:r>
    </w:p>
    <w:p w14:paraId="5A39C705" w14:textId="77777777" w:rsidR="00A852F6" w:rsidRDefault="00A852F6" w:rsidP="002B3DAC">
      <w:pPr>
        <w:spacing w:after="0" w:line="240" w:lineRule="auto"/>
        <w:jc w:val="left"/>
        <w:rPr>
          <w:rFonts w:cs="Arial"/>
        </w:rPr>
      </w:pPr>
    </w:p>
    <w:p w14:paraId="6D5F63D4" w14:textId="77777777" w:rsidR="00A852F6" w:rsidRDefault="00A852F6" w:rsidP="002B3DAC">
      <w:pPr>
        <w:spacing w:after="0" w:line="240" w:lineRule="auto"/>
        <w:jc w:val="left"/>
        <w:rPr>
          <w:rFonts w:cs="Arial"/>
        </w:rPr>
      </w:pPr>
    </w:p>
    <w:p w14:paraId="467BDA25" w14:textId="77777777" w:rsidR="00A852F6" w:rsidRDefault="00A852F6" w:rsidP="002B3DAC">
      <w:pPr>
        <w:spacing w:after="0" w:line="240" w:lineRule="auto"/>
        <w:jc w:val="left"/>
        <w:rPr>
          <w:rFonts w:cs="Arial"/>
        </w:rPr>
      </w:pPr>
    </w:p>
    <w:p w14:paraId="19D4ACBE" w14:textId="77777777" w:rsidR="00A852F6" w:rsidRDefault="00A852F6" w:rsidP="002B3DAC">
      <w:pPr>
        <w:spacing w:after="0" w:line="240" w:lineRule="auto"/>
        <w:jc w:val="left"/>
        <w:rPr>
          <w:rFonts w:cs="Arial"/>
        </w:rPr>
      </w:pPr>
    </w:p>
    <w:p w14:paraId="3814DFD3" w14:textId="77777777" w:rsidR="00A852F6" w:rsidRDefault="00A852F6" w:rsidP="002B3DAC">
      <w:pPr>
        <w:spacing w:after="0" w:line="240" w:lineRule="auto"/>
        <w:jc w:val="left"/>
        <w:rPr>
          <w:rFonts w:cs="Arial"/>
        </w:rPr>
      </w:pPr>
    </w:p>
    <w:p w14:paraId="6315455D" w14:textId="77777777" w:rsidR="00A852F6" w:rsidRDefault="00A852F6" w:rsidP="002B3DAC">
      <w:pPr>
        <w:spacing w:after="0" w:line="240" w:lineRule="auto"/>
        <w:jc w:val="left"/>
        <w:rPr>
          <w:rFonts w:cs="Arial"/>
        </w:rPr>
      </w:pPr>
    </w:p>
    <w:p w14:paraId="684E7E50" w14:textId="77777777" w:rsidR="00A852F6" w:rsidRDefault="00A852F6" w:rsidP="002B3DAC">
      <w:pPr>
        <w:spacing w:after="0" w:line="240" w:lineRule="auto"/>
        <w:jc w:val="left"/>
        <w:rPr>
          <w:rFonts w:cs="Arial"/>
        </w:rPr>
      </w:pPr>
    </w:p>
    <w:p w14:paraId="00073FEB" w14:textId="77777777" w:rsidR="00A852F6" w:rsidRDefault="00A852F6" w:rsidP="002B3DAC">
      <w:pPr>
        <w:spacing w:after="0" w:line="240" w:lineRule="auto"/>
        <w:jc w:val="left"/>
        <w:rPr>
          <w:rFonts w:cs="Arial"/>
        </w:rPr>
      </w:pPr>
    </w:p>
    <w:p w14:paraId="7884CF81" w14:textId="77777777" w:rsidR="00A852F6" w:rsidRDefault="00A852F6" w:rsidP="002B3DAC">
      <w:pPr>
        <w:spacing w:after="0" w:line="240" w:lineRule="auto"/>
        <w:jc w:val="left"/>
        <w:rPr>
          <w:rFonts w:cs="Arial"/>
        </w:rPr>
      </w:pPr>
    </w:p>
    <w:p w14:paraId="5CBFF160" w14:textId="77777777" w:rsidR="00A852F6" w:rsidRDefault="00A852F6" w:rsidP="002B3DAC">
      <w:pPr>
        <w:spacing w:after="0" w:line="240" w:lineRule="auto"/>
        <w:jc w:val="left"/>
        <w:rPr>
          <w:rFonts w:cs="Arial"/>
        </w:rPr>
      </w:pPr>
    </w:p>
    <w:p w14:paraId="571A51B1" w14:textId="77777777" w:rsidR="00A852F6" w:rsidRDefault="00A852F6" w:rsidP="002B3DAC">
      <w:pPr>
        <w:spacing w:after="0" w:line="240" w:lineRule="auto"/>
        <w:jc w:val="left"/>
        <w:rPr>
          <w:rFonts w:cs="Arial"/>
        </w:rPr>
      </w:pPr>
    </w:p>
    <w:p w14:paraId="13E26F8D" w14:textId="77777777" w:rsidR="00A852F6" w:rsidRDefault="00A852F6" w:rsidP="002B3DAC">
      <w:pPr>
        <w:spacing w:after="0" w:line="240" w:lineRule="auto"/>
        <w:jc w:val="left"/>
        <w:rPr>
          <w:rFonts w:cs="Arial"/>
        </w:rPr>
      </w:pPr>
    </w:p>
    <w:p w14:paraId="17075FCC" w14:textId="77777777" w:rsidR="00A852F6" w:rsidRDefault="00A852F6" w:rsidP="002B3DAC">
      <w:pPr>
        <w:spacing w:after="0" w:line="240" w:lineRule="auto"/>
        <w:jc w:val="left"/>
        <w:rPr>
          <w:rFonts w:cs="Arial"/>
        </w:rPr>
      </w:pPr>
    </w:p>
    <w:p w14:paraId="4BBE42E8" w14:textId="77777777" w:rsidR="00A852F6" w:rsidRDefault="00A852F6" w:rsidP="002B3DAC">
      <w:pPr>
        <w:spacing w:after="0" w:line="240" w:lineRule="auto"/>
        <w:jc w:val="left"/>
        <w:rPr>
          <w:rFonts w:cs="Arial"/>
        </w:rPr>
      </w:pPr>
    </w:p>
    <w:p w14:paraId="3B469F6A" w14:textId="77777777" w:rsidR="00A852F6" w:rsidRDefault="00A852F6" w:rsidP="002B3DAC">
      <w:pPr>
        <w:spacing w:after="0" w:line="240" w:lineRule="auto"/>
        <w:jc w:val="left"/>
        <w:rPr>
          <w:rFonts w:cs="Arial"/>
        </w:rPr>
      </w:pPr>
    </w:p>
    <w:p w14:paraId="07D8048B" w14:textId="77777777" w:rsidR="00A852F6" w:rsidRDefault="00A852F6" w:rsidP="002B3DAC">
      <w:pPr>
        <w:spacing w:after="0" w:line="240" w:lineRule="auto"/>
        <w:jc w:val="left"/>
        <w:rPr>
          <w:rFonts w:cs="Arial"/>
        </w:rPr>
      </w:pPr>
    </w:p>
    <w:p w14:paraId="0DC5EA7B" w14:textId="77777777" w:rsidR="00A852F6" w:rsidRDefault="00A852F6" w:rsidP="002B3DAC">
      <w:pPr>
        <w:spacing w:after="0" w:line="240" w:lineRule="auto"/>
        <w:jc w:val="left"/>
        <w:rPr>
          <w:rFonts w:cs="Arial"/>
        </w:rPr>
      </w:pPr>
    </w:p>
    <w:p w14:paraId="18D447B9" w14:textId="77777777" w:rsidR="00A852F6" w:rsidRDefault="00A852F6" w:rsidP="002B3DAC">
      <w:pPr>
        <w:spacing w:after="0" w:line="240" w:lineRule="auto"/>
        <w:jc w:val="left"/>
        <w:rPr>
          <w:rFonts w:cs="Arial"/>
        </w:rPr>
      </w:pPr>
    </w:p>
    <w:p w14:paraId="2C8CDCDD" w14:textId="77777777" w:rsidR="00A852F6" w:rsidRDefault="00A852F6" w:rsidP="002B3DAC">
      <w:pPr>
        <w:spacing w:after="0" w:line="240" w:lineRule="auto"/>
        <w:jc w:val="left"/>
        <w:rPr>
          <w:rFonts w:cs="Arial"/>
        </w:rPr>
      </w:pPr>
    </w:p>
    <w:p w14:paraId="68604AE7" w14:textId="77777777" w:rsidR="00A852F6" w:rsidRDefault="00A852F6" w:rsidP="002B3DAC">
      <w:pPr>
        <w:spacing w:after="0" w:line="240" w:lineRule="auto"/>
        <w:jc w:val="left"/>
        <w:rPr>
          <w:rFonts w:cs="Arial"/>
        </w:rPr>
      </w:pPr>
    </w:p>
    <w:p w14:paraId="48C9A814" w14:textId="77777777" w:rsidR="00A852F6" w:rsidRDefault="00A852F6" w:rsidP="002B3DAC">
      <w:pPr>
        <w:spacing w:after="0" w:line="240" w:lineRule="auto"/>
        <w:jc w:val="left"/>
        <w:rPr>
          <w:rFonts w:cs="Arial"/>
        </w:rPr>
      </w:pPr>
    </w:p>
    <w:p w14:paraId="284BE728" w14:textId="77777777" w:rsidR="00A852F6" w:rsidRDefault="00A852F6" w:rsidP="002B3DAC">
      <w:pPr>
        <w:spacing w:after="0" w:line="240" w:lineRule="auto"/>
        <w:jc w:val="left"/>
        <w:rPr>
          <w:rFonts w:cs="Arial"/>
        </w:rPr>
      </w:pPr>
    </w:p>
    <w:p w14:paraId="405E0542" w14:textId="77777777" w:rsidR="00A852F6" w:rsidRDefault="00A852F6" w:rsidP="002B3DAC">
      <w:pPr>
        <w:spacing w:after="0" w:line="240" w:lineRule="auto"/>
        <w:jc w:val="left"/>
        <w:rPr>
          <w:rFonts w:cs="Arial"/>
        </w:rPr>
      </w:pPr>
    </w:p>
    <w:p w14:paraId="7EDDA92B" w14:textId="77777777" w:rsidR="00A852F6" w:rsidRDefault="00A852F6" w:rsidP="002B3DAC">
      <w:pPr>
        <w:spacing w:after="0" w:line="240" w:lineRule="auto"/>
        <w:jc w:val="left"/>
        <w:rPr>
          <w:rFonts w:cs="Arial"/>
        </w:rPr>
      </w:pPr>
    </w:p>
    <w:p w14:paraId="2DC2A38A" w14:textId="77777777" w:rsidR="00A852F6" w:rsidRDefault="00A852F6" w:rsidP="002B3DAC">
      <w:pPr>
        <w:spacing w:after="0" w:line="240" w:lineRule="auto"/>
        <w:jc w:val="left"/>
        <w:rPr>
          <w:rFonts w:cs="Arial"/>
        </w:rPr>
      </w:pPr>
    </w:p>
    <w:p w14:paraId="28AB00A5" w14:textId="77777777" w:rsidR="00A852F6" w:rsidRDefault="00A852F6" w:rsidP="002B3DAC">
      <w:pPr>
        <w:spacing w:after="0" w:line="240" w:lineRule="auto"/>
        <w:jc w:val="left"/>
        <w:rPr>
          <w:rFonts w:cs="Arial"/>
        </w:rPr>
      </w:pPr>
    </w:p>
    <w:p w14:paraId="388195DB" w14:textId="77777777" w:rsidR="00A852F6" w:rsidRDefault="00A852F6" w:rsidP="002B3DAC">
      <w:pPr>
        <w:spacing w:after="0" w:line="240" w:lineRule="auto"/>
        <w:jc w:val="left"/>
        <w:rPr>
          <w:rFonts w:cs="Arial"/>
        </w:rPr>
      </w:pPr>
    </w:p>
    <w:p w14:paraId="74616768" w14:textId="77777777" w:rsidR="00A852F6" w:rsidRDefault="00A852F6" w:rsidP="002B3DAC">
      <w:pPr>
        <w:spacing w:after="0" w:line="240" w:lineRule="auto"/>
        <w:jc w:val="left"/>
        <w:rPr>
          <w:rFonts w:cs="Arial"/>
        </w:rPr>
      </w:pPr>
    </w:p>
    <w:p w14:paraId="54547F6F" w14:textId="77777777" w:rsidR="00A852F6" w:rsidRDefault="00A852F6" w:rsidP="002B3DAC">
      <w:pPr>
        <w:spacing w:after="0" w:line="240" w:lineRule="auto"/>
        <w:jc w:val="left"/>
        <w:rPr>
          <w:rFonts w:cs="Arial"/>
        </w:rPr>
      </w:pPr>
    </w:p>
    <w:p w14:paraId="31066081" w14:textId="77777777" w:rsidR="00A852F6" w:rsidRDefault="00A852F6" w:rsidP="002B3DAC">
      <w:pPr>
        <w:spacing w:after="0" w:line="240" w:lineRule="auto"/>
        <w:jc w:val="left"/>
        <w:rPr>
          <w:rFonts w:cs="Arial"/>
        </w:rPr>
      </w:pPr>
    </w:p>
    <w:p w14:paraId="0EE448B2" w14:textId="77777777" w:rsidR="00A852F6" w:rsidRDefault="00A852F6" w:rsidP="002B3DAC">
      <w:pPr>
        <w:spacing w:after="0" w:line="240" w:lineRule="auto"/>
        <w:jc w:val="left"/>
        <w:rPr>
          <w:rFonts w:cs="Arial"/>
        </w:rPr>
      </w:pPr>
    </w:p>
    <w:p w14:paraId="44E4A927" w14:textId="77777777" w:rsidR="00A852F6" w:rsidRDefault="00A852F6" w:rsidP="002B3DAC">
      <w:pPr>
        <w:spacing w:after="0" w:line="240" w:lineRule="auto"/>
        <w:jc w:val="left"/>
        <w:rPr>
          <w:rFonts w:cs="Arial"/>
        </w:rPr>
      </w:pPr>
    </w:p>
    <w:p w14:paraId="36D9562B" w14:textId="77777777" w:rsidR="00A852F6" w:rsidRDefault="00A852F6" w:rsidP="002B3DAC">
      <w:pPr>
        <w:spacing w:after="0" w:line="240" w:lineRule="auto"/>
        <w:jc w:val="left"/>
        <w:rPr>
          <w:rFonts w:cs="Arial"/>
        </w:rPr>
      </w:pPr>
    </w:p>
    <w:p w14:paraId="796313B5" w14:textId="77777777" w:rsidR="00A852F6" w:rsidRDefault="00A852F6" w:rsidP="002B3DAC">
      <w:pPr>
        <w:spacing w:after="0" w:line="240" w:lineRule="auto"/>
        <w:jc w:val="left"/>
        <w:rPr>
          <w:rFonts w:cs="Arial"/>
        </w:rPr>
      </w:pPr>
    </w:p>
    <w:p w14:paraId="0A614285" w14:textId="77777777" w:rsidR="00A852F6" w:rsidRDefault="00A852F6" w:rsidP="002B3DAC">
      <w:pPr>
        <w:spacing w:after="0" w:line="240" w:lineRule="auto"/>
        <w:jc w:val="left"/>
        <w:rPr>
          <w:rFonts w:cs="Arial"/>
        </w:rPr>
      </w:pPr>
    </w:p>
    <w:p w14:paraId="025591A7" w14:textId="77777777" w:rsidR="00A852F6" w:rsidRDefault="00A852F6" w:rsidP="002B3DAC">
      <w:pPr>
        <w:spacing w:after="0" w:line="240" w:lineRule="auto"/>
        <w:jc w:val="left"/>
        <w:rPr>
          <w:rFonts w:cs="Arial"/>
        </w:rPr>
      </w:pPr>
    </w:p>
    <w:p w14:paraId="4031B88A" w14:textId="77777777" w:rsidR="00A852F6" w:rsidRDefault="00A852F6" w:rsidP="002B3DAC">
      <w:pPr>
        <w:spacing w:after="0" w:line="240" w:lineRule="auto"/>
        <w:jc w:val="left"/>
        <w:rPr>
          <w:rFonts w:cs="Arial"/>
        </w:rPr>
      </w:pPr>
    </w:p>
    <w:p w14:paraId="559ED5DE" w14:textId="77777777" w:rsidR="00A852F6" w:rsidRDefault="00A852F6" w:rsidP="002B3DAC">
      <w:pPr>
        <w:spacing w:after="0" w:line="240" w:lineRule="auto"/>
        <w:jc w:val="left"/>
        <w:rPr>
          <w:rFonts w:cs="Arial"/>
        </w:rPr>
      </w:pPr>
    </w:p>
    <w:p w14:paraId="40771758" w14:textId="77777777" w:rsidR="00D61B0D" w:rsidRDefault="00D61B0D" w:rsidP="002B3DAC">
      <w:pPr>
        <w:spacing w:after="0" w:line="240" w:lineRule="auto"/>
        <w:jc w:val="left"/>
        <w:rPr>
          <w:rFonts w:cs="Arial"/>
        </w:rPr>
      </w:pPr>
    </w:p>
    <w:p w14:paraId="00906C1D" w14:textId="77777777" w:rsidR="00D61B0D" w:rsidRDefault="00D61B0D" w:rsidP="002B3DAC">
      <w:pPr>
        <w:spacing w:after="0" w:line="240" w:lineRule="auto"/>
        <w:jc w:val="left"/>
        <w:rPr>
          <w:rFonts w:cs="Arial"/>
        </w:rPr>
      </w:pPr>
    </w:p>
    <w:p w14:paraId="1AD46789" w14:textId="77777777" w:rsidR="00D61B0D" w:rsidRDefault="00D61B0D" w:rsidP="002B3DAC">
      <w:pPr>
        <w:spacing w:after="0" w:line="240" w:lineRule="auto"/>
        <w:jc w:val="left"/>
        <w:rPr>
          <w:rFonts w:cs="Arial"/>
        </w:rPr>
      </w:pPr>
    </w:p>
    <w:p w14:paraId="4DC6A92C" w14:textId="77777777" w:rsidR="00D61B0D" w:rsidRDefault="00D61B0D" w:rsidP="002B3DAC">
      <w:pPr>
        <w:spacing w:after="0" w:line="240" w:lineRule="auto"/>
        <w:jc w:val="left"/>
        <w:rPr>
          <w:rFonts w:cs="Arial"/>
        </w:rPr>
      </w:pPr>
    </w:p>
    <w:p w14:paraId="3D169B64" w14:textId="77777777" w:rsidR="00A852F6" w:rsidRDefault="00A852F6" w:rsidP="002B3DAC">
      <w:pPr>
        <w:spacing w:after="0" w:line="240" w:lineRule="auto"/>
        <w:jc w:val="left"/>
        <w:rPr>
          <w:rFonts w:cs="Arial"/>
        </w:rPr>
      </w:pPr>
    </w:p>
    <w:p w14:paraId="60FD817C" w14:textId="77777777" w:rsidR="00A852F6" w:rsidRDefault="00A852F6" w:rsidP="002B3DAC">
      <w:pPr>
        <w:spacing w:after="0" w:line="240" w:lineRule="auto"/>
        <w:jc w:val="left"/>
        <w:rPr>
          <w:rFonts w:cs="Arial"/>
        </w:rPr>
      </w:pPr>
    </w:p>
    <w:p w14:paraId="79A26C9D" w14:textId="77777777" w:rsidR="00D61B0D" w:rsidRDefault="00D61B0D" w:rsidP="00A852F6">
      <w:pPr>
        <w:spacing w:after="0" w:line="240" w:lineRule="auto"/>
        <w:jc w:val="right"/>
        <w:rPr>
          <w:rFonts w:cs="Arial"/>
        </w:rPr>
      </w:pPr>
      <w:r w:rsidRPr="00D61B0D">
        <w:rPr>
          <w:rFonts w:cs="Arial"/>
        </w:rPr>
        <w:t>Esse trabalho é dedicado à Deus,</w:t>
      </w:r>
    </w:p>
    <w:p w14:paraId="616B6FB2" w14:textId="77777777" w:rsidR="00D61B0D" w:rsidRDefault="00D61B0D" w:rsidP="00A852F6">
      <w:pPr>
        <w:spacing w:after="0" w:line="240" w:lineRule="auto"/>
        <w:jc w:val="right"/>
        <w:rPr>
          <w:rFonts w:cs="Arial"/>
        </w:rPr>
      </w:pPr>
      <w:r w:rsidRPr="00D61B0D">
        <w:rPr>
          <w:rFonts w:cs="Arial"/>
        </w:rPr>
        <w:t xml:space="preserve"> que nos deu sabedoria para escrever cada página</w:t>
      </w:r>
    </w:p>
    <w:p w14:paraId="792AF350" w14:textId="77777777" w:rsidR="00D61B0D" w:rsidRDefault="00D61B0D" w:rsidP="00A852F6">
      <w:pPr>
        <w:spacing w:after="0" w:line="240" w:lineRule="auto"/>
        <w:jc w:val="right"/>
        <w:rPr>
          <w:rFonts w:cs="Arial"/>
        </w:rPr>
      </w:pPr>
      <w:r w:rsidRPr="00D61B0D">
        <w:rPr>
          <w:rFonts w:cs="Arial"/>
        </w:rPr>
        <w:t xml:space="preserve"> e iluminou os caminhos para superar as adversidades.</w:t>
      </w:r>
    </w:p>
    <w:p w14:paraId="2229392F" w14:textId="5EFFB59B" w:rsidR="00A852F6" w:rsidRDefault="00D61B0D" w:rsidP="00A852F6">
      <w:pPr>
        <w:spacing w:after="0" w:line="240" w:lineRule="auto"/>
        <w:jc w:val="right"/>
        <w:rPr>
          <w:rFonts w:cs="Arial"/>
        </w:rPr>
      </w:pPr>
      <w:r w:rsidRPr="00D61B0D">
        <w:rPr>
          <w:rFonts w:cs="Arial"/>
        </w:rPr>
        <w:t xml:space="preserve"> Sem </w:t>
      </w:r>
      <w:r>
        <w:rPr>
          <w:rFonts w:cs="Arial"/>
        </w:rPr>
        <w:t>E</w:t>
      </w:r>
      <w:r w:rsidRPr="00D61B0D">
        <w:rPr>
          <w:rFonts w:cs="Arial"/>
        </w:rPr>
        <w:t>le, seria impossível</w:t>
      </w:r>
      <w:r>
        <w:rPr>
          <w:rFonts w:cs="Arial"/>
        </w:rPr>
        <w:t>.</w:t>
      </w:r>
    </w:p>
    <w:p w14:paraId="2B980FFF" w14:textId="1C6491A8" w:rsidR="00A852F6" w:rsidRDefault="009E7B11" w:rsidP="008E46D9">
      <w:pPr>
        <w:pStyle w:val="Naturezadotrabalho"/>
        <w:spacing w:before="280" w:after="280" w:line="360" w:lineRule="auto"/>
        <w:ind w:left="0"/>
        <w:jc w:val="center"/>
        <w:rPr>
          <w:rFonts w:cs="Arial"/>
          <w:b/>
          <w:sz w:val="28"/>
          <w:szCs w:val="28"/>
        </w:rPr>
      </w:pPr>
      <w:r w:rsidRPr="008E46D9">
        <w:rPr>
          <w:rFonts w:cs="Arial"/>
          <w:b/>
          <w:sz w:val="28"/>
          <w:szCs w:val="28"/>
        </w:rPr>
        <w:lastRenderedPageBreak/>
        <w:t>AGRADECIMENTOS</w:t>
      </w:r>
    </w:p>
    <w:p w14:paraId="1EBFDD02" w14:textId="20C4B810" w:rsidR="00E81528" w:rsidRPr="008E46D9" w:rsidRDefault="008E46D9" w:rsidP="008E46D9">
      <w:r>
        <w:tab/>
      </w:r>
      <w:r w:rsidRPr="008E46D9">
        <w:t xml:space="preserve">Somos gratos à Deus, que encheu nossos corações de luz e contribuiu com a nossa cumplicidade. Agradecemos aos familiares, </w:t>
      </w:r>
      <w:r w:rsidR="00E81528" w:rsidRPr="00E81528">
        <w:t xml:space="preserve">por acreditarem e apoiarem </w:t>
      </w:r>
      <w:r w:rsidR="002276B2">
        <w:t xml:space="preserve">nosso </w:t>
      </w:r>
      <w:r w:rsidR="00E81528" w:rsidRPr="00E81528">
        <w:t>sonho</w:t>
      </w:r>
      <w:r w:rsidR="00FC6D1C">
        <w:t>,</w:t>
      </w:r>
      <w:r w:rsidR="00E81528" w:rsidRPr="00E81528">
        <w:t xml:space="preserve"> muito obrigado pelo carinho. </w:t>
      </w:r>
      <w:r w:rsidR="00FC6D1C" w:rsidRPr="008E46D9">
        <w:t>Aos nossos colegas de sala, muito obrigado pela ajuda em vários momentos de dificuldade.</w:t>
      </w:r>
      <w:r w:rsidR="00FC6D1C">
        <w:t xml:space="preserve"> </w:t>
      </w:r>
      <w:r w:rsidR="00E81528" w:rsidRPr="00E81528">
        <w:t xml:space="preserve">E, por fim, obrigado </w:t>
      </w:r>
      <w:r w:rsidR="001D43C4">
        <w:t>a</w:t>
      </w:r>
      <w:r w:rsidR="00E81528" w:rsidRPr="00E81528">
        <w:t xml:space="preserve"> </w:t>
      </w:r>
      <w:r w:rsidR="001D43C4">
        <w:t xml:space="preserve">Julie Larissa e a Natália Wesgueber </w:t>
      </w:r>
      <w:r w:rsidR="00E81528" w:rsidRPr="00E81528">
        <w:t>por todo apoio, paciência e companheirismo nesses meses de muito trabalho.</w:t>
      </w:r>
    </w:p>
    <w:p w14:paraId="3AD1270D" w14:textId="77777777" w:rsidR="00A852F6" w:rsidRDefault="00A852F6" w:rsidP="00A852F6">
      <w:pPr>
        <w:spacing w:after="0" w:line="240" w:lineRule="auto"/>
        <w:jc w:val="right"/>
        <w:rPr>
          <w:rFonts w:cs="Arial"/>
        </w:rPr>
      </w:pPr>
    </w:p>
    <w:p w14:paraId="522C283A" w14:textId="77777777" w:rsidR="00A852F6" w:rsidRDefault="00A852F6" w:rsidP="00A852F6">
      <w:pPr>
        <w:spacing w:after="0" w:line="240" w:lineRule="auto"/>
        <w:jc w:val="right"/>
        <w:rPr>
          <w:rFonts w:cs="Arial"/>
        </w:rPr>
      </w:pPr>
    </w:p>
    <w:p w14:paraId="1AB8060F" w14:textId="77777777" w:rsidR="00A852F6" w:rsidRDefault="00A852F6" w:rsidP="00A852F6">
      <w:pPr>
        <w:spacing w:after="0" w:line="240" w:lineRule="auto"/>
        <w:jc w:val="right"/>
        <w:rPr>
          <w:rFonts w:cs="Arial"/>
        </w:rPr>
      </w:pPr>
    </w:p>
    <w:p w14:paraId="5B91F3AC" w14:textId="5D5154B1" w:rsidR="006E660A" w:rsidRPr="002B3DAC" w:rsidRDefault="006E660A" w:rsidP="002B3DAC">
      <w:pPr>
        <w:spacing w:after="0" w:line="240" w:lineRule="auto"/>
        <w:jc w:val="left"/>
        <w:rPr>
          <w:rFonts w:cs="Arial"/>
        </w:rPr>
      </w:pPr>
      <w:r>
        <w:rPr>
          <w:rFonts w:cs="Arial"/>
          <w:sz w:val="28"/>
          <w:szCs w:val="28"/>
        </w:rPr>
        <w:br w:type="page"/>
      </w:r>
    </w:p>
    <w:p w14:paraId="5C65465D" w14:textId="404DF478" w:rsidR="005361E0" w:rsidRPr="00E277D2" w:rsidRDefault="009E7B11" w:rsidP="235EB5B2">
      <w:pPr>
        <w:pStyle w:val="Naturezadotrabalho"/>
        <w:spacing w:before="280" w:after="280" w:line="360" w:lineRule="auto"/>
        <w:ind w:left="0"/>
        <w:jc w:val="center"/>
        <w:rPr>
          <w:rFonts w:cs="Arial"/>
          <w:sz w:val="28"/>
          <w:szCs w:val="28"/>
        </w:rPr>
      </w:pPr>
      <w:r w:rsidRPr="00C267F7">
        <w:rPr>
          <w:rFonts w:cs="Arial"/>
          <w:b/>
          <w:sz w:val="28"/>
          <w:szCs w:val="28"/>
        </w:rPr>
        <w:lastRenderedPageBreak/>
        <w:t>RESUMO</w:t>
      </w:r>
    </w:p>
    <w:p w14:paraId="3449487C" w14:textId="24C32EFB" w:rsidR="005361E0" w:rsidRDefault="008A3DD9" w:rsidP="008A3DD9">
      <w:r>
        <w:tab/>
      </w:r>
      <w:r w:rsidR="00142B04" w:rsidRPr="009648E9">
        <w:t>Neste trabalho</w:t>
      </w:r>
      <w:r w:rsidR="00142B04">
        <w:t>,</w:t>
      </w:r>
      <w:r w:rsidR="00142B04" w:rsidRPr="009648E9">
        <w:t xml:space="preserve"> pretende-se explorar os métodos computacionais de reconhecimento facial</w:t>
      </w:r>
      <w:r w:rsidR="00142B04">
        <w:t>. Uma Rede Neural Convolucional (CNN) será criada</w:t>
      </w:r>
      <w:r w:rsidR="00142B04" w:rsidRPr="009648E9">
        <w:t xml:space="preserve"> e </w:t>
      </w:r>
      <w:r w:rsidR="00142B04">
        <w:t>treinada com o objetivo de selecionar imagens que contenham faces, e somente estas imagens serão enviadas para o reconhecimento facial, maximizando a assertividade do reconhecimento.</w:t>
      </w:r>
      <w:r w:rsidR="00142B04" w:rsidRPr="009648E9">
        <w:t xml:space="preserve"> </w:t>
      </w:r>
      <w:r w:rsidR="00142B04">
        <w:t>P</w:t>
      </w:r>
      <w:r w:rsidR="00142B04" w:rsidRPr="009648E9">
        <w:t>rop</w:t>
      </w:r>
      <w:r w:rsidR="00142B04">
        <w:t>õem</w:t>
      </w:r>
      <w:r w:rsidR="00142B04" w:rsidRPr="009648E9">
        <w:t xml:space="preserve">-se uma abordagem para o problema </w:t>
      </w:r>
      <w:r w:rsidR="00142B04">
        <w:t>aplicando</w:t>
      </w:r>
      <w:r w:rsidR="00142B04" w:rsidRPr="00C631BA">
        <w:t xml:space="preserve"> </w:t>
      </w:r>
      <w:r w:rsidR="00142B04">
        <w:t>a Transformada Discreta do Cosseno (DCT)</w:t>
      </w:r>
      <w:r w:rsidR="00142B04" w:rsidRPr="009648E9">
        <w:t xml:space="preserve"> em </w:t>
      </w:r>
      <w:r w:rsidR="00142B04">
        <w:t>um rosto para reconhecer suas características e compará-las com as características dos rostos previamente cadastrados, através da Relação Sinal-Ruído de Pico (PSNR). O objetivo do trabalho é realizar o reconhecimento facial com razoável confiabilidade e assertividade,</w:t>
      </w:r>
      <w:r w:rsidR="00142B04" w:rsidRPr="00C631BA">
        <w:t xml:space="preserve"> a partir d</w:t>
      </w:r>
      <w:r w:rsidR="00142B04">
        <w:t>os métodos escolhidos.</w:t>
      </w:r>
    </w:p>
    <w:p w14:paraId="2F6F7EAF" w14:textId="3A724B10" w:rsidR="0055304D" w:rsidRPr="00455087" w:rsidRDefault="005361E0" w:rsidP="00455087">
      <w:pPr>
        <w:ind w:firstLine="709"/>
        <w:rPr>
          <w:b/>
          <w:color w:val="000000"/>
          <w:highlight w:val="cyan"/>
        </w:rPr>
      </w:pPr>
      <w:r w:rsidRPr="00B06A2B">
        <w:rPr>
          <w:b/>
          <w:bCs/>
        </w:rPr>
        <w:t>Palavras-chaves</w:t>
      </w:r>
      <w:r w:rsidRPr="000409A3">
        <w:rPr>
          <w:b/>
          <w:bCs/>
        </w:rPr>
        <w:t>:</w:t>
      </w:r>
      <w:r w:rsidRPr="3E1A8641">
        <w:t xml:space="preserve"> </w:t>
      </w:r>
      <w:r w:rsidR="009648E9">
        <w:t xml:space="preserve">Detecção </w:t>
      </w:r>
      <w:r w:rsidR="00D04D35">
        <w:t>F</w:t>
      </w:r>
      <w:r w:rsidR="009648E9">
        <w:t>acial,</w:t>
      </w:r>
      <w:r w:rsidR="00607E9E">
        <w:t xml:space="preserve"> </w:t>
      </w:r>
      <w:r w:rsidRPr="3E1A8641">
        <w:t xml:space="preserve">Reconhecimento </w:t>
      </w:r>
      <w:r w:rsidR="00D04D35">
        <w:t>F</w:t>
      </w:r>
      <w:r w:rsidRPr="3E1A8641">
        <w:t>acial,</w:t>
      </w:r>
      <w:r w:rsidR="00607E9E">
        <w:t xml:space="preserve"> Redes </w:t>
      </w:r>
      <w:r w:rsidR="00D04D35">
        <w:t>Neurais Convolucionais,</w:t>
      </w:r>
      <w:r w:rsidR="00D04D35" w:rsidRPr="3E1A8641">
        <w:t xml:space="preserve"> Transformada </w:t>
      </w:r>
      <w:r w:rsidR="00F845E0">
        <w:t>Discreta do Cosseno</w:t>
      </w:r>
      <w:r w:rsidR="009B103E">
        <w:t>, Relação Sinal-Ruído de Pico.</w:t>
      </w:r>
      <w:r w:rsidR="00417D5F">
        <w:br w:type="page"/>
      </w:r>
    </w:p>
    <w:p w14:paraId="34D250F4" w14:textId="1C592AC1" w:rsidR="00C018BC" w:rsidRPr="00796A42" w:rsidRDefault="009E7B11" w:rsidP="008A3DD9">
      <w:pPr>
        <w:spacing w:before="280" w:after="280"/>
        <w:jc w:val="center"/>
        <w:rPr>
          <w:rFonts w:cs="Arial"/>
          <w:b/>
          <w:sz w:val="28"/>
          <w:szCs w:val="28"/>
          <w:lang w:val="en-US"/>
        </w:rPr>
      </w:pPr>
      <w:r w:rsidRPr="00796A42">
        <w:rPr>
          <w:rFonts w:cs="Arial"/>
          <w:b/>
          <w:sz w:val="28"/>
          <w:szCs w:val="28"/>
          <w:lang w:val="en-US"/>
        </w:rPr>
        <w:lastRenderedPageBreak/>
        <w:t>ABSTRACT</w:t>
      </w:r>
    </w:p>
    <w:p w14:paraId="3BA2EB88" w14:textId="33D8AA7A" w:rsidR="00E2089E" w:rsidRPr="00E277D2" w:rsidRDefault="000C3A41" w:rsidP="000C3A41">
      <w:pPr>
        <w:rPr>
          <w:rStyle w:val="MquinadeescreverHTML2"/>
          <w:rFonts w:ascii="Arial" w:eastAsiaTheme="minorHAnsi" w:hAnsi="Arial" w:cs="Arial"/>
          <w:color w:val="000000"/>
          <w:sz w:val="24"/>
          <w:szCs w:val="24"/>
          <w:lang w:val="en-US"/>
        </w:rPr>
      </w:pPr>
      <w:r>
        <w:rPr>
          <w:rStyle w:val="MquinadeescreverHTML2"/>
          <w:rFonts w:ascii="Arial" w:eastAsiaTheme="minorHAnsi" w:hAnsi="Arial" w:cs="Arial"/>
          <w:color w:val="000000"/>
          <w:sz w:val="24"/>
          <w:szCs w:val="24"/>
          <w:lang w:val="en-US"/>
        </w:rPr>
        <w:tab/>
      </w:r>
      <w:r w:rsidR="00465A51" w:rsidRPr="00E2089E">
        <w:rPr>
          <w:rStyle w:val="MquinadeescreverHTML2"/>
          <w:rFonts w:ascii="Arial" w:eastAsiaTheme="minorHAnsi" w:hAnsi="Arial" w:cs="Arial"/>
          <w:color w:val="000000"/>
          <w:sz w:val="24"/>
          <w:szCs w:val="24"/>
          <w:lang w:val="en-US"/>
        </w:rPr>
        <w:t xml:space="preserve">In this </w:t>
      </w:r>
      <w:r w:rsidR="00465A51">
        <w:rPr>
          <w:rStyle w:val="MquinadeescreverHTML2"/>
          <w:rFonts w:ascii="Arial" w:eastAsiaTheme="minorHAnsi" w:hAnsi="Arial" w:cs="Arial"/>
          <w:color w:val="000000"/>
          <w:sz w:val="24"/>
          <w:szCs w:val="24"/>
          <w:lang w:val="en-US"/>
        </w:rPr>
        <w:t>project</w:t>
      </w:r>
      <w:r w:rsidR="00465A51" w:rsidRPr="00E2089E">
        <w:rPr>
          <w:rStyle w:val="MquinadeescreverHTML2"/>
          <w:rFonts w:ascii="Arial" w:eastAsiaTheme="minorHAnsi" w:hAnsi="Arial" w:cs="Arial"/>
          <w:color w:val="000000"/>
          <w:sz w:val="24"/>
          <w:szCs w:val="24"/>
          <w:lang w:val="en-US"/>
        </w:rPr>
        <w:t>, we intend to explore computational methods of facial recognition</w:t>
      </w:r>
      <w:r w:rsidR="00465A51">
        <w:rPr>
          <w:rStyle w:val="MquinadeescreverHTML2"/>
          <w:rFonts w:ascii="Arial" w:eastAsiaTheme="minorHAnsi" w:hAnsi="Arial" w:cs="Arial"/>
          <w:color w:val="000000"/>
          <w:sz w:val="24"/>
          <w:szCs w:val="24"/>
          <w:lang w:val="en-US"/>
        </w:rPr>
        <w:t>.</w:t>
      </w:r>
      <w:r w:rsidR="00465A51" w:rsidRPr="00E2089E">
        <w:rPr>
          <w:rStyle w:val="MquinadeescreverHTML2"/>
          <w:rFonts w:ascii="Arial" w:eastAsiaTheme="minorHAnsi" w:hAnsi="Arial" w:cs="Arial"/>
          <w:color w:val="000000"/>
          <w:sz w:val="24"/>
          <w:szCs w:val="24"/>
          <w:lang w:val="en-US"/>
        </w:rPr>
        <w:t xml:space="preserve"> </w:t>
      </w:r>
      <w:r w:rsidR="00465A51" w:rsidRPr="00167146">
        <w:rPr>
          <w:rStyle w:val="MquinadeescreverHTML2"/>
          <w:rFonts w:ascii="Arial" w:eastAsiaTheme="minorHAnsi" w:hAnsi="Arial" w:cs="Arial"/>
          <w:color w:val="000000"/>
          <w:sz w:val="24"/>
          <w:szCs w:val="24"/>
          <w:lang w:val="en-US"/>
        </w:rPr>
        <w:t xml:space="preserve">A Convolutional Neural Network (CNN) will be created and trained to select images that contain faces, </w:t>
      </w:r>
      <w:r w:rsidR="00465A51">
        <w:rPr>
          <w:rStyle w:val="MquinadeescreverHTML2"/>
          <w:rFonts w:ascii="Arial" w:eastAsiaTheme="minorHAnsi" w:hAnsi="Arial" w:cs="Arial"/>
          <w:color w:val="000000"/>
          <w:sz w:val="24"/>
          <w:szCs w:val="24"/>
          <w:lang w:val="en-US"/>
        </w:rPr>
        <w:t>then</w:t>
      </w:r>
      <w:r w:rsidR="00465A51" w:rsidRPr="00167146">
        <w:rPr>
          <w:rStyle w:val="MquinadeescreverHTML2"/>
          <w:rFonts w:ascii="Arial" w:eastAsiaTheme="minorHAnsi" w:hAnsi="Arial" w:cs="Arial"/>
          <w:color w:val="000000"/>
          <w:sz w:val="24"/>
          <w:szCs w:val="24"/>
          <w:lang w:val="en-US"/>
        </w:rPr>
        <w:t xml:space="preserve"> only th</w:t>
      </w:r>
      <w:r w:rsidR="00465A51">
        <w:rPr>
          <w:rStyle w:val="MquinadeescreverHTML2"/>
          <w:rFonts w:ascii="Arial" w:eastAsiaTheme="minorHAnsi" w:hAnsi="Arial" w:cs="Arial"/>
          <w:color w:val="000000"/>
          <w:sz w:val="24"/>
          <w:szCs w:val="24"/>
          <w:lang w:val="en-US"/>
        </w:rPr>
        <w:t>e</w:t>
      </w:r>
      <w:r w:rsidR="00465A51" w:rsidRPr="00167146">
        <w:rPr>
          <w:rStyle w:val="MquinadeescreverHTML2"/>
          <w:rFonts w:ascii="Arial" w:eastAsiaTheme="minorHAnsi" w:hAnsi="Arial" w:cs="Arial"/>
          <w:color w:val="000000"/>
          <w:sz w:val="24"/>
          <w:szCs w:val="24"/>
          <w:lang w:val="en-US"/>
        </w:rPr>
        <w:t>se images will be sent for facial recognition, maximizing the assertiveness of the recognition.</w:t>
      </w:r>
      <w:r w:rsidR="00465A51" w:rsidRPr="00167146">
        <w:t xml:space="preserve"> </w:t>
      </w:r>
      <w:r w:rsidR="00465A51" w:rsidRPr="00167146">
        <w:rPr>
          <w:rStyle w:val="MquinadeescreverHTML2"/>
          <w:rFonts w:ascii="Arial" w:eastAsiaTheme="minorHAnsi" w:hAnsi="Arial" w:cs="Arial"/>
          <w:color w:val="000000"/>
          <w:sz w:val="24"/>
          <w:szCs w:val="24"/>
          <w:lang w:val="en-US"/>
        </w:rPr>
        <w:t xml:space="preserve">An approach to the problem is proposed by applying the Discrete Cosine Transform (DCT) on a face to recognize its characteristics and compare them with the characteristics of previously registered faces, using the </w:t>
      </w:r>
      <w:r w:rsidR="00465A51">
        <w:rPr>
          <w:rStyle w:val="MquinadeescreverHTML2"/>
          <w:rFonts w:ascii="Arial" w:eastAsiaTheme="minorHAnsi" w:hAnsi="Arial" w:cs="Arial"/>
          <w:color w:val="000000"/>
          <w:sz w:val="24"/>
          <w:szCs w:val="24"/>
          <w:lang w:val="en-US"/>
        </w:rPr>
        <w:t>Peak</w:t>
      </w:r>
      <w:r w:rsidR="00465A51" w:rsidRPr="00167146">
        <w:rPr>
          <w:rStyle w:val="MquinadeescreverHTML2"/>
          <w:rFonts w:ascii="Arial" w:eastAsiaTheme="minorHAnsi" w:hAnsi="Arial" w:cs="Arial"/>
          <w:color w:val="000000"/>
          <w:sz w:val="24"/>
          <w:szCs w:val="24"/>
          <w:lang w:val="en-US"/>
        </w:rPr>
        <w:t xml:space="preserve"> Signal-Noise Ratio (PSNR).</w:t>
      </w:r>
      <w:r w:rsidR="00465A51">
        <w:rPr>
          <w:rStyle w:val="MquinadeescreverHTML2"/>
          <w:rFonts w:ascii="Arial" w:eastAsiaTheme="minorHAnsi" w:hAnsi="Arial" w:cs="Arial"/>
          <w:color w:val="000000"/>
          <w:sz w:val="24"/>
          <w:szCs w:val="24"/>
          <w:lang w:val="en-US"/>
        </w:rPr>
        <w:t xml:space="preserve"> </w:t>
      </w:r>
      <w:r w:rsidR="00465A51" w:rsidRPr="00E2089E">
        <w:rPr>
          <w:rStyle w:val="MquinadeescreverHTML2"/>
          <w:rFonts w:ascii="Arial" w:eastAsiaTheme="minorHAnsi" w:hAnsi="Arial" w:cs="Arial"/>
          <w:color w:val="000000"/>
          <w:sz w:val="24"/>
          <w:szCs w:val="24"/>
          <w:lang w:val="en-US"/>
        </w:rPr>
        <w:t>The objective of this work is to perform facial recognition with reasonable reliability and assertiveness, based on the chosen methods.</w:t>
      </w:r>
    </w:p>
    <w:p w14:paraId="4C76DE8F" w14:textId="08A27DA2" w:rsidR="00B41A2B" w:rsidRPr="00455087" w:rsidRDefault="00493D7B" w:rsidP="00455087">
      <w:pPr>
        <w:pStyle w:val="Pr-formataoHTML"/>
        <w:spacing w:before="280" w:after="280"/>
        <w:ind w:firstLine="709"/>
        <w:rPr>
          <w:rFonts w:ascii="Arial" w:hAnsi="Arial" w:cs="Arial"/>
          <w:color w:val="000000"/>
          <w:lang w:val="en-US"/>
        </w:rPr>
      </w:pPr>
      <w:r w:rsidRPr="00493D7B">
        <w:rPr>
          <w:rFonts w:ascii="Arial" w:hAnsi="Arial" w:cs="Arial"/>
          <w:b/>
          <w:bCs/>
          <w:lang w:val="en-US"/>
        </w:rPr>
        <w:t>Keywords</w:t>
      </w:r>
      <w:r w:rsidR="001850D7" w:rsidRPr="00493D7B">
        <w:rPr>
          <w:rFonts w:ascii="Arial" w:hAnsi="Arial" w:cs="Arial"/>
          <w:b/>
          <w:lang w:val="en-US"/>
        </w:rPr>
        <w:t>:</w:t>
      </w:r>
      <w:r w:rsidR="00764B89">
        <w:rPr>
          <w:rFonts w:ascii="Arial" w:hAnsi="Arial" w:cs="Arial"/>
          <w:color w:val="000000"/>
          <w:lang w:val="en-US"/>
        </w:rPr>
        <w:t xml:space="preserve"> </w:t>
      </w:r>
      <w:r w:rsidR="00666C0D">
        <w:rPr>
          <w:rFonts w:ascii="Arial" w:hAnsi="Arial" w:cs="Arial"/>
          <w:color w:val="000000"/>
          <w:lang w:val="en-US"/>
        </w:rPr>
        <w:t xml:space="preserve">Facial </w:t>
      </w:r>
      <w:r w:rsidR="008D2376">
        <w:rPr>
          <w:rFonts w:ascii="Arial" w:hAnsi="Arial" w:cs="Arial"/>
          <w:color w:val="000000"/>
          <w:lang w:val="en-US"/>
        </w:rPr>
        <w:t>Detection</w:t>
      </w:r>
      <w:r w:rsidR="00666C0D">
        <w:rPr>
          <w:rFonts w:ascii="Arial" w:hAnsi="Arial" w:cs="Arial"/>
          <w:color w:val="000000"/>
          <w:lang w:val="en-US"/>
        </w:rPr>
        <w:t xml:space="preserve">, Facial </w:t>
      </w:r>
      <w:r w:rsidR="004C3500">
        <w:rPr>
          <w:rFonts w:ascii="Arial" w:hAnsi="Arial" w:cs="Arial"/>
          <w:color w:val="000000"/>
          <w:lang w:val="en-US"/>
        </w:rPr>
        <w:t>Reco</w:t>
      </w:r>
      <w:r w:rsidR="00786753">
        <w:rPr>
          <w:rFonts w:ascii="Arial" w:hAnsi="Arial" w:cs="Arial"/>
          <w:color w:val="000000"/>
          <w:lang w:val="en-US"/>
        </w:rPr>
        <w:t xml:space="preserve">gnition, </w:t>
      </w:r>
      <w:r w:rsidR="008D2376">
        <w:rPr>
          <w:rStyle w:val="MquinadeescreverHTML2"/>
          <w:rFonts w:ascii="Arial" w:eastAsiaTheme="minorHAnsi" w:hAnsi="Arial" w:cs="Arial"/>
          <w:color w:val="000000"/>
          <w:sz w:val="24"/>
          <w:szCs w:val="24"/>
          <w:lang w:val="en-US"/>
        </w:rPr>
        <w:t>C</w:t>
      </w:r>
      <w:r w:rsidR="008D2376" w:rsidRPr="0007543F">
        <w:rPr>
          <w:rStyle w:val="MquinadeescreverHTML2"/>
          <w:rFonts w:ascii="Arial" w:eastAsiaTheme="minorHAnsi" w:hAnsi="Arial" w:cs="Arial"/>
          <w:color w:val="000000"/>
          <w:sz w:val="24"/>
          <w:szCs w:val="24"/>
          <w:lang w:val="en-US"/>
        </w:rPr>
        <w:t xml:space="preserve">onvolutional </w:t>
      </w:r>
      <w:r w:rsidR="00786753">
        <w:rPr>
          <w:rStyle w:val="MquinadeescreverHTML2"/>
          <w:rFonts w:ascii="Arial" w:eastAsiaTheme="minorHAnsi" w:hAnsi="Arial" w:cs="Arial"/>
          <w:color w:val="000000"/>
          <w:sz w:val="24"/>
          <w:szCs w:val="24"/>
          <w:lang w:val="en-US"/>
        </w:rPr>
        <w:t>N</w:t>
      </w:r>
      <w:r w:rsidR="00786753" w:rsidRPr="0007543F">
        <w:rPr>
          <w:rStyle w:val="MquinadeescreverHTML2"/>
          <w:rFonts w:ascii="Arial" w:eastAsiaTheme="minorHAnsi" w:hAnsi="Arial" w:cs="Arial"/>
          <w:color w:val="000000"/>
          <w:sz w:val="24"/>
          <w:szCs w:val="24"/>
          <w:lang w:val="en-US"/>
        </w:rPr>
        <w:t xml:space="preserve">eural </w:t>
      </w:r>
      <w:r w:rsidR="0065015F">
        <w:rPr>
          <w:rFonts w:ascii="Arial" w:hAnsi="Arial" w:cs="Arial"/>
          <w:color w:val="000000"/>
          <w:lang w:val="en-US"/>
        </w:rPr>
        <w:t>Net</w:t>
      </w:r>
      <w:r w:rsidR="009B7B68">
        <w:rPr>
          <w:rFonts w:ascii="Arial" w:hAnsi="Arial" w:cs="Arial"/>
          <w:color w:val="000000"/>
          <w:lang w:val="en-US"/>
        </w:rPr>
        <w:t>works,</w:t>
      </w:r>
      <w:r w:rsidR="009B7B68" w:rsidRPr="00642802">
        <w:rPr>
          <w:rStyle w:val="WW8Num3z0"/>
          <w:rFonts w:ascii="Arial" w:hAnsi="Arial" w:cs="Arial"/>
          <w:color w:val="000000"/>
          <w:szCs w:val="24"/>
          <w:lang w:val="en-US"/>
        </w:rPr>
        <w:t xml:space="preserve"> </w:t>
      </w:r>
      <w:r w:rsidR="00642802" w:rsidRPr="00E2089E">
        <w:rPr>
          <w:rStyle w:val="MquinadeescreverHTML2"/>
          <w:rFonts w:ascii="Arial" w:eastAsiaTheme="minorHAnsi" w:hAnsi="Arial" w:cs="Arial"/>
          <w:color w:val="000000"/>
          <w:sz w:val="24"/>
          <w:szCs w:val="24"/>
          <w:lang w:val="en-US"/>
        </w:rPr>
        <w:t>Discrete Cosine</w:t>
      </w:r>
      <w:r w:rsidR="0032257A" w:rsidRPr="00E2089E">
        <w:rPr>
          <w:rStyle w:val="MquinadeescreverHTML2"/>
          <w:rFonts w:ascii="Arial" w:eastAsiaTheme="minorHAnsi" w:hAnsi="Arial" w:cs="Arial"/>
          <w:color w:val="000000"/>
          <w:sz w:val="24"/>
          <w:szCs w:val="24"/>
          <w:lang w:val="en-US"/>
        </w:rPr>
        <w:t xml:space="preserve"> Transform</w:t>
      </w:r>
      <w:r w:rsidR="00547DE4">
        <w:rPr>
          <w:rStyle w:val="MquinadeescreverHTML2"/>
          <w:rFonts w:ascii="Arial" w:eastAsiaTheme="minorHAnsi" w:hAnsi="Arial" w:cs="Arial"/>
          <w:color w:val="000000"/>
          <w:sz w:val="24"/>
          <w:szCs w:val="24"/>
          <w:lang w:val="en-US"/>
        </w:rPr>
        <w:t xml:space="preserve">, </w:t>
      </w:r>
      <w:proofErr w:type="spellStart"/>
      <w:r w:rsidR="00547DE4" w:rsidRPr="00167146">
        <w:rPr>
          <w:rStyle w:val="MquinadeescreverHTML2"/>
          <w:rFonts w:ascii="Arial" w:eastAsiaTheme="minorHAnsi" w:hAnsi="Arial" w:cs="Arial"/>
          <w:color w:val="000000" w:themeColor="text1"/>
          <w:sz w:val="24"/>
          <w:szCs w:val="24"/>
        </w:rPr>
        <w:t>Peak</w:t>
      </w:r>
      <w:proofErr w:type="spellEnd"/>
      <w:r w:rsidR="00547DE4" w:rsidRPr="00167146">
        <w:rPr>
          <w:rStyle w:val="MquinadeescreverHTML2"/>
          <w:rFonts w:ascii="Arial" w:eastAsiaTheme="minorHAnsi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547DE4" w:rsidRPr="00167146">
        <w:rPr>
          <w:rStyle w:val="MquinadeescreverHTML2"/>
          <w:rFonts w:ascii="Arial" w:eastAsiaTheme="minorHAnsi" w:hAnsi="Arial" w:cs="Arial"/>
          <w:color w:val="000000" w:themeColor="text1"/>
          <w:sz w:val="24"/>
          <w:szCs w:val="24"/>
        </w:rPr>
        <w:t>Signal-to-Noise</w:t>
      </w:r>
      <w:proofErr w:type="spellEnd"/>
      <w:r w:rsidR="00547DE4" w:rsidRPr="00167146">
        <w:rPr>
          <w:rStyle w:val="MquinadeescreverHTML2"/>
          <w:rFonts w:ascii="Arial" w:eastAsiaTheme="minorHAnsi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547DE4" w:rsidRPr="00167146">
        <w:rPr>
          <w:rStyle w:val="MquinadeescreverHTML2"/>
          <w:rFonts w:ascii="Arial" w:eastAsiaTheme="minorHAnsi" w:hAnsi="Arial" w:cs="Arial"/>
          <w:color w:val="000000" w:themeColor="text1"/>
          <w:sz w:val="24"/>
          <w:szCs w:val="24"/>
        </w:rPr>
        <w:t>Ratio</w:t>
      </w:r>
      <w:proofErr w:type="spellEnd"/>
      <w:r w:rsidR="00547DE4">
        <w:rPr>
          <w:rFonts w:ascii="Arial" w:hAnsi="Arial" w:cs="Arial"/>
          <w:color w:val="000000"/>
          <w:lang w:val="en-US"/>
        </w:rPr>
        <w:t>.</w:t>
      </w:r>
      <w:r w:rsidR="00B41A2B" w:rsidRPr="00796A42">
        <w:rPr>
          <w:rFonts w:cs="Arial"/>
          <w:color w:val="000000"/>
          <w:lang w:val="en-US"/>
        </w:rPr>
        <w:br w:type="page"/>
      </w:r>
    </w:p>
    <w:p w14:paraId="0745040C" w14:textId="13058DD9" w:rsidR="00B41A2B" w:rsidRPr="00E277D2" w:rsidRDefault="009E7B11" w:rsidP="006E27D0">
      <w:pPr>
        <w:pStyle w:val="Corpodetexto"/>
        <w:spacing w:line="240" w:lineRule="auto"/>
        <w:rPr>
          <w:rFonts w:cs="Arial"/>
          <w:bCs w:val="0"/>
          <w:sz w:val="28"/>
          <w:szCs w:val="28"/>
        </w:rPr>
      </w:pPr>
      <w:r w:rsidRPr="00E277D2">
        <w:rPr>
          <w:rFonts w:cs="Arial"/>
          <w:bCs w:val="0"/>
          <w:sz w:val="28"/>
          <w:szCs w:val="28"/>
        </w:rPr>
        <w:lastRenderedPageBreak/>
        <w:t>LISTA DE FIGURAS</w:t>
      </w:r>
    </w:p>
    <w:p w14:paraId="616D7152" w14:textId="11D39A1B" w:rsidR="00C906DC" w:rsidRDefault="008D38F2" w:rsidP="00C906DC">
      <w:pPr>
        <w:pStyle w:val="ndicedeilustraes"/>
        <w:tabs>
          <w:tab w:val="right" w:leader="dot" w:pos="9060"/>
        </w:tabs>
        <w:spacing w:line="240" w:lineRule="auto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rFonts w:cs="Arial"/>
          <w:bCs/>
          <w:highlight w:val="cyan"/>
        </w:rPr>
        <w:fldChar w:fldCharType="begin"/>
      </w:r>
      <w:r>
        <w:rPr>
          <w:rFonts w:cs="Arial"/>
          <w:bCs/>
          <w:highlight w:val="cyan"/>
        </w:rPr>
        <w:instrText xml:space="preserve"> TOC \h \z \c "Figura" </w:instrText>
      </w:r>
      <w:r>
        <w:rPr>
          <w:rFonts w:cs="Arial"/>
          <w:bCs/>
          <w:highlight w:val="cyan"/>
        </w:rPr>
        <w:fldChar w:fldCharType="separate"/>
      </w:r>
      <w:hyperlink w:anchor="_Toc39680131" w:history="1">
        <w:r w:rsidR="00C906DC" w:rsidRPr="00066903">
          <w:rPr>
            <w:rStyle w:val="Hyperlink"/>
            <w:noProof/>
          </w:rPr>
          <w:t>Figura 1 – Diagrama simplificado de um corte transversal do olho humano</w:t>
        </w:r>
        <w:r w:rsidR="00C906DC">
          <w:rPr>
            <w:noProof/>
            <w:webHidden/>
          </w:rPr>
          <w:tab/>
        </w:r>
        <w:r w:rsidR="00C906DC">
          <w:rPr>
            <w:noProof/>
            <w:webHidden/>
          </w:rPr>
          <w:fldChar w:fldCharType="begin"/>
        </w:r>
        <w:r w:rsidR="00C906DC">
          <w:rPr>
            <w:noProof/>
            <w:webHidden/>
          </w:rPr>
          <w:instrText xml:space="preserve"> PAGEREF _Toc39680131 \h </w:instrText>
        </w:r>
        <w:r w:rsidR="00C906DC">
          <w:rPr>
            <w:noProof/>
            <w:webHidden/>
          </w:rPr>
        </w:r>
        <w:r w:rsidR="00C906DC">
          <w:rPr>
            <w:noProof/>
            <w:webHidden/>
          </w:rPr>
          <w:fldChar w:fldCharType="separate"/>
        </w:r>
        <w:r w:rsidR="0024018C">
          <w:rPr>
            <w:noProof/>
            <w:webHidden/>
          </w:rPr>
          <w:t>13</w:t>
        </w:r>
        <w:r w:rsidR="00C906DC">
          <w:rPr>
            <w:noProof/>
            <w:webHidden/>
          </w:rPr>
          <w:fldChar w:fldCharType="end"/>
        </w:r>
      </w:hyperlink>
    </w:p>
    <w:p w14:paraId="3EA130B4" w14:textId="61E84000" w:rsidR="00C906DC" w:rsidRDefault="00870A38" w:rsidP="00C906DC">
      <w:pPr>
        <w:pStyle w:val="ndicedeilustraes"/>
        <w:tabs>
          <w:tab w:val="right" w:leader="dot" w:pos="9060"/>
        </w:tabs>
        <w:spacing w:line="240" w:lineRule="auto"/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39680132" w:history="1">
        <w:r w:rsidR="00C906DC" w:rsidRPr="00066903">
          <w:rPr>
            <w:rStyle w:val="Hyperlink"/>
            <w:noProof/>
          </w:rPr>
          <w:t>Figura 2 – Distribuição de Sensores</w:t>
        </w:r>
        <w:r w:rsidR="00C906DC">
          <w:rPr>
            <w:noProof/>
            <w:webHidden/>
          </w:rPr>
          <w:tab/>
        </w:r>
        <w:r w:rsidR="00C906DC">
          <w:rPr>
            <w:noProof/>
            <w:webHidden/>
          </w:rPr>
          <w:fldChar w:fldCharType="begin"/>
        </w:r>
        <w:r w:rsidR="00C906DC">
          <w:rPr>
            <w:noProof/>
            <w:webHidden/>
          </w:rPr>
          <w:instrText xml:space="preserve"> PAGEREF _Toc39680132 \h </w:instrText>
        </w:r>
        <w:r w:rsidR="00C906DC">
          <w:rPr>
            <w:noProof/>
            <w:webHidden/>
          </w:rPr>
        </w:r>
        <w:r w:rsidR="00C906DC">
          <w:rPr>
            <w:noProof/>
            <w:webHidden/>
          </w:rPr>
          <w:fldChar w:fldCharType="separate"/>
        </w:r>
        <w:r w:rsidR="0024018C">
          <w:rPr>
            <w:noProof/>
            <w:webHidden/>
          </w:rPr>
          <w:t>15</w:t>
        </w:r>
        <w:r w:rsidR="00C906DC">
          <w:rPr>
            <w:noProof/>
            <w:webHidden/>
          </w:rPr>
          <w:fldChar w:fldCharType="end"/>
        </w:r>
      </w:hyperlink>
    </w:p>
    <w:p w14:paraId="48D64208" w14:textId="72A4655B" w:rsidR="00C906DC" w:rsidRDefault="00870A38" w:rsidP="00C906DC">
      <w:pPr>
        <w:pStyle w:val="ndicedeilustraes"/>
        <w:tabs>
          <w:tab w:val="right" w:leader="dot" w:pos="9060"/>
        </w:tabs>
        <w:spacing w:line="240" w:lineRule="auto"/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39680133" w:history="1">
        <w:r w:rsidR="00C906DC" w:rsidRPr="00066903">
          <w:rPr>
            <w:rStyle w:val="Hyperlink"/>
            <w:noProof/>
          </w:rPr>
          <w:t>Figura 3 – Exemplo do processo de aquisição de uma imagem digital</w:t>
        </w:r>
        <w:r w:rsidR="00C906DC">
          <w:rPr>
            <w:noProof/>
            <w:webHidden/>
          </w:rPr>
          <w:tab/>
        </w:r>
        <w:r w:rsidR="00C906DC">
          <w:rPr>
            <w:noProof/>
            <w:webHidden/>
          </w:rPr>
          <w:fldChar w:fldCharType="begin"/>
        </w:r>
        <w:r w:rsidR="00C906DC">
          <w:rPr>
            <w:noProof/>
            <w:webHidden/>
          </w:rPr>
          <w:instrText xml:space="preserve"> PAGEREF _Toc39680133 \h </w:instrText>
        </w:r>
        <w:r w:rsidR="00C906DC">
          <w:rPr>
            <w:noProof/>
            <w:webHidden/>
          </w:rPr>
        </w:r>
        <w:r w:rsidR="00C906DC">
          <w:rPr>
            <w:noProof/>
            <w:webHidden/>
          </w:rPr>
          <w:fldChar w:fldCharType="separate"/>
        </w:r>
        <w:r w:rsidR="0024018C">
          <w:rPr>
            <w:noProof/>
            <w:webHidden/>
          </w:rPr>
          <w:t>16</w:t>
        </w:r>
        <w:r w:rsidR="00C906DC">
          <w:rPr>
            <w:noProof/>
            <w:webHidden/>
          </w:rPr>
          <w:fldChar w:fldCharType="end"/>
        </w:r>
      </w:hyperlink>
    </w:p>
    <w:p w14:paraId="5EB0022C" w14:textId="2089CEE8" w:rsidR="00C906DC" w:rsidRDefault="00870A38" w:rsidP="00C906DC">
      <w:pPr>
        <w:pStyle w:val="ndicedeilustraes"/>
        <w:tabs>
          <w:tab w:val="right" w:leader="dot" w:pos="9060"/>
        </w:tabs>
        <w:spacing w:line="240" w:lineRule="auto"/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39680134" w:history="1">
        <w:r w:rsidR="00C906DC" w:rsidRPr="00066903">
          <w:rPr>
            <w:rStyle w:val="Hyperlink"/>
            <w:noProof/>
          </w:rPr>
          <w:t>Figura 4 – Imagens indexadas</w:t>
        </w:r>
        <w:r w:rsidR="00C906DC">
          <w:rPr>
            <w:noProof/>
            <w:webHidden/>
          </w:rPr>
          <w:tab/>
        </w:r>
        <w:r w:rsidR="00C906DC">
          <w:rPr>
            <w:noProof/>
            <w:webHidden/>
          </w:rPr>
          <w:fldChar w:fldCharType="begin"/>
        </w:r>
        <w:r w:rsidR="00C906DC">
          <w:rPr>
            <w:noProof/>
            <w:webHidden/>
          </w:rPr>
          <w:instrText xml:space="preserve"> PAGEREF _Toc39680134 \h </w:instrText>
        </w:r>
        <w:r w:rsidR="00C906DC">
          <w:rPr>
            <w:noProof/>
            <w:webHidden/>
          </w:rPr>
        </w:r>
        <w:r w:rsidR="00C906DC">
          <w:rPr>
            <w:noProof/>
            <w:webHidden/>
          </w:rPr>
          <w:fldChar w:fldCharType="separate"/>
        </w:r>
        <w:r w:rsidR="0024018C">
          <w:rPr>
            <w:noProof/>
            <w:webHidden/>
          </w:rPr>
          <w:t>17</w:t>
        </w:r>
        <w:r w:rsidR="00C906DC">
          <w:rPr>
            <w:noProof/>
            <w:webHidden/>
          </w:rPr>
          <w:fldChar w:fldCharType="end"/>
        </w:r>
      </w:hyperlink>
    </w:p>
    <w:p w14:paraId="215046F3" w14:textId="02AE3967" w:rsidR="00C906DC" w:rsidRDefault="00870A38" w:rsidP="00C906DC">
      <w:pPr>
        <w:pStyle w:val="ndicedeilustraes"/>
        <w:tabs>
          <w:tab w:val="right" w:leader="dot" w:pos="9060"/>
        </w:tabs>
        <w:spacing w:line="240" w:lineRule="auto"/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39680135" w:history="1">
        <w:r w:rsidR="00C906DC" w:rsidRPr="00066903">
          <w:rPr>
            <w:rStyle w:val="Hyperlink"/>
            <w:noProof/>
          </w:rPr>
          <w:t xml:space="preserve">Figura 5 – Imagem </w:t>
        </w:r>
        <w:r w:rsidR="00C906DC" w:rsidRPr="00066903">
          <w:rPr>
            <w:rStyle w:val="Hyperlink"/>
            <w:i/>
            <w:iCs/>
            <w:noProof/>
          </w:rPr>
          <w:t>truecolor</w:t>
        </w:r>
        <w:r w:rsidR="00C906DC">
          <w:rPr>
            <w:noProof/>
            <w:webHidden/>
          </w:rPr>
          <w:tab/>
        </w:r>
        <w:r w:rsidR="00C906DC">
          <w:rPr>
            <w:noProof/>
            <w:webHidden/>
          </w:rPr>
          <w:fldChar w:fldCharType="begin"/>
        </w:r>
        <w:r w:rsidR="00C906DC">
          <w:rPr>
            <w:noProof/>
            <w:webHidden/>
          </w:rPr>
          <w:instrText xml:space="preserve"> PAGEREF _Toc39680135 \h </w:instrText>
        </w:r>
        <w:r w:rsidR="00C906DC">
          <w:rPr>
            <w:noProof/>
            <w:webHidden/>
          </w:rPr>
        </w:r>
        <w:r w:rsidR="00C906DC">
          <w:rPr>
            <w:noProof/>
            <w:webHidden/>
          </w:rPr>
          <w:fldChar w:fldCharType="separate"/>
        </w:r>
        <w:r w:rsidR="0024018C">
          <w:rPr>
            <w:noProof/>
            <w:webHidden/>
          </w:rPr>
          <w:t>18</w:t>
        </w:r>
        <w:r w:rsidR="00C906DC">
          <w:rPr>
            <w:noProof/>
            <w:webHidden/>
          </w:rPr>
          <w:fldChar w:fldCharType="end"/>
        </w:r>
      </w:hyperlink>
    </w:p>
    <w:p w14:paraId="1FBEA083" w14:textId="62986645" w:rsidR="00C906DC" w:rsidRDefault="00870A38" w:rsidP="00C906DC">
      <w:pPr>
        <w:pStyle w:val="ndicedeilustraes"/>
        <w:tabs>
          <w:tab w:val="right" w:leader="dot" w:pos="9060"/>
        </w:tabs>
        <w:spacing w:line="240" w:lineRule="auto"/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39680136" w:history="1">
        <w:r w:rsidR="00C906DC" w:rsidRPr="00066903">
          <w:rPr>
            <w:rStyle w:val="Hyperlink"/>
            <w:noProof/>
          </w:rPr>
          <w:t>Figura 6 – Imagem em escala de cinza</w:t>
        </w:r>
        <w:r w:rsidR="00C906DC">
          <w:rPr>
            <w:noProof/>
            <w:webHidden/>
          </w:rPr>
          <w:tab/>
        </w:r>
        <w:r w:rsidR="00C906DC">
          <w:rPr>
            <w:noProof/>
            <w:webHidden/>
          </w:rPr>
          <w:fldChar w:fldCharType="begin"/>
        </w:r>
        <w:r w:rsidR="00C906DC">
          <w:rPr>
            <w:noProof/>
            <w:webHidden/>
          </w:rPr>
          <w:instrText xml:space="preserve"> PAGEREF _Toc39680136 \h </w:instrText>
        </w:r>
        <w:r w:rsidR="00C906DC">
          <w:rPr>
            <w:noProof/>
            <w:webHidden/>
          </w:rPr>
        </w:r>
        <w:r w:rsidR="00C906DC">
          <w:rPr>
            <w:noProof/>
            <w:webHidden/>
          </w:rPr>
          <w:fldChar w:fldCharType="separate"/>
        </w:r>
        <w:r w:rsidR="0024018C">
          <w:rPr>
            <w:noProof/>
            <w:webHidden/>
          </w:rPr>
          <w:t>18</w:t>
        </w:r>
        <w:r w:rsidR="00C906DC">
          <w:rPr>
            <w:noProof/>
            <w:webHidden/>
          </w:rPr>
          <w:fldChar w:fldCharType="end"/>
        </w:r>
      </w:hyperlink>
    </w:p>
    <w:p w14:paraId="6F2078F6" w14:textId="6DF97630" w:rsidR="00C906DC" w:rsidRDefault="00870A38" w:rsidP="00C906DC">
      <w:pPr>
        <w:pStyle w:val="ndicedeilustraes"/>
        <w:tabs>
          <w:tab w:val="right" w:leader="dot" w:pos="9060"/>
        </w:tabs>
        <w:spacing w:line="240" w:lineRule="auto"/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39680137" w:history="1">
        <w:r w:rsidR="00C906DC" w:rsidRPr="00066903">
          <w:rPr>
            <w:rStyle w:val="Hyperlink"/>
            <w:noProof/>
          </w:rPr>
          <w:t>Figura 7 – Representação simplificada de um neurônio</w:t>
        </w:r>
        <w:r w:rsidR="00C906DC">
          <w:rPr>
            <w:noProof/>
            <w:webHidden/>
          </w:rPr>
          <w:tab/>
        </w:r>
        <w:r w:rsidR="00C906DC">
          <w:rPr>
            <w:noProof/>
            <w:webHidden/>
          </w:rPr>
          <w:fldChar w:fldCharType="begin"/>
        </w:r>
        <w:r w:rsidR="00C906DC">
          <w:rPr>
            <w:noProof/>
            <w:webHidden/>
          </w:rPr>
          <w:instrText xml:space="preserve"> PAGEREF _Toc39680137 \h </w:instrText>
        </w:r>
        <w:r w:rsidR="00C906DC">
          <w:rPr>
            <w:noProof/>
            <w:webHidden/>
          </w:rPr>
        </w:r>
        <w:r w:rsidR="00C906DC">
          <w:rPr>
            <w:noProof/>
            <w:webHidden/>
          </w:rPr>
          <w:fldChar w:fldCharType="separate"/>
        </w:r>
        <w:r w:rsidR="0024018C">
          <w:rPr>
            <w:noProof/>
            <w:webHidden/>
          </w:rPr>
          <w:t>21</w:t>
        </w:r>
        <w:r w:rsidR="00C906DC">
          <w:rPr>
            <w:noProof/>
            <w:webHidden/>
          </w:rPr>
          <w:fldChar w:fldCharType="end"/>
        </w:r>
      </w:hyperlink>
    </w:p>
    <w:p w14:paraId="4BCD581F" w14:textId="7D8F3169" w:rsidR="00C906DC" w:rsidRDefault="00870A38" w:rsidP="00C906DC">
      <w:pPr>
        <w:pStyle w:val="ndicedeilustraes"/>
        <w:tabs>
          <w:tab w:val="right" w:leader="dot" w:pos="9060"/>
        </w:tabs>
        <w:spacing w:line="240" w:lineRule="auto"/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39680138" w:history="1">
        <w:r w:rsidR="00C906DC" w:rsidRPr="00066903">
          <w:rPr>
            <w:rStyle w:val="Hyperlink"/>
            <w:noProof/>
          </w:rPr>
          <w:t>Figura 8 – Modelo matemático de um neurônio</w:t>
        </w:r>
        <w:r w:rsidR="00C906DC">
          <w:rPr>
            <w:noProof/>
            <w:webHidden/>
          </w:rPr>
          <w:tab/>
        </w:r>
        <w:r w:rsidR="00C906DC">
          <w:rPr>
            <w:noProof/>
            <w:webHidden/>
          </w:rPr>
          <w:fldChar w:fldCharType="begin"/>
        </w:r>
        <w:r w:rsidR="00C906DC">
          <w:rPr>
            <w:noProof/>
            <w:webHidden/>
          </w:rPr>
          <w:instrText xml:space="preserve"> PAGEREF _Toc39680138 \h </w:instrText>
        </w:r>
        <w:r w:rsidR="00C906DC">
          <w:rPr>
            <w:noProof/>
            <w:webHidden/>
          </w:rPr>
        </w:r>
        <w:r w:rsidR="00C906DC">
          <w:rPr>
            <w:noProof/>
            <w:webHidden/>
          </w:rPr>
          <w:fldChar w:fldCharType="separate"/>
        </w:r>
        <w:r w:rsidR="0024018C">
          <w:rPr>
            <w:noProof/>
            <w:webHidden/>
          </w:rPr>
          <w:t>21</w:t>
        </w:r>
        <w:r w:rsidR="00C906DC">
          <w:rPr>
            <w:noProof/>
            <w:webHidden/>
          </w:rPr>
          <w:fldChar w:fldCharType="end"/>
        </w:r>
      </w:hyperlink>
    </w:p>
    <w:p w14:paraId="1FBA86B0" w14:textId="141B4C5C" w:rsidR="00C906DC" w:rsidRDefault="00870A38" w:rsidP="00C906DC">
      <w:pPr>
        <w:pStyle w:val="ndicedeilustraes"/>
        <w:tabs>
          <w:tab w:val="right" w:leader="dot" w:pos="9060"/>
        </w:tabs>
        <w:spacing w:line="240" w:lineRule="auto"/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39680139" w:history="1">
        <w:r w:rsidR="00C906DC" w:rsidRPr="00066903">
          <w:rPr>
            <w:rStyle w:val="Hyperlink"/>
            <w:noProof/>
          </w:rPr>
          <w:t>Figura 9 – Diagrama em blocos da aprendizagem</w:t>
        </w:r>
        <w:r w:rsidR="00C906DC">
          <w:rPr>
            <w:noProof/>
            <w:webHidden/>
          </w:rPr>
          <w:tab/>
        </w:r>
        <w:r w:rsidR="00C906DC">
          <w:rPr>
            <w:noProof/>
            <w:webHidden/>
          </w:rPr>
          <w:fldChar w:fldCharType="begin"/>
        </w:r>
        <w:r w:rsidR="00C906DC">
          <w:rPr>
            <w:noProof/>
            <w:webHidden/>
          </w:rPr>
          <w:instrText xml:space="preserve"> PAGEREF _Toc39680139 \h </w:instrText>
        </w:r>
        <w:r w:rsidR="00C906DC">
          <w:rPr>
            <w:noProof/>
            <w:webHidden/>
          </w:rPr>
        </w:r>
        <w:r w:rsidR="00C906DC">
          <w:rPr>
            <w:noProof/>
            <w:webHidden/>
          </w:rPr>
          <w:fldChar w:fldCharType="separate"/>
        </w:r>
        <w:r w:rsidR="0024018C">
          <w:rPr>
            <w:noProof/>
            <w:webHidden/>
          </w:rPr>
          <w:t>22</w:t>
        </w:r>
        <w:r w:rsidR="00C906DC">
          <w:rPr>
            <w:noProof/>
            <w:webHidden/>
          </w:rPr>
          <w:fldChar w:fldCharType="end"/>
        </w:r>
      </w:hyperlink>
    </w:p>
    <w:p w14:paraId="51CDD737" w14:textId="095BE33A" w:rsidR="00C906DC" w:rsidRDefault="00870A38" w:rsidP="00C906DC">
      <w:pPr>
        <w:pStyle w:val="ndicedeilustraes"/>
        <w:tabs>
          <w:tab w:val="right" w:leader="dot" w:pos="9060"/>
        </w:tabs>
        <w:spacing w:line="240" w:lineRule="auto"/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39680140" w:history="1">
        <w:r w:rsidR="00C906DC" w:rsidRPr="00066903">
          <w:rPr>
            <w:rStyle w:val="Hyperlink"/>
            <w:noProof/>
          </w:rPr>
          <w:t>Figura 10 – Representação simplificada de uma rede neural artificial</w:t>
        </w:r>
        <w:r w:rsidR="00C906DC">
          <w:rPr>
            <w:noProof/>
            <w:webHidden/>
          </w:rPr>
          <w:tab/>
        </w:r>
        <w:r w:rsidR="00C906DC">
          <w:rPr>
            <w:noProof/>
            <w:webHidden/>
          </w:rPr>
          <w:fldChar w:fldCharType="begin"/>
        </w:r>
        <w:r w:rsidR="00C906DC">
          <w:rPr>
            <w:noProof/>
            <w:webHidden/>
          </w:rPr>
          <w:instrText xml:space="preserve"> PAGEREF _Toc39680140 \h </w:instrText>
        </w:r>
        <w:r w:rsidR="00C906DC">
          <w:rPr>
            <w:noProof/>
            <w:webHidden/>
          </w:rPr>
        </w:r>
        <w:r w:rsidR="00C906DC">
          <w:rPr>
            <w:noProof/>
            <w:webHidden/>
          </w:rPr>
          <w:fldChar w:fldCharType="separate"/>
        </w:r>
        <w:r w:rsidR="0024018C">
          <w:rPr>
            <w:noProof/>
            <w:webHidden/>
          </w:rPr>
          <w:t>23</w:t>
        </w:r>
        <w:r w:rsidR="00C906DC">
          <w:rPr>
            <w:noProof/>
            <w:webHidden/>
          </w:rPr>
          <w:fldChar w:fldCharType="end"/>
        </w:r>
      </w:hyperlink>
    </w:p>
    <w:p w14:paraId="60C64B8B" w14:textId="2BE2D6E1" w:rsidR="00C906DC" w:rsidRDefault="00870A38" w:rsidP="00C906DC">
      <w:pPr>
        <w:pStyle w:val="ndicedeilustraes"/>
        <w:tabs>
          <w:tab w:val="right" w:leader="dot" w:pos="9060"/>
        </w:tabs>
        <w:spacing w:line="240" w:lineRule="auto"/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39680141" w:history="1">
        <w:r w:rsidR="00C906DC" w:rsidRPr="00066903">
          <w:rPr>
            <w:rStyle w:val="Hyperlink"/>
            <w:noProof/>
          </w:rPr>
          <w:t>Figura 11 – Retropropagação</w:t>
        </w:r>
        <w:r w:rsidR="00C906DC">
          <w:rPr>
            <w:noProof/>
            <w:webHidden/>
          </w:rPr>
          <w:tab/>
        </w:r>
        <w:r w:rsidR="00C906DC">
          <w:rPr>
            <w:noProof/>
            <w:webHidden/>
          </w:rPr>
          <w:fldChar w:fldCharType="begin"/>
        </w:r>
        <w:r w:rsidR="00C906DC">
          <w:rPr>
            <w:noProof/>
            <w:webHidden/>
          </w:rPr>
          <w:instrText xml:space="preserve"> PAGEREF _Toc39680141 \h </w:instrText>
        </w:r>
        <w:r w:rsidR="00C906DC">
          <w:rPr>
            <w:noProof/>
            <w:webHidden/>
          </w:rPr>
        </w:r>
        <w:r w:rsidR="00C906DC">
          <w:rPr>
            <w:noProof/>
            <w:webHidden/>
          </w:rPr>
          <w:fldChar w:fldCharType="separate"/>
        </w:r>
        <w:r w:rsidR="0024018C">
          <w:rPr>
            <w:noProof/>
            <w:webHidden/>
          </w:rPr>
          <w:t>24</w:t>
        </w:r>
        <w:r w:rsidR="00C906DC">
          <w:rPr>
            <w:noProof/>
            <w:webHidden/>
          </w:rPr>
          <w:fldChar w:fldCharType="end"/>
        </w:r>
      </w:hyperlink>
    </w:p>
    <w:p w14:paraId="324D0949" w14:textId="769E2CA2" w:rsidR="00C906DC" w:rsidRDefault="00870A38" w:rsidP="00C906DC">
      <w:pPr>
        <w:pStyle w:val="ndicedeilustraes"/>
        <w:tabs>
          <w:tab w:val="right" w:leader="dot" w:pos="9060"/>
        </w:tabs>
        <w:spacing w:line="240" w:lineRule="auto"/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39680142" w:history="1">
        <w:r w:rsidR="00C906DC" w:rsidRPr="00066903">
          <w:rPr>
            <w:rStyle w:val="Hyperlink"/>
            <w:noProof/>
          </w:rPr>
          <w:t>Figura 12 – Rede neural Convolucional</w:t>
        </w:r>
        <w:r w:rsidR="00C906DC">
          <w:rPr>
            <w:noProof/>
            <w:webHidden/>
          </w:rPr>
          <w:tab/>
        </w:r>
        <w:r w:rsidR="00C906DC">
          <w:rPr>
            <w:noProof/>
            <w:webHidden/>
          </w:rPr>
          <w:fldChar w:fldCharType="begin"/>
        </w:r>
        <w:r w:rsidR="00C906DC">
          <w:rPr>
            <w:noProof/>
            <w:webHidden/>
          </w:rPr>
          <w:instrText xml:space="preserve"> PAGEREF _Toc39680142 \h </w:instrText>
        </w:r>
        <w:r w:rsidR="00C906DC">
          <w:rPr>
            <w:noProof/>
            <w:webHidden/>
          </w:rPr>
        </w:r>
        <w:r w:rsidR="00C906DC">
          <w:rPr>
            <w:noProof/>
            <w:webHidden/>
          </w:rPr>
          <w:fldChar w:fldCharType="separate"/>
        </w:r>
        <w:r w:rsidR="0024018C">
          <w:rPr>
            <w:noProof/>
            <w:webHidden/>
          </w:rPr>
          <w:t>24</w:t>
        </w:r>
        <w:r w:rsidR="00C906DC">
          <w:rPr>
            <w:noProof/>
            <w:webHidden/>
          </w:rPr>
          <w:fldChar w:fldCharType="end"/>
        </w:r>
      </w:hyperlink>
    </w:p>
    <w:p w14:paraId="5069FDAD" w14:textId="38F36E52" w:rsidR="00C906DC" w:rsidRDefault="00870A38" w:rsidP="00C906DC">
      <w:pPr>
        <w:pStyle w:val="ndicedeilustraes"/>
        <w:tabs>
          <w:tab w:val="right" w:leader="dot" w:pos="9060"/>
        </w:tabs>
        <w:spacing w:line="240" w:lineRule="auto"/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39680143" w:history="1">
        <w:r w:rsidR="00C906DC" w:rsidRPr="00066903">
          <w:rPr>
            <w:rStyle w:val="Hyperlink"/>
            <w:noProof/>
          </w:rPr>
          <w:t>Figura 13 – Fluxograma do programa</w:t>
        </w:r>
        <w:r w:rsidR="00C906DC">
          <w:rPr>
            <w:noProof/>
            <w:webHidden/>
          </w:rPr>
          <w:tab/>
        </w:r>
        <w:r w:rsidR="00C906DC">
          <w:rPr>
            <w:noProof/>
            <w:webHidden/>
          </w:rPr>
          <w:fldChar w:fldCharType="begin"/>
        </w:r>
        <w:r w:rsidR="00C906DC">
          <w:rPr>
            <w:noProof/>
            <w:webHidden/>
          </w:rPr>
          <w:instrText xml:space="preserve"> PAGEREF _Toc39680143 \h </w:instrText>
        </w:r>
        <w:r w:rsidR="00C906DC">
          <w:rPr>
            <w:noProof/>
            <w:webHidden/>
          </w:rPr>
        </w:r>
        <w:r w:rsidR="00C906DC">
          <w:rPr>
            <w:noProof/>
            <w:webHidden/>
          </w:rPr>
          <w:fldChar w:fldCharType="separate"/>
        </w:r>
        <w:r w:rsidR="0024018C">
          <w:rPr>
            <w:noProof/>
            <w:webHidden/>
          </w:rPr>
          <w:t>27</w:t>
        </w:r>
        <w:r w:rsidR="00C906DC">
          <w:rPr>
            <w:noProof/>
            <w:webHidden/>
          </w:rPr>
          <w:fldChar w:fldCharType="end"/>
        </w:r>
      </w:hyperlink>
    </w:p>
    <w:p w14:paraId="0D35AC9E" w14:textId="30851F04" w:rsidR="00C906DC" w:rsidRDefault="00870A38" w:rsidP="00C906DC">
      <w:pPr>
        <w:pStyle w:val="ndicedeilustraes"/>
        <w:tabs>
          <w:tab w:val="right" w:leader="dot" w:pos="9060"/>
        </w:tabs>
        <w:spacing w:line="240" w:lineRule="auto"/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39680144" w:history="1">
        <w:r w:rsidR="00C906DC" w:rsidRPr="00066903">
          <w:rPr>
            <w:rStyle w:val="Hyperlink"/>
            <w:noProof/>
          </w:rPr>
          <w:t>Figura 14 – Exemplo do Imagens Utilizadas</w:t>
        </w:r>
        <w:r w:rsidR="00C906DC">
          <w:rPr>
            <w:noProof/>
            <w:webHidden/>
          </w:rPr>
          <w:tab/>
        </w:r>
        <w:r w:rsidR="00C906DC">
          <w:rPr>
            <w:noProof/>
            <w:webHidden/>
          </w:rPr>
          <w:fldChar w:fldCharType="begin"/>
        </w:r>
        <w:r w:rsidR="00C906DC">
          <w:rPr>
            <w:noProof/>
            <w:webHidden/>
          </w:rPr>
          <w:instrText xml:space="preserve"> PAGEREF _Toc39680144 \h </w:instrText>
        </w:r>
        <w:r w:rsidR="00C906DC">
          <w:rPr>
            <w:noProof/>
            <w:webHidden/>
          </w:rPr>
        </w:r>
        <w:r w:rsidR="00C906DC">
          <w:rPr>
            <w:noProof/>
            <w:webHidden/>
          </w:rPr>
          <w:fldChar w:fldCharType="separate"/>
        </w:r>
        <w:r w:rsidR="0024018C">
          <w:rPr>
            <w:noProof/>
            <w:webHidden/>
          </w:rPr>
          <w:t>28</w:t>
        </w:r>
        <w:r w:rsidR="00C906DC">
          <w:rPr>
            <w:noProof/>
            <w:webHidden/>
          </w:rPr>
          <w:fldChar w:fldCharType="end"/>
        </w:r>
      </w:hyperlink>
    </w:p>
    <w:p w14:paraId="5F2BE9E9" w14:textId="6AFD2063" w:rsidR="00C906DC" w:rsidRDefault="00870A38" w:rsidP="00C906DC">
      <w:pPr>
        <w:pStyle w:val="ndicedeilustraes"/>
        <w:tabs>
          <w:tab w:val="right" w:leader="dot" w:pos="9060"/>
        </w:tabs>
        <w:spacing w:line="240" w:lineRule="auto"/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39680145" w:history="1">
        <w:r w:rsidR="00C906DC" w:rsidRPr="00066903">
          <w:rPr>
            <w:rStyle w:val="Hyperlink"/>
            <w:noProof/>
          </w:rPr>
          <w:t>Figura 15 – Exemplo de pré-processamento de imagem</w:t>
        </w:r>
        <w:r w:rsidR="00C906DC">
          <w:rPr>
            <w:noProof/>
            <w:webHidden/>
          </w:rPr>
          <w:tab/>
        </w:r>
        <w:r w:rsidR="00C906DC">
          <w:rPr>
            <w:noProof/>
            <w:webHidden/>
          </w:rPr>
          <w:fldChar w:fldCharType="begin"/>
        </w:r>
        <w:r w:rsidR="00C906DC">
          <w:rPr>
            <w:noProof/>
            <w:webHidden/>
          </w:rPr>
          <w:instrText xml:space="preserve"> PAGEREF _Toc39680145 \h </w:instrText>
        </w:r>
        <w:r w:rsidR="00C906DC">
          <w:rPr>
            <w:noProof/>
            <w:webHidden/>
          </w:rPr>
        </w:r>
        <w:r w:rsidR="00C906DC">
          <w:rPr>
            <w:noProof/>
            <w:webHidden/>
          </w:rPr>
          <w:fldChar w:fldCharType="separate"/>
        </w:r>
        <w:r w:rsidR="0024018C">
          <w:rPr>
            <w:noProof/>
            <w:webHidden/>
          </w:rPr>
          <w:t>29</w:t>
        </w:r>
        <w:r w:rsidR="00C906DC">
          <w:rPr>
            <w:noProof/>
            <w:webHidden/>
          </w:rPr>
          <w:fldChar w:fldCharType="end"/>
        </w:r>
      </w:hyperlink>
    </w:p>
    <w:p w14:paraId="32B9788C" w14:textId="55D6B270" w:rsidR="00C906DC" w:rsidRDefault="00870A38" w:rsidP="00C906DC">
      <w:pPr>
        <w:pStyle w:val="ndicedeilustraes"/>
        <w:tabs>
          <w:tab w:val="right" w:leader="dot" w:pos="9060"/>
        </w:tabs>
        <w:spacing w:line="240" w:lineRule="auto"/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39680146" w:history="1">
        <w:r w:rsidR="00C906DC" w:rsidRPr="00066903">
          <w:rPr>
            <w:rStyle w:val="Hyperlink"/>
            <w:noProof/>
          </w:rPr>
          <w:t>Figura 16 – Precisão e Perda do Conhecimento</w:t>
        </w:r>
        <w:r w:rsidR="00C906DC">
          <w:rPr>
            <w:noProof/>
            <w:webHidden/>
          </w:rPr>
          <w:tab/>
        </w:r>
        <w:r w:rsidR="00C906DC">
          <w:rPr>
            <w:noProof/>
            <w:webHidden/>
          </w:rPr>
          <w:fldChar w:fldCharType="begin"/>
        </w:r>
        <w:r w:rsidR="00C906DC">
          <w:rPr>
            <w:noProof/>
            <w:webHidden/>
          </w:rPr>
          <w:instrText xml:space="preserve"> PAGEREF _Toc39680146 \h </w:instrText>
        </w:r>
        <w:r w:rsidR="00C906DC">
          <w:rPr>
            <w:noProof/>
            <w:webHidden/>
          </w:rPr>
        </w:r>
        <w:r w:rsidR="00C906DC">
          <w:rPr>
            <w:noProof/>
            <w:webHidden/>
          </w:rPr>
          <w:fldChar w:fldCharType="separate"/>
        </w:r>
        <w:r w:rsidR="0024018C">
          <w:rPr>
            <w:noProof/>
            <w:webHidden/>
          </w:rPr>
          <w:t>29</w:t>
        </w:r>
        <w:r w:rsidR="00C906DC">
          <w:rPr>
            <w:noProof/>
            <w:webHidden/>
          </w:rPr>
          <w:fldChar w:fldCharType="end"/>
        </w:r>
      </w:hyperlink>
    </w:p>
    <w:p w14:paraId="105251BA" w14:textId="11EF3192" w:rsidR="00C906DC" w:rsidRDefault="00870A38" w:rsidP="00C906DC">
      <w:pPr>
        <w:pStyle w:val="ndicedeilustraes"/>
        <w:tabs>
          <w:tab w:val="right" w:leader="dot" w:pos="9060"/>
        </w:tabs>
        <w:spacing w:line="240" w:lineRule="auto"/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39680147" w:history="1">
        <w:r w:rsidR="00C906DC" w:rsidRPr="00066903">
          <w:rPr>
            <w:rStyle w:val="Hyperlink"/>
            <w:noProof/>
          </w:rPr>
          <w:t>Figura 17 – Exemplo de falsos positivos</w:t>
        </w:r>
        <w:r w:rsidR="00C906DC">
          <w:rPr>
            <w:noProof/>
            <w:webHidden/>
          </w:rPr>
          <w:tab/>
        </w:r>
        <w:r w:rsidR="00C906DC">
          <w:rPr>
            <w:noProof/>
            <w:webHidden/>
          </w:rPr>
          <w:fldChar w:fldCharType="begin"/>
        </w:r>
        <w:r w:rsidR="00C906DC">
          <w:rPr>
            <w:noProof/>
            <w:webHidden/>
          </w:rPr>
          <w:instrText xml:space="preserve"> PAGEREF _Toc39680147 \h </w:instrText>
        </w:r>
        <w:r w:rsidR="00C906DC">
          <w:rPr>
            <w:noProof/>
            <w:webHidden/>
          </w:rPr>
        </w:r>
        <w:r w:rsidR="00C906DC">
          <w:rPr>
            <w:noProof/>
            <w:webHidden/>
          </w:rPr>
          <w:fldChar w:fldCharType="separate"/>
        </w:r>
        <w:r w:rsidR="0024018C">
          <w:rPr>
            <w:noProof/>
            <w:webHidden/>
          </w:rPr>
          <w:t>30</w:t>
        </w:r>
        <w:r w:rsidR="00C906DC">
          <w:rPr>
            <w:noProof/>
            <w:webHidden/>
          </w:rPr>
          <w:fldChar w:fldCharType="end"/>
        </w:r>
      </w:hyperlink>
    </w:p>
    <w:p w14:paraId="41160F42" w14:textId="52414688" w:rsidR="00C906DC" w:rsidRDefault="00870A38" w:rsidP="00C906DC">
      <w:pPr>
        <w:pStyle w:val="ndicedeilustraes"/>
        <w:tabs>
          <w:tab w:val="right" w:leader="dot" w:pos="9060"/>
        </w:tabs>
        <w:spacing w:line="240" w:lineRule="auto"/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39680148" w:history="1">
        <w:r w:rsidR="00C906DC" w:rsidRPr="00066903">
          <w:rPr>
            <w:rStyle w:val="Hyperlink"/>
            <w:noProof/>
          </w:rPr>
          <w:t>Figura 18 – Exemplo de imagens Utilizadas para teste</w:t>
        </w:r>
        <w:r w:rsidR="00C906DC">
          <w:rPr>
            <w:noProof/>
            <w:webHidden/>
          </w:rPr>
          <w:tab/>
        </w:r>
        <w:r w:rsidR="00C906DC">
          <w:rPr>
            <w:noProof/>
            <w:webHidden/>
          </w:rPr>
          <w:fldChar w:fldCharType="begin"/>
        </w:r>
        <w:r w:rsidR="00C906DC">
          <w:rPr>
            <w:noProof/>
            <w:webHidden/>
          </w:rPr>
          <w:instrText xml:space="preserve"> PAGEREF _Toc39680148 \h </w:instrText>
        </w:r>
        <w:r w:rsidR="00C906DC">
          <w:rPr>
            <w:noProof/>
            <w:webHidden/>
          </w:rPr>
        </w:r>
        <w:r w:rsidR="00C906DC">
          <w:rPr>
            <w:noProof/>
            <w:webHidden/>
          </w:rPr>
          <w:fldChar w:fldCharType="separate"/>
        </w:r>
        <w:r w:rsidR="0024018C">
          <w:rPr>
            <w:noProof/>
            <w:webHidden/>
          </w:rPr>
          <w:t>31</w:t>
        </w:r>
        <w:r w:rsidR="00C906DC">
          <w:rPr>
            <w:noProof/>
            <w:webHidden/>
          </w:rPr>
          <w:fldChar w:fldCharType="end"/>
        </w:r>
      </w:hyperlink>
    </w:p>
    <w:p w14:paraId="065423C8" w14:textId="6600BA3C" w:rsidR="00C906DC" w:rsidRDefault="00870A38" w:rsidP="00C906DC">
      <w:pPr>
        <w:pStyle w:val="ndicedeilustraes"/>
        <w:tabs>
          <w:tab w:val="right" w:leader="dot" w:pos="9060"/>
        </w:tabs>
        <w:spacing w:line="240" w:lineRule="auto"/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39680149" w:history="1">
        <w:r w:rsidR="00C906DC" w:rsidRPr="00066903">
          <w:rPr>
            <w:rStyle w:val="Hyperlink"/>
            <w:noProof/>
          </w:rPr>
          <w:t>Figura 19 – Compressão da imagem</w:t>
        </w:r>
        <w:r w:rsidR="00C906DC">
          <w:rPr>
            <w:noProof/>
            <w:webHidden/>
          </w:rPr>
          <w:tab/>
        </w:r>
        <w:r w:rsidR="00C906DC">
          <w:rPr>
            <w:noProof/>
            <w:webHidden/>
          </w:rPr>
          <w:fldChar w:fldCharType="begin"/>
        </w:r>
        <w:r w:rsidR="00C906DC">
          <w:rPr>
            <w:noProof/>
            <w:webHidden/>
          </w:rPr>
          <w:instrText xml:space="preserve"> PAGEREF _Toc39680149 \h </w:instrText>
        </w:r>
        <w:r w:rsidR="00C906DC">
          <w:rPr>
            <w:noProof/>
            <w:webHidden/>
          </w:rPr>
        </w:r>
        <w:r w:rsidR="00C906DC">
          <w:rPr>
            <w:noProof/>
            <w:webHidden/>
          </w:rPr>
          <w:fldChar w:fldCharType="separate"/>
        </w:r>
        <w:r w:rsidR="0024018C">
          <w:rPr>
            <w:noProof/>
            <w:webHidden/>
          </w:rPr>
          <w:t>32</w:t>
        </w:r>
        <w:r w:rsidR="00C906DC">
          <w:rPr>
            <w:noProof/>
            <w:webHidden/>
          </w:rPr>
          <w:fldChar w:fldCharType="end"/>
        </w:r>
      </w:hyperlink>
    </w:p>
    <w:p w14:paraId="78A0D2E7" w14:textId="64ED6A19" w:rsidR="00E53F90" w:rsidRPr="00D60FB0" w:rsidRDefault="008D38F2" w:rsidP="00C906DC">
      <w:pPr>
        <w:pStyle w:val="Corpodetexto"/>
        <w:spacing w:line="240" w:lineRule="auto"/>
        <w:jc w:val="both"/>
        <w:rPr>
          <w:rFonts w:cs="Arial"/>
          <w:b w:val="0"/>
          <w:sz w:val="24"/>
        </w:rPr>
      </w:pPr>
      <w:r>
        <w:rPr>
          <w:rFonts w:cs="Arial"/>
          <w:bCs w:val="0"/>
          <w:sz w:val="24"/>
          <w:highlight w:val="cyan"/>
        </w:rPr>
        <w:fldChar w:fldCharType="end"/>
      </w:r>
      <w:r w:rsidR="00E53F90" w:rsidRPr="00E53F90">
        <w:br w:type="page"/>
      </w:r>
    </w:p>
    <w:p w14:paraId="4C89952B" w14:textId="6FB1AE2F" w:rsidR="001850D7" w:rsidRPr="00E277D2" w:rsidRDefault="009E7B11" w:rsidP="001850D7">
      <w:pPr>
        <w:widowControl w:val="0"/>
        <w:autoSpaceDE w:val="0"/>
        <w:jc w:val="center"/>
        <w:rPr>
          <w:rFonts w:cs="Arial"/>
          <w:b/>
          <w:bCs/>
          <w:sz w:val="28"/>
          <w:szCs w:val="28"/>
        </w:rPr>
      </w:pPr>
      <w:r w:rsidRPr="00E277D2">
        <w:rPr>
          <w:rFonts w:cs="Arial"/>
          <w:b/>
          <w:bCs/>
          <w:sz w:val="28"/>
          <w:szCs w:val="28"/>
        </w:rPr>
        <w:lastRenderedPageBreak/>
        <w:t>LISTA DE ABREVIATURAS E SIGLA</w:t>
      </w:r>
    </w:p>
    <w:p w14:paraId="7FE67ABC" w14:textId="0BA6DF01" w:rsidR="005F5C43" w:rsidRDefault="00F33925" w:rsidP="00A27950">
      <w:pPr>
        <w:pStyle w:val="Pr-formataoHTML"/>
        <w:spacing w:line="240" w:lineRule="auto"/>
        <w:rPr>
          <w:rStyle w:val="MquinadeescreverHTML2"/>
          <w:rFonts w:ascii="Arial" w:eastAsiaTheme="minorHAnsi" w:hAnsi="Arial" w:cs="Arial"/>
          <w:color w:val="000000" w:themeColor="text1"/>
          <w:sz w:val="24"/>
          <w:szCs w:val="24"/>
        </w:rPr>
      </w:pPr>
      <w:r w:rsidRPr="00F33925">
        <w:rPr>
          <w:rStyle w:val="MquinadeescreverHTML2"/>
          <w:rFonts w:ascii="Arial" w:eastAsiaTheme="minorHAnsi" w:hAnsi="Arial" w:cs="Arial"/>
          <w:b/>
          <w:bCs/>
          <w:color w:val="000000" w:themeColor="text1"/>
          <w:sz w:val="24"/>
          <w:szCs w:val="24"/>
        </w:rPr>
        <w:t>CCD</w:t>
      </w:r>
      <w:r>
        <w:rPr>
          <w:rStyle w:val="MquinadeescreverHTML2"/>
          <w:rFonts w:ascii="Arial" w:eastAsiaTheme="minorHAnsi" w:hAnsi="Arial" w:cs="Arial"/>
          <w:b/>
          <w:bCs/>
          <w:color w:val="000000" w:themeColor="text1"/>
          <w:sz w:val="24"/>
          <w:szCs w:val="24"/>
        </w:rPr>
        <w:t xml:space="preserve"> </w:t>
      </w:r>
      <w:r>
        <w:rPr>
          <w:rStyle w:val="MquinadeescreverHTML2"/>
          <w:rFonts w:ascii="Arial" w:eastAsiaTheme="minorHAnsi" w:hAnsi="Arial" w:cs="Arial"/>
          <w:color w:val="000000" w:themeColor="text1"/>
          <w:sz w:val="24"/>
          <w:szCs w:val="24"/>
        </w:rPr>
        <w:t>–</w:t>
      </w:r>
      <w:r w:rsidRPr="669BF6B4">
        <w:rPr>
          <w:rStyle w:val="MquinadeescreverHTML2"/>
          <w:rFonts w:ascii="Arial" w:eastAsiaTheme="minorHAnsi" w:hAnsi="Arial" w:cs="Arial"/>
          <w:color w:val="000000" w:themeColor="text1"/>
          <w:sz w:val="24"/>
          <w:szCs w:val="24"/>
        </w:rPr>
        <w:t xml:space="preserve"> </w:t>
      </w:r>
      <w:r>
        <w:rPr>
          <w:rStyle w:val="MquinadeescreverHTML2"/>
          <w:rFonts w:ascii="Arial" w:eastAsiaTheme="minorHAnsi" w:hAnsi="Arial" w:cs="Arial"/>
          <w:i/>
          <w:iCs/>
          <w:color w:val="000000" w:themeColor="text1"/>
          <w:sz w:val="24"/>
          <w:szCs w:val="24"/>
        </w:rPr>
        <w:t xml:space="preserve">Discrete Cosine Transform </w:t>
      </w:r>
      <w:r w:rsidRPr="005F5C43">
        <w:rPr>
          <w:rStyle w:val="MquinadeescreverHTML2"/>
          <w:rFonts w:ascii="Arial" w:eastAsiaTheme="minorHAnsi" w:hAnsi="Arial" w:cs="Arial"/>
          <w:color w:val="000000" w:themeColor="text1"/>
          <w:sz w:val="24"/>
          <w:szCs w:val="24"/>
        </w:rPr>
        <w:t>(</w:t>
      </w:r>
      <w:r w:rsidR="005F5C43" w:rsidRPr="005F5C43">
        <w:rPr>
          <w:rStyle w:val="MquinadeescreverHTML2"/>
          <w:rFonts w:ascii="Arial" w:eastAsiaTheme="minorHAnsi" w:hAnsi="Arial" w:cs="Arial"/>
          <w:color w:val="000000" w:themeColor="text1"/>
          <w:sz w:val="24"/>
          <w:szCs w:val="24"/>
        </w:rPr>
        <w:t>Transformada Discreta do Cosseno</w:t>
      </w:r>
      <w:r w:rsidRPr="005F5C43">
        <w:rPr>
          <w:rStyle w:val="MquinadeescreverHTML2"/>
          <w:rFonts w:ascii="Arial" w:eastAsiaTheme="minorHAnsi" w:hAnsi="Arial" w:cs="Arial"/>
          <w:color w:val="000000" w:themeColor="text1"/>
          <w:sz w:val="24"/>
          <w:szCs w:val="24"/>
        </w:rPr>
        <w:t>)</w:t>
      </w:r>
    </w:p>
    <w:p w14:paraId="4A683377" w14:textId="4A45F97A" w:rsidR="00F33925" w:rsidRPr="005F5C43" w:rsidRDefault="005F5C43" w:rsidP="00A27950">
      <w:pPr>
        <w:pStyle w:val="Pr-formataoHTML"/>
        <w:spacing w:line="240" w:lineRule="auto"/>
        <w:rPr>
          <w:rStyle w:val="MquinadeescreverHTML2"/>
          <w:rFonts w:ascii="Arial" w:eastAsiaTheme="minorHAnsi" w:hAnsi="Arial" w:cs="Arial"/>
          <w:b/>
          <w:color w:val="000000"/>
          <w:sz w:val="24"/>
          <w:szCs w:val="24"/>
        </w:rPr>
      </w:pPr>
      <w:r w:rsidRPr="009F2294">
        <w:rPr>
          <w:rFonts w:ascii="Arial" w:hAnsi="Arial" w:cs="Arial"/>
          <w:b/>
          <w:bCs/>
          <w:color w:val="000000"/>
        </w:rPr>
        <w:t>CNN</w:t>
      </w:r>
      <w:r>
        <w:rPr>
          <w:rStyle w:val="MquinadeescreverHTML2"/>
          <w:rFonts w:ascii="Arial" w:eastAsiaTheme="minorHAnsi" w:hAnsi="Arial" w:cs="Arial"/>
          <w:color w:val="000000" w:themeColor="text1"/>
          <w:sz w:val="24"/>
          <w:szCs w:val="24"/>
        </w:rPr>
        <w:t xml:space="preserve"> – </w:t>
      </w:r>
      <w:r w:rsidRPr="00512473">
        <w:rPr>
          <w:rStyle w:val="MquinadeescreverHTML2"/>
          <w:rFonts w:ascii="Arial" w:eastAsiaTheme="minorHAnsi" w:hAnsi="Arial" w:cs="Arial"/>
          <w:i/>
          <w:iCs/>
          <w:color w:val="000000" w:themeColor="text1"/>
          <w:sz w:val="24"/>
          <w:szCs w:val="24"/>
        </w:rPr>
        <w:t>Convolutional Neural Network</w:t>
      </w:r>
      <w:r>
        <w:rPr>
          <w:rStyle w:val="MquinadeescreverHTML2"/>
          <w:rFonts w:ascii="Arial" w:eastAsiaTheme="minorHAnsi" w:hAnsi="Arial" w:cs="Arial"/>
          <w:color w:val="000000" w:themeColor="text1"/>
          <w:sz w:val="24"/>
          <w:szCs w:val="24"/>
        </w:rPr>
        <w:t xml:space="preserve"> (Rede Neural Convolucional)</w:t>
      </w:r>
    </w:p>
    <w:p w14:paraId="23F9402A" w14:textId="0CC6BE8F" w:rsidR="001850D7" w:rsidRDefault="001850D7" w:rsidP="00A27950">
      <w:pPr>
        <w:pStyle w:val="Pr-formataoHTML"/>
        <w:spacing w:line="240" w:lineRule="auto"/>
        <w:rPr>
          <w:rStyle w:val="MquinadeescreverHTML2"/>
          <w:rFonts w:ascii="Arial" w:eastAsiaTheme="minorHAnsi" w:hAnsi="Arial" w:cs="Arial"/>
          <w:color w:val="000000" w:themeColor="text1"/>
          <w:sz w:val="24"/>
          <w:szCs w:val="24"/>
        </w:rPr>
      </w:pPr>
      <w:r>
        <w:rPr>
          <w:rStyle w:val="MquinadeescreverHTML2"/>
          <w:rFonts w:ascii="Arial" w:eastAsiaTheme="minorHAnsi" w:hAnsi="Arial" w:cs="Arial"/>
          <w:b/>
          <w:bCs/>
          <w:color w:val="000000" w:themeColor="text1"/>
          <w:sz w:val="24"/>
          <w:szCs w:val="24"/>
        </w:rPr>
        <w:t xml:space="preserve">DCT </w:t>
      </w:r>
      <w:r>
        <w:rPr>
          <w:rStyle w:val="MquinadeescreverHTML2"/>
          <w:rFonts w:ascii="Arial" w:eastAsiaTheme="minorHAnsi" w:hAnsi="Arial" w:cs="Arial"/>
          <w:color w:val="000000" w:themeColor="text1"/>
          <w:sz w:val="24"/>
          <w:szCs w:val="24"/>
        </w:rPr>
        <w:t>–</w:t>
      </w:r>
      <w:r w:rsidRPr="669BF6B4">
        <w:rPr>
          <w:rStyle w:val="MquinadeescreverHTML2"/>
          <w:rFonts w:ascii="Arial" w:eastAsiaTheme="minorHAnsi" w:hAnsi="Arial" w:cs="Arial"/>
          <w:color w:val="000000" w:themeColor="text1"/>
          <w:sz w:val="24"/>
          <w:szCs w:val="24"/>
        </w:rPr>
        <w:t xml:space="preserve"> </w:t>
      </w:r>
      <w:r>
        <w:rPr>
          <w:rStyle w:val="MquinadeescreverHTML2"/>
          <w:rFonts w:ascii="Arial" w:eastAsiaTheme="minorHAnsi" w:hAnsi="Arial" w:cs="Arial"/>
          <w:i/>
          <w:iCs/>
          <w:color w:val="000000" w:themeColor="text1"/>
          <w:sz w:val="24"/>
          <w:szCs w:val="24"/>
        </w:rPr>
        <w:t xml:space="preserve">Discrete Cosine Transform </w:t>
      </w:r>
      <w:r w:rsidRPr="2462F58F">
        <w:rPr>
          <w:rStyle w:val="MquinadeescreverHTML2"/>
          <w:rFonts w:ascii="Arial" w:eastAsiaTheme="minorHAnsi" w:hAnsi="Arial" w:cs="Arial"/>
          <w:color w:val="000000" w:themeColor="text1"/>
          <w:sz w:val="24"/>
          <w:szCs w:val="24"/>
        </w:rPr>
        <w:t>(</w:t>
      </w:r>
      <w:r>
        <w:rPr>
          <w:rStyle w:val="MquinadeescreverHTML2"/>
          <w:rFonts w:ascii="Arial" w:eastAsiaTheme="minorHAnsi" w:hAnsi="Arial" w:cs="Arial"/>
          <w:color w:val="000000" w:themeColor="text1"/>
          <w:sz w:val="24"/>
          <w:szCs w:val="24"/>
        </w:rPr>
        <w:t>Transformada discreta do cosseno</w:t>
      </w:r>
      <w:r w:rsidRPr="2462F58F">
        <w:rPr>
          <w:rStyle w:val="MquinadeescreverHTML2"/>
          <w:rFonts w:ascii="Arial" w:eastAsiaTheme="minorHAnsi" w:hAnsi="Arial" w:cs="Arial"/>
          <w:color w:val="000000" w:themeColor="text1"/>
          <w:sz w:val="24"/>
          <w:szCs w:val="24"/>
        </w:rPr>
        <w:t>)</w:t>
      </w:r>
    </w:p>
    <w:p w14:paraId="61DA9746" w14:textId="3E426382" w:rsidR="007241CA" w:rsidRPr="001A5D1B" w:rsidRDefault="007241CA" w:rsidP="007248D6">
      <w:pPr>
        <w:pStyle w:val="Pr-formataoHTML"/>
        <w:spacing w:line="240" w:lineRule="auto"/>
        <w:rPr>
          <w:rStyle w:val="MquinadeescreverHTML2"/>
          <w:rFonts w:ascii="Arial" w:eastAsiaTheme="minorHAnsi" w:hAnsi="Arial" w:cs="Arial"/>
          <w:color w:val="000000" w:themeColor="text1"/>
          <w:sz w:val="24"/>
          <w:szCs w:val="24"/>
          <w:lang w:val="pt-PT"/>
        </w:rPr>
      </w:pPr>
      <w:r w:rsidRPr="007241CA">
        <w:rPr>
          <w:rStyle w:val="MquinadeescreverHTML2"/>
          <w:rFonts w:ascii="Arial" w:eastAsiaTheme="minorHAnsi" w:hAnsi="Arial" w:cs="Arial"/>
          <w:b/>
          <w:bCs/>
          <w:color w:val="000000" w:themeColor="text1"/>
          <w:sz w:val="24"/>
          <w:szCs w:val="24"/>
        </w:rPr>
        <w:t>MSE</w:t>
      </w:r>
      <w:r>
        <w:rPr>
          <w:rStyle w:val="MquinadeescreverHTML2"/>
          <w:rFonts w:ascii="Arial" w:eastAsiaTheme="minorHAnsi" w:hAnsi="Arial" w:cs="Arial"/>
          <w:b/>
          <w:bCs/>
          <w:color w:val="000000" w:themeColor="text1"/>
          <w:sz w:val="24"/>
          <w:szCs w:val="24"/>
        </w:rPr>
        <w:t xml:space="preserve"> </w:t>
      </w:r>
      <w:r>
        <w:rPr>
          <w:rStyle w:val="MquinadeescreverHTML2"/>
          <w:rFonts w:ascii="Arial" w:eastAsiaTheme="minorHAnsi" w:hAnsi="Arial" w:cs="Arial"/>
          <w:color w:val="000000" w:themeColor="text1"/>
          <w:sz w:val="24"/>
          <w:szCs w:val="24"/>
        </w:rPr>
        <w:t xml:space="preserve">– </w:t>
      </w:r>
      <w:r w:rsidR="00482652">
        <w:rPr>
          <w:rStyle w:val="MquinadeescreverHTML2"/>
          <w:rFonts w:ascii="Arial" w:eastAsiaTheme="minorHAnsi" w:hAnsi="Arial" w:cs="Arial"/>
          <w:i/>
          <w:iCs/>
          <w:color w:val="000000" w:themeColor="text1"/>
          <w:sz w:val="24"/>
          <w:szCs w:val="24"/>
        </w:rPr>
        <w:t>M</w:t>
      </w:r>
      <w:r w:rsidR="007644F4" w:rsidRPr="00482652">
        <w:rPr>
          <w:rStyle w:val="MquinadeescreverHTML2"/>
          <w:rFonts w:ascii="Arial" w:eastAsiaTheme="minorHAnsi" w:hAnsi="Arial" w:cs="Arial"/>
          <w:i/>
          <w:iCs/>
          <w:color w:val="000000" w:themeColor="text1"/>
          <w:sz w:val="24"/>
          <w:szCs w:val="24"/>
        </w:rPr>
        <w:t xml:space="preserve">ean </w:t>
      </w:r>
      <w:r w:rsidR="00482652">
        <w:rPr>
          <w:rStyle w:val="MquinadeescreverHTML2"/>
          <w:rFonts w:ascii="Arial" w:eastAsiaTheme="minorHAnsi" w:hAnsi="Arial" w:cs="Arial"/>
          <w:i/>
          <w:iCs/>
          <w:color w:val="000000" w:themeColor="text1"/>
          <w:sz w:val="24"/>
          <w:szCs w:val="24"/>
        </w:rPr>
        <w:t>S</w:t>
      </w:r>
      <w:r w:rsidR="007644F4" w:rsidRPr="00482652">
        <w:rPr>
          <w:rStyle w:val="MquinadeescreverHTML2"/>
          <w:rFonts w:ascii="Arial" w:eastAsiaTheme="minorHAnsi" w:hAnsi="Arial" w:cs="Arial"/>
          <w:i/>
          <w:iCs/>
          <w:color w:val="000000" w:themeColor="text1"/>
          <w:sz w:val="24"/>
          <w:szCs w:val="24"/>
        </w:rPr>
        <w:t xml:space="preserve">quare </w:t>
      </w:r>
      <w:r w:rsidR="00482652">
        <w:rPr>
          <w:rStyle w:val="MquinadeescreverHTML2"/>
          <w:rFonts w:ascii="Arial" w:eastAsiaTheme="minorHAnsi" w:hAnsi="Arial" w:cs="Arial"/>
          <w:i/>
          <w:iCs/>
          <w:color w:val="000000" w:themeColor="text1"/>
          <w:sz w:val="24"/>
          <w:szCs w:val="24"/>
        </w:rPr>
        <w:t>E</w:t>
      </w:r>
      <w:r w:rsidR="007644F4" w:rsidRPr="00482652">
        <w:rPr>
          <w:rStyle w:val="MquinadeescreverHTML2"/>
          <w:rFonts w:ascii="Arial" w:eastAsiaTheme="minorHAnsi" w:hAnsi="Arial" w:cs="Arial"/>
          <w:i/>
          <w:iCs/>
          <w:color w:val="000000" w:themeColor="text1"/>
          <w:sz w:val="24"/>
          <w:szCs w:val="24"/>
        </w:rPr>
        <w:t>rror</w:t>
      </w:r>
      <w:r w:rsidR="007644F4">
        <w:rPr>
          <w:rStyle w:val="MquinadeescreverHTML2"/>
          <w:rFonts w:ascii="Arial" w:eastAsiaTheme="minorHAnsi" w:hAnsi="Arial" w:cs="Arial"/>
          <w:color w:val="000000" w:themeColor="text1"/>
          <w:sz w:val="24"/>
          <w:szCs w:val="24"/>
        </w:rPr>
        <w:t xml:space="preserve"> (</w:t>
      </w:r>
      <w:r w:rsidR="00482652">
        <w:rPr>
          <w:rStyle w:val="MquinadeescreverHTML2"/>
          <w:rFonts w:ascii="Arial" w:eastAsiaTheme="minorHAnsi" w:hAnsi="Arial" w:cs="Arial"/>
          <w:color w:val="000000" w:themeColor="text1"/>
          <w:sz w:val="24"/>
          <w:szCs w:val="24"/>
        </w:rPr>
        <w:t>E</w:t>
      </w:r>
      <w:r w:rsidR="00482652" w:rsidRPr="00482652">
        <w:rPr>
          <w:rStyle w:val="MquinadeescreverHTML2"/>
          <w:rFonts w:ascii="Arial" w:eastAsiaTheme="minorHAnsi" w:hAnsi="Arial" w:cs="Arial"/>
          <w:color w:val="000000" w:themeColor="text1"/>
          <w:sz w:val="24"/>
          <w:szCs w:val="24"/>
        </w:rPr>
        <w:t xml:space="preserve">rro </w:t>
      </w:r>
      <w:r w:rsidR="00482652">
        <w:rPr>
          <w:rStyle w:val="MquinadeescreverHTML2"/>
          <w:rFonts w:ascii="Arial" w:eastAsiaTheme="minorHAnsi" w:hAnsi="Arial" w:cs="Arial"/>
          <w:color w:val="000000" w:themeColor="text1"/>
          <w:sz w:val="24"/>
          <w:szCs w:val="24"/>
        </w:rPr>
        <w:t>Q</w:t>
      </w:r>
      <w:r w:rsidR="00482652" w:rsidRPr="00482652">
        <w:rPr>
          <w:rStyle w:val="MquinadeescreverHTML2"/>
          <w:rFonts w:ascii="Arial" w:eastAsiaTheme="minorHAnsi" w:hAnsi="Arial" w:cs="Arial"/>
          <w:color w:val="000000" w:themeColor="text1"/>
          <w:sz w:val="24"/>
          <w:szCs w:val="24"/>
        </w:rPr>
        <w:t xml:space="preserve">uadrático </w:t>
      </w:r>
      <w:r w:rsidR="00482652">
        <w:rPr>
          <w:rStyle w:val="MquinadeescreverHTML2"/>
          <w:rFonts w:ascii="Arial" w:eastAsiaTheme="minorHAnsi" w:hAnsi="Arial" w:cs="Arial"/>
          <w:color w:val="000000" w:themeColor="text1"/>
          <w:sz w:val="24"/>
          <w:szCs w:val="24"/>
        </w:rPr>
        <w:t>M</w:t>
      </w:r>
      <w:r w:rsidR="00482652" w:rsidRPr="00482652">
        <w:rPr>
          <w:rStyle w:val="MquinadeescreverHTML2"/>
          <w:rFonts w:ascii="Arial" w:eastAsiaTheme="minorHAnsi" w:hAnsi="Arial" w:cs="Arial"/>
          <w:color w:val="000000" w:themeColor="text1"/>
          <w:sz w:val="24"/>
          <w:szCs w:val="24"/>
        </w:rPr>
        <w:t>édio</w:t>
      </w:r>
      <w:r w:rsidR="007644F4">
        <w:rPr>
          <w:rStyle w:val="MquinadeescreverHTML2"/>
          <w:rFonts w:ascii="Arial" w:eastAsiaTheme="minorHAnsi" w:hAnsi="Arial" w:cs="Arial"/>
          <w:color w:val="000000" w:themeColor="text1"/>
          <w:sz w:val="24"/>
          <w:szCs w:val="24"/>
        </w:rPr>
        <w:t>)</w:t>
      </w:r>
    </w:p>
    <w:p w14:paraId="3B1CA40D" w14:textId="77777777" w:rsidR="007248D6" w:rsidRDefault="00C676EF" w:rsidP="007248D6">
      <w:pPr>
        <w:pStyle w:val="Pr-formataoHTML"/>
        <w:spacing w:line="240" w:lineRule="auto"/>
        <w:rPr>
          <w:rStyle w:val="MquinadeescreverHTML2"/>
          <w:rFonts w:ascii="Arial" w:eastAsiaTheme="minorHAnsi" w:hAnsi="Arial" w:cs="Arial"/>
          <w:color w:val="000000" w:themeColor="text1"/>
          <w:sz w:val="24"/>
          <w:szCs w:val="24"/>
        </w:rPr>
      </w:pPr>
      <w:r w:rsidRPr="00C676EF">
        <w:rPr>
          <w:rStyle w:val="MquinadeescreverHTML2"/>
          <w:rFonts w:ascii="Arial" w:eastAsiaTheme="minorHAnsi" w:hAnsi="Arial" w:cs="Arial"/>
          <w:b/>
          <w:bCs/>
          <w:color w:val="000000" w:themeColor="text1"/>
          <w:sz w:val="24"/>
          <w:szCs w:val="24"/>
        </w:rPr>
        <w:t>NFC</w:t>
      </w:r>
      <w:r>
        <w:rPr>
          <w:rStyle w:val="MquinadeescreverHTML2"/>
          <w:rFonts w:ascii="Arial" w:eastAsiaTheme="minorHAnsi" w:hAnsi="Arial" w:cs="Arial"/>
          <w:color w:val="000000" w:themeColor="text1"/>
          <w:sz w:val="24"/>
          <w:szCs w:val="24"/>
        </w:rPr>
        <w:t xml:space="preserve"> – </w:t>
      </w:r>
      <w:r w:rsidR="00E920DD" w:rsidRPr="00512473">
        <w:rPr>
          <w:rFonts w:ascii="Arial" w:hAnsi="Arial" w:cs="Arial"/>
          <w:i/>
          <w:iCs/>
          <w:color w:val="222222"/>
          <w:shd w:val="clear" w:color="auto" w:fill="FFFFFF"/>
        </w:rPr>
        <w:t>Near Field Communication</w:t>
      </w:r>
      <w:r w:rsidR="00E920DD">
        <w:rPr>
          <w:rFonts w:ascii="Arial" w:hAnsi="Arial" w:cs="Arial"/>
          <w:color w:val="222222"/>
          <w:shd w:val="clear" w:color="auto" w:fill="FFFFFF"/>
        </w:rPr>
        <w:t xml:space="preserve"> (</w:t>
      </w:r>
      <w:r w:rsidR="00080BFF" w:rsidRPr="00080BFF">
        <w:rPr>
          <w:rFonts w:ascii="Arial" w:hAnsi="Arial" w:cs="Arial"/>
          <w:color w:val="222222"/>
          <w:shd w:val="clear" w:color="auto" w:fill="FFFFFF"/>
        </w:rPr>
        <w:t>Comunicação por campo de proximidade</w:t>
      </w:r>
      <w:r w:rsidR="00E920DD">
        <w:rPr>
          <w:rFonts w:ascii="Arial" w:hAnsi="Arial" w:cs="Arial"/>
          <w:color w:val="222222"/>
          <w:shd w:val="clear" w:color="auto" w:fill="FFFFFF"/>
        </w:rPr>
        <w:t>)</w:t>
      </w:r>
    </w:p>
    <w:p w14:paraId="3F892EC5" w14:textId="54CE4BE1" w:rsidR="00C676EF" w:rsidRPr="00317B1D" w:rsidRDefault="007248D6" w:rsidP="007248D6">
      <w:pPr>
        <w:pStyle w:val="Pr-formataoHTML"/>
        <w:spacing w:line="240" w:lineRule="auto"/>
        <w:rPr>
          <w:rStyle w:val="MquinadeescreverHTML2"/>
          <w:rFonts w:ascii="Arial" w:eastAsiaTheme="minorHAnsi" w:hAnsi="Arial" w:cs="Arial"/>
          <w:color w:val="000000" w:themeColor="text1"/>
          <w:sz w:val="24"/>
          <w:szCs w:val="24"/>
        </w:rPr>
      </w:pPr>
      <w:r w:rsidRPr="006065B9">
        <w:rPr>
          <w:rStyle w:val="MquinadeescreverHTML2"/>
          <w:rFonts w:ascii="Arial" w:eastAsiaTheme="minorHAnsi" w:hAnsi="Arial" w:cs="Arial"/>
          <w:b/>
          <w:bCs/>
          <w:color w:val="000000" w:themeColor="text1"/>
          <w:sz w:val="24"/>
          <w:szCs w:val="24"/>
        </w:rPr>
        <w:t>PSNR</w:t>
      </w:r>
      <w:r>
        <w:rPr>
          <w:rStyle w:val="MquinadeescreverHTML2"/>
          <w:rFonts w:ascii="Arial" w:eastAsiaTheme="minorHAnsi" w:hAnsi="Arial" w:cs="Arial"/>
          <w:b/>
          <w:bCs/>
          <w:color w:val="000000" w:themeColor="text1"/>
          <w:sz w:val="24"/>
          <w:szCs w:val="24"/>
        </w:rPr>
        <w:t xml:space="preserve"> </w:t>
      </w:r>
      <w:r>
        <w:rPr>
          <w:rStyle w:val="MquinadeescreverHTML2"/>
          <w:rFonts w:ascii="Arial" w:eastAsiaTheme="minorHAnsi" w:hAnsi="Arial" w:cs="Arial"/>
          <w:color w:val="000000" w:themeColor="text1"/>
          <w:sz w:val="24"/>
          <w:szCs w:val="24"/>
        </w:rPr>
        <w:t>–</w:t>
      </w:r>
      <w:r w:rsidRPr="2EEC38B3">
        <w:rPr>
          <w:rStyle w:val="MquinadeescreverHTML2"/>
          <w:rFonts w:ascii="Arial" w:eastAsiaTheme="minorHAnsi" w:hAnsi="Arial" w:cs="Arial"/>
          <w:color w:val="000000" w:themeColor="text1"/>
          <w:sz w:val="24"/>
          <w:szCs w:val="24"/>
        </w:rPr>
        <w:t xml:space="preserve"> </w:t>
      </w:r>
      <w:r w:rsidRPr="00512473">
        <w:rPr>
          <w:rStyle w:val="MquinadeescreverHTML2"/>
          <w:rFonts w:ascii="Arial" w:eastAsiaTheme="minorHAnsi" w:hAnsi="Arial" w:cs="Arial"/>
          <w:i/>
          <w:iCs/>
          <w:color w:val="000000" w:themeColor="text1"/>
          <w:sz w:val="24"/>
          <w:szCs w:val="24"/>
        </w:rPr>
        <w:t>Peak Signal-to-Noise Ratio</w:t>
      </w:r>
      <w:r w:rsidRPr="00512473">
        <w:rPr>
          <w:rStyle w:val="MquinadeescreverHTML2"/>
          <w:rFonts w:ascii="Arial" w:eastAsiaTheme="minorHAnsi" w:hAnsi="Arial" w:cs="Arial"/>
          <w:color w:val="000000" w:themeColor="text1"/>
          <w:sz w:val="24"/>
          <w:szCs w:val="24"/>
        </w:rPr>
        <w:t xml:space="preserve"> </w:t>
      </w:r>
      <w:r>
        <w:rPr>
          <w:rStyle w:val="MquinadeescreverHTML2"/>
          <w:rFonts w:ascii="Arial" w:eastAsiaTheme="minorHAnsi" w:hAnsi="Arial" w:cs="Arial"/>
          <w:color w:val="000000" w:themeColor="text1"/>
          <w:sz w:val="24"/>
          <w:szCs w:val="24"/>
        </w:rPr>
        <w:t>(</w:t>
      </w:r>
      <w:r w:rsidRPr="001D7D99">
        <w:rPr>
          <w:rStyle w:val="MquinadeescreverHTML2"/>
          <w:rFonts w:ascii="Arial" w:eastAsiaTheme="minorHAnsi" w:hAnsi="Arial" w:cs="Arial"/>
          <w:color w:val="000000" w:themeColor="text1"/>
          <w:sz w:val="24"/>
          <w:szCs w:val="24"/>
        </w:rPr>
        <w:t>Relação sinal-ruído de pico</w:t>
      </w:r>
      <w:r>
        <w:rPr>
          <w:rStyle w:val="MquinadeescreverHTML2"/>
          <w:rFonts w:ascii="Arial" w:eastAsiaTheme="minorHAnsi" w:hAnsi="Arial" w:cs="Arial"/>
          <w:color w:val="000000" w:themeColor="text1"/>
          <w:sz w:val="24"/>
          <w:szCs w:val="24"/>
        </w:rPr>
        <w:t>)</w:t>
      </w:r>
    </w:p>
    <w:p w14:paraId="6CB3CB73" w14:textId="39F656BB" w:rsidR="001850D7" w:rsidRPr="003F1D5D" w:rsidRDefault="001850D7" w:rsidP="007248D6">
      <w:pPr>
        <w:pStyle w:val="Pr-formataoHTML"/>
        <w:spacing w:line="240" w:lineRule="auto"/>
        <w:rPr>
          <w:rFonts w:cs="Arial"/>
          <w:b/>
          <w:color w:val="0000FF"/>
        </w:rPr>
      </w:pPr>
      <w:r w:rsidRPr="005F10B0">
        <w:rPr>
          <w:rFonts w:ascii="Arial" w:hAnsi="Arial" w:cs="Arial"/>
          <w:b/>
          <w:bCs/>
          <w:color w:val="000000"/>
        </w:rPr>
        <w:t>RGB</w:t>
      </w:r>
      <w:r>
        <w:rPr>
          <w:rFonts w:ascii="Arial" w:hAnsi="Arial" w:cs="Arial"/>
          <w:b/>
          <w:bCs/>
          <w:color w:val="000000"/>
        </w:rPr>
        <w:t xml:space="preserve"> </w:t>
      </w:r>
      <w:r>
        <w:rPr>
          <w:rStyle w:val="MquinadeescreverHTML2"/>
          <w:rFonts w:ascii="Arial" w:eastAsiaTheme="minorHAnsi" w:hAnsi="Arial" w:cs="Arial"/>
          <w:color w:val="000000" w:themeColor="text1"/>
          <w:sz w:val="24"/>
          <w:szCs w:val="24"/>
        </w:rPr>
        <w:t>–</w:t>
      </w:r>
      <w:r w:rsidRPr="2EEC38B3">
        <w:rPr>
          <w:rStyle w:val="MquinadeescreverHTML2"/>
          <w:rFonts w:ascii="Arial" w:eastAsiaTheme="minorHAnsi" w:hAnsi="Arial" w:cs="Arial"/>
          <w:color w:val="000000" w:themeColor="text1"/>
          <w:sz w:val="24"/>
          <w:szCs w:val="24"/>
        </w:rPr>
        <w:t xml:space="preserve"> </w:t>
      </w:r>
      <w:r w:rsidRPr="2EEC38B3">
        <w:rPr>
          <w:rStyle w:val="MquinadeescreverHTML2"/>
          <w:rFonts w:ascii="Arial" w:eastAsiaTheme="minorHAnsi" w:hAnsi="Arial" w:cs="Arial"/>
          <w:i/>
          <w:iCs/>
          <w:color w:val="000000" w:themeColor="text1"/>
          <w:sz w:val="24"/>
          <w:szCs w:val="24"/>
        </w:rPr>
        <w:t>R</w:t>
      </w:r>
      <w:r>
        <w:rPr>
          <w:rStyle w:val="MquinadeescreverHTML2"/>
          <w:rFonts w:ascii="Arial" w:eastAsiaTheme="minorHAnsi" w:hAnsi="Arial" w:cs="Arial"/>
          <w:i/>
          <w:iCs/>
          <w:color w:val="000000" w:themeColor="text1"/>
          <w:sz w:val="24"/>
          <w:szCs w:val="24"/>
        </w:rPr>
        <w:t>ed, Green and Blue</w:t>
      </w:r>
      <w:r w:rsidRPr="2EEC38B3">
        <w:rPr>
          <w:rStyle w:val="MquinadeescreverHTML2"/>
          <w:rFonts w:ascii="Arial" w:eastAsiaTheme="minorHAnsi" w:hAnsi="Arial" w:cs="Arial"/>
          <w:i/>
          <w:iCs/>
          <w:color w:val="000000" w:themeColor="text1"/>
          <w:sz w:val="24"/>
          <w:szCs w:val="24"/>
        </w:rPr>
        <w:t xml:space="preserve"> </w:t>
      </w:r>
      <w:r w:rsidRPr="2EEC38B3">
        <w:rPr>
          <w:rStyle w:val="MquinadeescreverHTML2"/>
          <w:rFonts w:ascii="Arial" w:eastAsiaTheme="minorHAnsi" w:hAnsi="Arial" w:cs="Arial"/>
          <w:color w:val="000000" w:themeColor="text1"/>
          <w:sz w:val="24"/>
          <w:szCs w:val="24"/>
        </w:rPr>
        <w:t>(</w:t>
      </w:r>
      <w:r>
        <w:rPr>
          <w:rStyle w:val="MquinadeescreverHTML2"/>
          <w:rFonts w:ascii="Arial" w:eastAsiaTheme="minorHAnsi" w:hAnsi="Arial" w:cs="Arial"/>
          <w:color w:val="000000" w:themeColor="text1"/>
          <w:sz w:val="24"/>
          <w:szCs w:val="24"/>
        </w:rPr>
        <w:t>Vermelho, Verde e Azul</w:t>
      </w:r>
      <w:r w:rsidRPr="2EEC38B3">
        <w:rPr>
          <w:rStyle w:val="MquinadeescreverHTML2"/>
          <w:rFonts w:ascii="Arial" w:eastAsiaTheme="minorHAnsi" w:hAnsi="Arial" w:cs="Arial"/>
          <w:color w:val="000000" w:themeColor="text1"/>
          <w:sz w:val="24"/>
          <w:szCs w:val="24"/>
        </w:rPr>
        <w:t>)</w:t>
      </w:r>
      <w:r w:rsidRPr="006065B9">
        <w:rPr>
          <w:rFonts w:cs="Arial"/>
          <w:b/>
          <w:bCs/>
          <w:i/>
          <w:iCs/>
          <w:color w:val="0000FF"/>
        </w:rPr>
        <w:br w:type="page"/>
      </w:r>
    </w:p>
    <w:sdt>
      <w:sdtPr>
        <w:id w:val="-14934801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80E331F" w14:textId="79C96CEA" w:rsidR="001850D7" w:rsidRPr="001850D7" w:rsidRDefault="001850D7" w:rsidP="00A27950">
          <w:pPr>
            <w:widowControl w:val="0"/>
            <w:autoSpaceDE w:val="0"/>
            <w:spacing w:line="240" w:lineRule="auto"/>
            <w:jc w:val="center"/>
            <w:rPr>
              <w:rFonts w:cs="Arial"/>
              <w:b/>
              <w:bCs/>
              <w:sz w:val="28"/>
              <w:szCs w:val="28"/>
            </w:rPr>
          </w:pPr>
          <w:r w:rsidRPr="3E1A8641">
            <w:rPr>
              <w:rFonts w:cs="Arial"/>
              <w:b/>
              <w:bCs/>
              <w:sz w:val="28"/>
              <w:szCs w:val="28"/>
            </w:rPr>
            <w:t>SUMÁRIO</w:t>
          </w:r>
        </w:p>
        <w:p w14:paraId="1D5A7D7A" w14:textId="62DE13A7" w:rsidR="00C906DC" w:rsidRDefault="001850D7" w:rsidP="00C906DC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680150" w:history="1">
            <w:r w:rsidR="00C906DC" w:rsidRPr="00894D07">
              <w:rPr>
                <w:rStyle w:val="Hyperlink"/>
                <w:noProof/>
              </w:rPr>
              <w:t>1</w:t>
            </w:r>
            <w:r w:rsidR="00C906DC">
              <w:rPr>
                <w:rFonts w:asciiTheme="minorHAnsi" w:eastAsiaTheme="minorEastAsia" w:hAnsiTheme="minorHAnsi" w:cstheme="minorBidi"/>
                <w:bCs w:val="0"/>
                <w:noProof/>
                <w:sz w:val="22"/>
                <w:lang w:eastAsia="pt-BR"/>
              </w:rPr>
              <w:tab/>
            </w:r>
            <w:r w:rsidR="00C906DC" w:rsidRPr="00894D07">
              <w:rPr>
                <w:rStyle w:val="Hyperlink"/>
                <w:noProof/>
              </w:rPr>
              <w:t>INTRODUÇÂO</w:t>
            </w:r>
            <w:r w:rsidR="00C906DC">
              <w:rPr>
                <w:noProof/>
                <w:webHidden/>
              </w:rPr>
              <w:tab/>
            </w:r>
            <w:r w:rsidR="00C906DC">
              <w:rPr>
                <w:noProof/>
                <w:webHidden/>
              </w:rPr>
              <w:fldChar w:fldCharType="begin"/>
            </w:r>
            <w:r w:rsidR="00C906DC">
              <w:rPr>
                <w:noProof/>
                <w:webHidden/>
              </w:rPr>
              <w:instrText xml:space="preserve"> PAGEREF _Toc39680150 \h </w:instrText>
            </w:r>
            <w:r w:rsidR="00C906DC">
              <w:rPr>
                <w:noProof/>
                <w:webHidden/>
              </w:rPr>
            </w:r>
            <w:r w:rsidR="00C906DC">
              <w:rPr>
                <w:noProof/>
                <w:webHidden/>
              </w:rPr>
              <w:fldChar w:fldCharType="separate"/>
            </w:r>
            <w:r w:rsidR="0024018C">
              <w:rPr>
                <w:noProof/>
                <w:webHidden/>
              </w:rPr>
              <w:t>11</w:t>
            </w:r>
            <w:r w:rsidR="00C906DC">
              <w:rPr>
                <w:noProof/>
                <w:webHidden/>
              </w:rPr>
              <w:fldChar w:fldCharType="end"/>
            </w:r>
          </w:hyperlink>
        </w:p>
        <w:p w14:paraId="338C82C5" w14:textId="5A21A567" w:rsidR="00C906DC" w:rsidRDefault="00870A38" w:rsidP="00C906DC">
          <w:pPr>
            <w:pStyle w:val="Sumrio2"/>
            <w:rPr>
              <w:rFonts w:asciiTheme="minorHAnsi" w:eastAsiaTheme="minorEastAsia" w:hAnsiTheme="minorHAnsi"/>
              <w:iCs w:val="0"/>
              <w:sz w:val="22"/>
              <w:szCs w:val="22"/>
              <w:lang w:eastAsia="pt-BR"/>
            </w:rPr>
          </w:pPr>
          <w:hyperlink w:anchor="_Toc39680151" w:history="1">
            <w:r w:rsidR="00C906DC" w:rsidRPr="00894D07">
              <w:rPr>
                <w:rStyle w:val="Hyperlink"/>
              </w:rPr>
              <w:t>1.1</w:t>
            </w:r>
            <w:r w:rsidR="00C906DC">
              <w:rPr>
                <w:rFonts w:asciiTheme="minorHAnsi" w:eastAsiaTheme="minorEastAsia" w:hAnsiTheme="minorHAnsi"/>
                <w:iCs w:val="0"/>
                <w:sz w:val="22"/>
                <w:szCs w:val="22"/>
                <w:lang w:eastAsia="pt-BR"/>
              </w:rPr>
              <w:tab/>
            </w:r>
            <w:r w:rsidR="00C906DC" w:rsidRPr="00894D07">
              <w:rPr>
                <w:rStyle w:val="Hyperlink"/>
              </w:rPr>
              <w:t>Objetivos</w:t>
            </w:r>
            <w:r w:rsidR="00C906DC">
              <w:rPr>
                <w:webHidden/>
              </w:rPr>
              <w:tab/>
            </w:r>
            <w:r w:rsidR="00C906DC">
              <w:rPr>
                <w:webHidden/>
              </w:rPr>
              <w:fldChar w:fldCharType="begin"/>
            </w:r>
            <w:r w:rsidR="00C906DC">
              <w:rPr>
                <w:webHidden/>
              </w:rPr>
              <w:instrText xml:space="preserve"> PAGEREF _Toc39680151 \h </w:instrText>
            </w:r>
            <w:r w:rsidR="00C906DC">
              <w:rPr>
                <w:webHidden/>
              </w:rPr>
            </w:r>
            <w:r w:rsidR="00C906DC">
              <w:rPr>
                <w:webHidden/>
              </w:rPr>
              <w:fldChar w:fldCharType="separate"/>
            </w:r>
            <w:r w:rsidR="0024018C">
              <w:rPr>
                <w:webHidden/>
              </w:rPr>
              <w:t>12</w:t>
            </w:r>
            <w:r w:rsidR="00C906DC">
              <w:rPr>
                <w:webHidden/>
              </w:rPr>
              <w:fldChar w:fldCharType="end"/>
            </w:r>
          </w:hyperlink>
        </w:p>
        <w:p w14:paraId="3081840D" w14:textId="610C5E01" w:rsidR="00C906DC" w:rsidRDefault="00870A38" w:rsidP="00C906DC">
          <w:pPr>
            <w:pStyle w:val="Sumrio3"/>
            <w:tabs>
              <w:tab w:val="left" w:pos="1440"/>
              <w:tab w:val="right" w:leader="dot" w:pos="9060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szCs w:val="22"/>
              <w:lang w:eastAsia="pt-BR"/>
            </w:rPr>
          </w:pPr>
          <w:hyperlink w:anchor="_Toc39680152" w:history="1">
            <w:r w:rsidR="00C906DC" w:rsidRPr="00894D07">
              <w:rPr>
                <w:rStyle w:val="Hyperlink"/>
                <w:noProof/>
              </w:rPr>
              <w:t>1.1.1</w:t>
            </w:r>
            <w:r w:rsidR="00C906DC">
              <w:rPr>
                <w:rFonts w:asciiTheme="minorHAnsi" w:eastAsiaTheme="minorEastAsia" w:hAnsiTheme="minorHAnsi"/>
                <w:noProof/>
                <w:sz w:val="22"/>
                <w:szCs w:val="22"/>
                <w:lang w:eastAsia="pt-BR"/>
              </w:rPr>
              <w:tab/>
            </w:r>
            <w:r w:rsidR="00C906DC" w:rsidRPr="00894D07">
              <w:rPr>
                <w:rStyle w:val="Hyperlink"/>
                <w:noProof/>
              </w:rPr>
              <w:t>Geral</w:t>
            </w:r>
            <w:r w:rsidR="00C906DC">
              <w:rPr>
                <w:noProof/>
                <w:webHidden/>
              </w:rPr>
              <w:tab/>
            </w:r>
            <w:r w:rsidR="00C906DC">
              <w:rPr>
                <w:noProof/>
                <w:webHidden/>
              </w:rPr>
              <w:fldChar w:fldCharType="begin"/>
            </w:r>
            <w:r w:rsidR="00C906DC">
              <w:rPr>
                <w:noProof/>
                <w:webHidden/>
              </w:rPr>
              <w:instrText xml:space="preserve"> PAGEREF _Toc39680152 \h </w:instrText>
            </w:r>
            <w:r w:rsidR="00C906DC">
              <w:rPr>
                <w:noProof/>
                <w:webHidden/>
              </w:rPr>
            </w:r>
            <w:r w:rsidR="00C906DC">
              <w:rPr>
                <w:noProof/>
                <w:webHidden/>
              </w:rPr>
              <w:fldChar w:fldCharType="separate"/>
            </w:r>
            <w:r w:rsidR="0024018C">
              <w:rPr>
                <w:noProof/>
                <w:webHidden/>
              </w:rPr>
              <w:t>12</w:t>
            </w:r>
            <w:r w:rsidR="00C906DC">
              <w:rPr>
                <w:noProof/>
                <w:webHidden/>
              </w:rPr>
              <w:fldChar w:fldCharType="end"/>
            </w:r>
          </w:hyperlink>
        </w:p>
        <w:p w14:paraId="73B3C14F" w14:textId="5533D02E" w:rsidR="00C906DC" w:rsidRDefault="00870A38" w:rsidP="00C906DC">
          <w:pPr>
            <w:pStyle w:val="Sumrio3"/>
            <w:tabs>
              <w:tab w:val="left" w:pos="1440"/>
              <w:tab w:val="right" w:leader="dot" w:pos="9060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szCs w:val="22"/>
              <w:lang w:eastAsia="pt-BR"/>
            </w:rPr>
          </w:pPr>
          <w:hyperlink w:anchor="_Toc39680153" w:history="1">
            <w:r w:rsidR="00C906DC" w:rsidRPr="00894D07">
              <w:rPr>
                <w:rStyle w:val="Hyperlink"/>
                <w:noProof/>
              </w:rPr>
              <w:t>1.1.2</w:t>
            </w:r>
            <w:r w:rsidR="00C906DC">
              <w:rPr>
                <w:rFonts w:asciiTheme="minorHAnsi" w:eastAsiaTheme="minorEastAsia" w:hAnsiTheme="minorHAnsi"/>
                <w:noProof/>
                <w:sz w:val="22"/>
                <w:szCs w:val="22"/>
                <w:lang w:eastAsia="pt-BR"/>
              </w:rPr>
              <w:tab/>
            </w:r>
            <w:r w:rsidR="00C906DC" w:rsidRPr="00894D07">
              <w:rPr>
                <w:rStyle w:val="Hyperlink"/>
                <w:noProof/>
              </w:rPr>
              <w:t>Específicos</w:t>
            </w:r>
            <w:r w:rsidR="00C906DC">
              <w:rPr>
                <w:noProof/>
                <w:webHidden/>
              </w:rPr>
              <w:tab/>
            </w:r>
            <w:r w:rsidR="00C906DC">
              <w:rPr>
                <w:noProof/>
                <w:webHidden/>
              </w:rPr>
              <w:fldChar w:fldCharType="begin"/>
            </w:r>
            <w:r w:rsidR="00C906DC">
              <w:rPr>
                <w:noProof/>
                <w:webHidden/>
              </w:rPr>
              <w:instrText xml:space="preserve"> PAGEREF _Toc39680153 \h </w:instrText>
            </w:r>
            <w:r w:rsidR="00C906DC">
              <w:rPr>
                <w:noProof/>
                <w:webHidden/>
              </w:rPr>
            </w:r>
            <w:r w:rsidR="00C906DC">
              <w:rPr>
                <w:noProof/>
                <w:webHidden/>
              </w:rPr>
              <w:fldChar w:fldCharType="separate"/>
            </w:r>
            <w:r w:rsidR="0024018C">
              <w:rPr>
                <w:noProof/>
                <w:webHidden/>
              </w:rPr>
              <w:t>12</w:t>
            </w:r>
            <w:r w:rsidR="00C906DC">
              <w:rPr>
                <w:noProof/>
                <w:webHidden/>
              </w:rPr>
              <w:fldChar w:fldCharType="end"/>
            </w:r>
          </w:hyperlink>
        </w:p>
        <w:p w14:paraId="520BE4B1" w14:textId="362D83FB" w:rsidR="00C906DC" w:rsidRDefault="00870A38" w:rsidP="00C906DC">
          <w:pPr>
            <w:pStyle w:val="Sumrio2"/>
            <w:rPr>
              <w:rFonts w:asciiTheme="minorHAnsi" w:eastAsiaTheme="minorEastAsia" w:hAnsiTheme="minorHAnsi"/>
              <w:iCs w:val="0"/>
              <w:sz w:val="22"/>
              <w:szCs w:val="22"/>
              <w:lang w:eastAsia="pt-BR"/>
            </w:rPr>
          </w:pPr>
          <w:hyperlink w:anchor="_Toc39680154" w:history="1">
            <w:r w:rsidR="00C906DC" w:rsidRPr="00894D07">
              <w:rPr>
                <w:rStyle w:val="Hyperlink"/>
              </w:rPr>
              <w:t>1.2</w:t>
            </w:r>
            <w:r w:rsidR="00C906DC">
              <w:rPr>
                <w:rFonts w:asciiTheme="minorHAnsi" w:eastAsiaTheme="minorEastAsia" w:hAnsiTheme="minorHAnsi"/>
                <w:iCs w:val="0"/>
                <w:sz w:val="22"/>
                <w:szCs w:val="22"/>
                <w:lang w:eastAsia="pt-BR"/>
              </w:rPr>
              <w:tab/>
            </w:r>
            <w:r w:rsidR="00C906DC" w:rsidRPr="00894D07">
              <w:rPr>
                <w:rStyle w:val="Hyperlink"/>
              </w:rPr>
              <w:t>Organização do trabalho</w:t>
            </w:r>
            <w:r w:rsidR="00C906DC">
              <w:rPr>
                <w:webHidden/>
              </w:rPr>
              <w:tab/>
            </w:r>
            <w:r w:rsidR="00C906DC">
              <w:rPr>
                <w:webHidden/>
              </w:rPr>
              <w:fldChar w:fldCharType="begin"/>
            </w:r>
            <w:r w:rsidR="00C906DC">
              <w:rPr>
                <w:webHidden/>
              </w:rPr>
              <w:instrText xml:space="preserve"> PAGEREF _Toc39680154 \h </w:instrText>
            </w:r>
            <w:r w:rsidR="00C906DC">
              <w:rPr>
                <w:webHidden/>
              </w:rPr>
            </w:r>
            <w:r w:rsidR="00C906DC">
              <w:rPr>
                <w:webHidden/>
              </w:rPr>
              <w:fldChar w:fldCharType="separate"/>
            </w:r>
            <w:r w:rsidR="0024018C">
              <w:rPr>
                <w:webHidden/>
              </w:rPr>
              <w:t>12</w:t>
            </w:r>
            <w:r w:rsidR="00C906DC">
              <w:rPr>
                <w:webHidden/>
              </w:rPr>
              <w:fldChar w:fldCharType="end"/>
            </w:r>
          </w:hyperlink>
        </w:p>
        <w:p w14:paraId="2D5130D8" w14:textId="59F5D40F" w:rsidR="00C906DC" w:rsidRDefault="00870A38" w:rsidP="00C906DC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pt-BR"/>
            </w:rPr>
          </w:pPr>
          <w:hyperlink w:anchor="_Toc39680155" w:history="1">
            <w:r w:rsidR="00C906DC" w:rsidRPr="00894D07">
              <w:rPr>
                <w:rStyle w:val="Hyperlink"/>
                <w:noProof/>
              </w:rPr>
              <w:t>2</w:t>
            </w:r>
            <w:r w:rsidR="00C906DC">
              <w:rPr>
                <w:rFonts w:asciiTheme="minorHAnsi" w:eastAsiaTheme="minorEastAsia" w:hAnsiTheme="minorHAnsi" w:cstheme="minorBidi"/>
                <w:bCs w:val="0"/>
                <w:noProof/>
                <w:sz w:val="22"/>
                <w:lang w:eastAsia="pt-BR"/>
              </w:rPr>
              <w:tab/>
            </w:r>
            <w:r w:rsidR="00C906DC" w:rsidRPr="00894D07">
              <w:rPr>
                <w:rStyle w:val="Hyperlink"/>
                <w:noProof/>
              </w:rPr>
              <w:t>FUNDAMENTAÇÃO TEÓRICA</w:t>
            </w:r>
            <w:r w:rsidR="00C906DC">
              <w:rPr>
                <w:noProof/>
                <w:webHidden/>
              </w:rPr>
              <w:tab/>
            </w:r>
            <w:r w:rsidR="00C906DC">
              <w:rPr>
                <w:noProof/>
                <w:webHidden/>
              </w:rPr>
              <w:fldChar w:fldCharType="begin"/>
            </w:r>
            <w:r w:rsidR="00C906DC">
              <w:rPr>
                <w:noProof/>
                <w:webHidden/>
              </w:rPr>
              <w:instrText xml:space="preserve"> PAGEREF _Toc39680155 \h </w:instrText>
            </w:r>
            <w:r w:rsidR="00C906DC">
              <w:rPr>
                <w:noProof/>
                <w:webHidden/>
              </w:rPr>
            </w:r>
            <w:r w:rsidR="00C906DC">
              <w:rPr>
                <w:noProof/>
                <w:webHidden/>
              </w:rPr>
              <w:fldChar w:fldCharType="separate"/>
            </w:r>
            <w:r w:rsidR="0024018C">
              <w:rPr>
                <w:noProof/>
                <w:webHidden/>
              </w:rPr>
              <w:t>13</w:t>
            </w:r>
            <w:r w:rsidR="00C906DC">
              <w:rPr>
                <w:noProof/>
                <w:webHidden/>
              </w:rPr>
              <w:fldChar w:fldCharType="end"/>
            </w:r>
          </w:hyperlink>
        </w:p>
        <w:p w14:paraId="1ECBA071" w14:textId="79A627FB" w:rsidR="00C906DC" w:rsidRDefault="00870A38" w:rsidP="00C906DC">
          <w:pPr>
            <w:pStyle w:val="Sumrio2"/>
            <w:rPr>
              <w:rFonts w:asciiTheme="minorHAnsi" w:eastAsiaTheme="minorEastAsia" w:hAnsiTheme="minorHAnsi"/>
              <w:iCs w:val="0"/>
              <w:sz w:val="22"/>
              <w:szCs w:val="22"/>
              <w:lang w:eastAsia="pt-BR"/>
            </w:rPr>
          </w:pPr>
          <w:hyperlink w:anchor="_Toc39680156" w:history="1">
            <w:r w:rsidR="00C906DC" w:rsidRPr="00894D07">
              <w:rPr>
                <w:rStyle w:val="Hyperlink"/>
              </w:rPr>
              <w:t>2.1</w:t>
            </w:r>
            <w:r w:rsidR="00C906DC">
              <w:rPr>
                <w:rFonts w:asciiTheme="minorHAnsi" w:eastAsiaTheme="minorEastAsia" w:hAnsiTheme="minorHAnsi"/>
                <w:iCs w:val="0"/>
                <w:sz w:val="22"/>
                <w:szCs w:val="22"/>
                <w:lang w:eastAsia="pt-BR"/>
              </w:rPr>
              <w:tab/>
            </w:r>
            <w:r w:rsidR="00C906DC" w:rsidRPr="00894D07">
              <w:rPr>
                <w:rStyle w:val="Hyperlink"/>
              </w:rPr>
              <w:t>Visão computacional</w:t>
            </w:r>
            <w:r w:rsidR="00C906DC">
              <w:rPr>
                <w:webHidden/>
              </w:rPr>
              <w:tab/>
            </w:r>
            <w:r w:rsidR="00C906DC">
              <w:rPr>
                <w:webHidden/>
              </w:rPr>
              <w:fldChar w:fldCharType="begin"/>
            </w:r>
            <w:r w:rsidR="00C906DC">
              <w:rPr>
                <w:webHidden/>
              </w:rPr>
              <w:instrText xml:space="preserve"> PAGEREF _Toc39680156 \h </w:instrText>
            </w:r>
            <w:r w:rsidR="00C906DC">
              <w:rPr>
                <w:webHidden/>
              </w:rPr>
            </w:r>
            <w:r w:rsidR="00C906DC">
              <w:rPr>
                <w:webHidden/>
              </w:rPr>
              <w:fldChar w:fldCharType="separate"/>
            </w:r>
            <w:r w:rsidR="0024018C">
              <w:rPr>
                <w:webHidden/>
              </w:rPr>
              <w:t>13</w:t>
            </w:r>
            <w:r w:rsidR="00C906DC">
              <w:rPr>
                <w:webHidden/>
              </w:rPr>
              <w:fldChar w:fldCharType="end"/>
            </w:r>
          </w:hyperlink>
        </w:p>
        <w:p w14:paraId="04D6DDF4" w14:textId="4745CD20" w:rsidR="00C906DC" w:rsidRDefault="00870A38" w:rsidP="00C906DC">
          <w:pPr>
            <w:pStyle w:val="Sumrio3"/>
            <w:tabs>
              <w:tab w:val="left" w:pos="1440"/>
              <w:tab w:val="right" w:leader="dot" w:pos="9060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szCs w:val="22"/>
              <w:lang w:eastAsia="pt-BR"/>
            </w:rPr>
          </w:pPr>
          <w:hyperlink w:anchor="_Toc39680157" w:history="1">
            <w:r w:rsidR="00C906DC" w:rsidRPr="00894D07">
              <w:rPr>
                <w:rStyle w:val="Hyperlink"/>
                <w:noProof/>
              </w:rPr>
              <w:t>2.1.1</w:t>
            </w:r>
            <w:r w:rsidR="00C906DC">
              <w:rPr>
                <w:rFonts w:asciiTheme="minorHAnsi" w:eastAsiaTheme="minorEastAsia" w:hAnsiTheme="minorHAnsi"/>
                <w:noProof/>
                <w:sz w:val="22"/>
                <w:szCs w:val="22"/>
                <w:lang w:eastAsia="pt-BR"/>
              </w:rPr>
              <w:tab/>
            </w:r>
            <w:r w:rsidR="00C906DC" w:rsidRPr="00894D07">
              <w:rPr>
                <w:rStyle w:val="Hyperlink"/>
                <w:noProof/>
              </w:rPr>
              <w:t>A estrutura do olho humano</w:t>
            </w:r>
            <w:r w:rsidR="00C906DC">
              <w:rPr>
                <w:noProof/>
                <w:webHidden/>
              </w:rPr>
              <w:tab/>
            </w:r>
            <w:r w:rsidR="00C906DC">
              <w:rPr>
                <w:noProof/>
                <w:webHidden/>
              </w:rPr>
              <w:fldChar w:fldCharType="begin"/>
            </w:r>
            <w:r w:rsidR="00C906DC">
              <w:rPr>
                <w:noProof/>
                <w:webHidden/>
              </w:rPr>
              <w:instrText xml:space="preserve"> PAGEREF _Toc39680157 \h </w:instrText>
            </w:r>
            <w:r w:rsidR="00C906DC">
              <w:rPr>
                <w:noProof/>
                <w:webHidden/>
              </w:rPr>
            </w:r>
            <w:r w:rsidR="00C906DC">
              <w:rPr>
                <w:noProof/>
                <w:webHidden/>
              </w:rPr>
              <w:fldChar w:fldCharType="separate"/>
            </w:r>
            <w:r w:rsidR="0024018C">
              <w:rPr>
                <w:noProof/>
                <w:webHidden/>
              </w:rPr>
              <w:t>13</w:t>
            </w:r>
            <w:r w:rsidR="00C906DC">
              <w:rPr>
                <w:noProof/>
                <w:webHidden/>
              </w:rPr>
              <w:fldChar w:fldCharType="end"/>
            </w:r>
          </w:hyperlink>
        </w:p>
        <w:p w14:paraId="420D9762" w14:textId="004F0B5B" w:rsidR="00C906DC" w:rsidRDefault="00870A38" w:rsidP="00C906DC">
          <w:pPr>
            <w:pStyle w:val="Sumrio3"/>
            <w:tabs>
              <w:tab w:val="left" w:pos="1440"/>
              <w:tab w:val="right" w:leader="dot" w:pos="9060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szCs w:val="22"/>
              <w:lang w:eastAsia="pt-BR"/>
            </w:rPr>
          </w:pPr>
          <w:hyperlink w:anchor="_Toc39680158" w:history="1">
            <w:r w:rsidR="00C906DC" w:rsidRPr="00894D07">
              <w:rPr>
                <w:rStyle w:val="Hyperlink"/>
                <w:noProof/>
              </w:rPr>
              <w:t>2.1.2</w:t>
            </w:r>
            <w:r w:rsidR="00C906DC">
              <w:rPr>
                <w:rFonts w:asciiTheme="minorHAnsi" w:eastAsiaTheme="minorEastAsia" w:hAnsiTheme="minorHAnsi"/>
                <w:noProof/>
                <w:sz w:val="22"/>
                <w:szCs w:val="22"/>
                <w:lang w:eastAsia="pt-BR"/>
              </w:rPr>
              <w:tab/>
            </w:r>
            <w:r w:rsidR="00C906DC" w:rsidRPr="00894D07">
              <w:rPr>
                <w:rStyle w:val="Hyperlink"/>
                <w:noProof/>
              </w:rPr>
              <w:t>Sensores e aquisição de imagens</w:t>
            </w:r>
            <w:r w:rsidR="00C906DC">
              <w:rPr>
                <w:noProof/>
                <w:webHidden/>
              </w:rPr>
              <w:tab/>
            </w:r>
            <w:r w:rsidR="00C906DC">
              <w:rPr>
                <w:noProof/>
                <w:webHidden/>
              </w:rPr>
              <w:fldChar w:fldCharType="begin"/>
            </w:r>
            <w:r w:rsidR="00C906DC">
              <w:rPr>
                <w:noProof/>
                <w:webHidden/>
              </w:rPr>
              <w:instrText xml:space="preserve"> PAGEREF _Toc39680158 \h </w:instrText>
            </w:r>
            <w:r w:rsidR="00C906DC">
              <w:rPr>
                <w:noProof/>
                <w:webHidden/>
              </w:rPr>
            </w:r>
            <w:r w:rsidR="00C906DC">
              <w:rPr>
                <w:noProof/>
                <w:webHidden/>
              </w:rPr>
              <w:fldChar w:fldCharType="separate"/>
            </w:r>
            <w:r w:rsidR="0024018C">
              <w:rPr>
                <w:noProof/>
                <w:webHidden/>
              </w:rPr>
              <w:t>15</w:t>
            </w:r>
            <w:r w:rsidR="00C906DC">
              <w:rPr>
                <w:noProof/>
                <w:webHidden/>
              </w:rPr>
              <w:fldChar w:fldCharType="end"/>
            </w:r>
          </w:hyperlink>
        </w:p>
        <w:p w14:paraId="1E7557DB" w14:textId="28EA8E5C" w:rsidR="00C906DC" w:rsidRDefault="00870A38" w:rsidP="00C906DC">
          <w:pPr>
            <w:pStyle w:val="Sumrio2"/>
            <w:rPr>
              <w:rFonts w:asciiTheme="minorHAnsi" w:eastAsiaTheme="minorEastAsia" w:hAnsiTheme="minorHAnsi"/>
              <w:iCs w:val="0"/>
              <w:sz w:val="22"/>
              <w:szCs w:val="22"/>
              <w:lang w:eastAsia="pt-BR"/>
            </w:rPr>
          </w:pPr>
          <w:hyperlink w:anchor="_Toc39680159" w:history="1">
            <w:r w:rsidR="00C906DC" w:rsidRPr="00894D07">
              <w:rPr>
                <w:rStyle w:val="Hyperlink"/>
              </w:rPr>
              <w:t>2.2</w:t>
            </w:r>
            <w:r w:rsidR="00C906DC">
              <w:rPr>
                <w:rFonts w:asciiTheme="minorHAnsi" w:eastAsiaTheme="minorEastAsia" w:hAnsiTheme="minorHAnsi"/>
                <w:iCs w:val="0"/>
                <w:sz w:val="22"/>
                <w:szCs w:val="22"/>
                <w:lang w:eastAsia="pt-BR"/>
              </w:rPr>
              <w:tab/>
            </w:r>
            <w:r w:rsidR="00C906DC" w:rsidRPr="00894D07">
              <w:rPr>
                <w:rStyle w:val="Hyperlink"/>
              </w:rPr>
              <w:t>Representação de imagens digitais</w:t>
            </w:r>
            <w:r w:rsidR="00C906DC">
              <w:rPr>
                <w:webHidden/>
              </w:rPr>
              <w:tab/>
            </w:r>
            <w:r w:rsidR="00C906DC">
              <w:rPr>
                <w:webHidden/>
              </w:rPr>
              <w:fldChar w:fldCharType="begin"/>
            </w:r>
            <w:r w:rsidR="00C906DC">
              <w:rPr>
                <w:webHidden/>
              </w:rPr>
              <w:instrText xml:space="preserve"> PAGEREF _Toc39680159 \h </w:instrText>
            </w:r>
            <w:r w:rsidR="00C906DC">
              <w:rPr>
                <w:webHidden/>
              </w:rPr>
            </w:r>
            <w:r w:rsidR="00C906DC">
              <w:rPr>
                <w:webHidden/>
              </w:rPr>
              <w:fldChar w:fldCharType="separate"/>
            </w:r>
            <w:r w:rsidR="0024018C">
              <w:rPr>
                <w:webHidden/>
              </w:rPr>
              <w:t>16</w:t>
            </w:r>
            <w:r w:rsidR="00C906DC">
              <w:rPr>
                <w:webHidden/>
              </w:rPr>
              <w:fldChar w:fldCharType="end"/>
            </w:r>
          </w:hyperlink>
        </w:p>
        <w:p w14:paraId="16B82A74" w14:textId="246B9739" w:rsidR="00C906DC" w:rsidRDefault="00870A38" w:rsidP="00C906DC">
          <w:pPr>
            <w:pStyle w:val="Sumrio3"/>
            <w:tabs>
              <w:tab w:val="left" w:pos="1440"/>
              <w:tab w:val="right" w:leader="dot" w:pos="9060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szCs w:val="22"/>
              <w:lang w:eastAsia="pt-BR"/>
            </w:rPr>
          </w:pPr>
          <w:hyperlink w:anchor="_Toc39680160" w:history="1">
            <w:r w:rsidR="00C906DC" w:rsidRPr="00894D07">
              <w:rPr>
                <w:rStyle w:val="Hyperlink"/>
                <w:noProof/>
              </w:rPr>
              <w:t>2.2.1</w:t>
            </w:r>
            <w:r w:rsidR="00C906DC">
              <w:rPr>
                <w:rFonts w:asciiTheme="minorHAnsi" w:eastAsiaTheme="minorEastAsia" w:hAnsiTheme="minorHAnsi"/>
                <w:noProof/>
                <w:sz w:val="22"/>
                <w:szCs w:val="22"/>
                <w:lang w:eastAsia="pt-BR"/>
              </w:rPr>
              <w:tab/>
            </w:r>
            <w:r w:rsidR="00C906DC" w:rsidRPr="00894D07">
              <w:rPr>
                <w:rStyle w:val="Hyperlink"/>
                <w:noProof/>
              </w:rPr>
              <w:t>Imagens indexadas</w:t>
            </w:r>
            <w:r w:rsidR="00C906DC">
              <w:rPr>
                <w:noProof/>
                <w:webHidden/>
              </w:rPr>
              <w:tab/>
            </w:r>
            <w:r w:rsidR="00C906DC">
              <w:rPr>
                <w:noProof/>
                <w:webHidden/>
              </w:rPr>
              <w:fldChar w:fldCharType="begin"/>
            </w:r>
            <w:r w:rsidR="00C906DC">
              <w:rPr>
                <w:noProof/>
                <w:webHidden/>
              </w:rPr>
              <w:instrText xml:space="preserve"> PAGEREF _Toc39680160 \h </w:instrText>
            </w:r>
            <w:r w:rsidR="00C906DC">
              <w:rPr>
                <w:noProof/>
                <w:webHidden/>
              </w:rPr>
            </w:r>
            <w:r w:rsidR="00C906DC">
              <w:rPr>
                <w:noProof/>
                <w:webHidden/>
              </w:rPr>
              <w:fldChar w:fldCharType="separate"/>
            </w:r>
            <w:r w:rsidR="0024018C">
              <w:rPr>
                <w:noProof/>
                <w:webHidden/>
              </w:rPr>
              <w:t>16</w:t>
            </w:r>
            <w:r w:rsidR="00C906DC">
              <w:rPr>
                <w:noProof/>
                <w:webHidden/>
              </w:rPr>
              <w:fldChar w:fldCharType="end"/>
            </w:r>
          </w:hyperlink>
        </w:p>
        <w:p w14:paraId="324158F7" w14:textId="49C8A82D" w:rsidR="00C906DC" w:rsidRDefault="00870A38" w:rsidP="00C906DC">
          <w:pPr>
            <w:pStyle w:val="Sumrio3"/>
            <w:tabs>
              <w:tab w:val="left" w:pos="1440"/>
              <w:tab w:val="right" w:leader="dot" w:pos="9060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szCs w:val="22"/>
              <w:lang w:eastAsia="pt-BR"/>
            </w:rPr>
          </w:pPr>
          <w:hyperlink w:anchor="_Toc39680161" w:history="1">
            <w:r w:rsidR="00C906DC" w:rsidRPr="00894D07">
              <w:rPr>
                <w:rStyle w:val="Hyperlink"/>
                <w:noProof/>
              </w:rPr>
              <w:t>2.2.2</w:t>
            </w:r>
            <w:r w:rsidR="00C906DC">
              <w:rPr>
                <w:rFonts w:asciiTheme="minorHAnsi" w:eastAsiaTheme="minorEastAsia" w:hAnsiTheme="minorHAnsi"/>
                <w:noProof/>
                <w:sz w:val="22"/>
                <w:szCs w:val="22"/>
                <w:lang w:eastAsia="pt-BR"/>
              </w:rPr>
              <w:tab/>
            </w:r>
            <w:r w:rsidR="00C906DC" w:rsidRPr="00894D07">
              <w:rPr>
                <w:rStyle w:val="Hyperlink"/>
                <w:noProof/>
              </w:rPr>
              <w:t xml:space="preserve">Imagem </w:t>
            </w:r>
            <w:r w:rsidR="00C906DC" w:rsidRPr="00894D07">
              <w:rPr>
                <w:rStyle w:val="Hyperlink"/>
                <w:i/>
                <w:iCs/>
                <w:noProof/>
              </w:rPr>
              <w:t>truecolor</w:t>
            </w:r>
            <w:r w:rsidR="00C906DC">
              <w:rPr>
                <w:noProof/>
                <w:webHidden/>
              </w:rPr>
              <w:tab/>
            </w:r>
            <w:r w:rsidR="00C906DC">
              <w:rPr>
                <w:noProof/>
                <w:webHidden/>
              </w:rPr>
              <w:fldChar w:fldCharType="begin"/>
            </w:r>
            <w:r w:rsidR="00C906DC">
              <w:rPr>
                <w:noProof/>
                <w:webHidden/>
              </w:rPr>
              <w:instrText xml:space="preserve"> PAGEREF _Toc39680161 \h </w:instrText>
            </w:r>
            <w:r w:rsidR="00C906DC">
              <w:rPr>
                <w:noProof/>
                <w:webHidden/>
              </w:rPr>
            </w:r>
            <w:r w:rsidR="00C906DC">
              <w:rPr>
                <w:noProof/>
                <w:webHidden/>
              </w:rPr>
              <w:fldChar w:fldCharType="separate"/>
            </w:r>
            <w:r w:rsidR="0024018C">
              <w:rPr>
                <w:noProof/>
                <w:webHidden/>
              </w:rPr>
              <w:t>17</w:t>
            </w:r>
            <w:r w:rsidR="00C906DC">
              <w:rPr>
                <w:noProof/>
                <w:webHidden/>
              </w:rPr>
              <w:fldChar w:fldCharType="end"/>
            </w:r>
          </w:hyperlink>
        </w:p>
        <w:p w14:paraId="0FFED7BF" w14:textId="448FA086" w:rsidR="00C906DC" w:rsidRDefault="00870A38" w:rsidP="00C906DC">
          <w:pPr>
            <w:pStyle w:val="Sumrio3"/>
            <w:tabs>
              <w:tab w:val="left" w:pos="1440"/>
              <w:tab w:val="right" w:leader="dot" w:pos="9060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szCs w:val="22"/>
              <w:lang w:eastAsia="pt-BR"/>
            </w:rPr>
          </w:pPr>
          <w:hyperlink w:anchor="_Toc39680162" w:history="1">
            <w:r w:rsidR="00C906DC" w:rsidRPr="00894D07">
              <w:rPr>
                <w:rStyle w:val="Hyperlink"/>
                <w:noProof/>
              </w:rPr>
              <w:t>2.2.3</w:t>
            </w:r>
            <w:r w:rsidR="00C906DC">
              <w:rPr>
                <w:rFonts w:asciiTheme="minorHAnsi" w:eastAsiaTheme="minorEastAsia" w:hAnsiTheme="minorHAnsi"/>
                <w:noProof/>
                <w:sz w:val="22"/>
                <w:szCs w:val="22"/>
                <w:lang w:eastAsia="pt-BR"/>
              </w:rPr>
              <w:tab/>
            </w:r>
            <w:r w:rsidR="00C906DC" w:rsidRPr="00894D07">
              <w:rPr>
                <w:rStyle w:val="Hyperlink"/>
                <w:noProof/>
              </w:rPr>
              <w:t>Imagem em escala de cinza</w:t>
            </w:r>
            <w:r w:rsidR="00C906DC">
              <w:rPr>
                <w:noProof/>
                <w:webHidden/>
              </w:rPr>
              <w:tab/>
            </w:r>
            <w:r w:rsidR="00C906DC">
              <w:rPr>
                <w:noProof/>
                <w:webHidden/>
              </w:rPr>
              <w:fldChar w:fldCharType="begin"/>
            </w:r>
            <w:r w:rsidR="00C906DC">
              <w:rPr>
                <w:noProof/>
                <w:webHidden/>
              </w:rPr>
              <w:instrText xml:space="preserve"> PAGEREF _Toc39680162 \h </w:instrText>
            </w:r>
            <w:r w:rsidR="00C906DC">
              <w:rPr>
                <w:noProof/>
                <w:webHidden/>
              </w:rPr>
            </w:r>
            <w:r w:rsidR="00C906DC">
              <w:rPr>
                <w:noProof/>
                <w:webHidden/>
              </w:rPr>
              <w:fldChar w:fldCharType="separate"/>
            </w:r>
            <w:r w:rsidR="0024018C">
              <w:rPr>
                <w:noProof/>
                <w:webHidden/>
              </w:rPr>
              <w:t>18</w:t>
            </w:r>
            <w:r w:rsidR="00C906DC">
              <w:rPr>
                <w:noProof/>
                <w:webHidden/>
              </w:rPr>
              <w:fldChar w:fldCharType="end"/>
            </w:r>
          </w:hyperlink>
        </w:p>
        <w:p w14:paraId="3EA76FF6" w14:textId="16642099" w:rsidR="00C906DC" w:rsidRDefault="00870A38" w:rsidP="00C906DC">
          <w:pPr>
            <w:pStyle w:val="Sumrio2"/>
            <w:rPr>
              <w:rFonts w:asciiTheme="minorHAnsi" w:eastAsiaTheme="minorEastAsia" w:hAnsiTheme="minorHAnsi"/>
              <w:iCs w:val="0"/>
              <w:sz w:val="22"/>
              <w:szCs w:val="22"/>
              <w:lang w:eastAsia="pt-BR"/>
            </w:rPr>
          </w:pPr>
          <w:hyperlink w:anchor="_Toc39680163" w:history="1">
            <w:r w:rsidR="00C906DC" w:rsidRPr="00894D07">
              <w:rPr>
                <w:rStyle w:val="Hyperlink"/>
              </w:rPr>
              <w:t>2.3</w:t>
            </w:r>
            <w:r w:rsidR="00C906DC">
              <w:rPr>
                <w:rFonts w:asciiTheme="minorHAnsi" w:eastAsiaTheme="minorEastAsia" w:hAnsiTheme="minorHAnsi"/>
                <w:iCs w:val="0"/>
                <w:sz w:val="22"/>
                <w:szCs w:val="22"/>
                <w:lang w:eastAsia="pt-BR"/>
              </w:rPr>
              <w:tab/>
            </w:r>
            <w:r w:rsidR="00C906DC" w:rsidRPr="00894D07">
              <w:rPr>
                <w:rStyle w:val="Hyperlink"/>
              </w:rPr>
              <w:t>Biometria</w:t>
            </w:r>
            <w:r w:rsidR="00C906DC">
              <w:rPr>
                <w:webHidden/>
              </w:rPr>
              <w:tab/>
            </w:r>
            <w:r w:rsidR="00C906DC">
              <w:rPr>
                <w:webHidden/>
              </w:rPr>
              <w:fldChar w:fldCharType="begin"/>
            </w:r>
            <w:r w:rsidR="00C906DC">
              <w:rPr>
                <w:webHidden/>
              </w:rPr>
              <w:instrText xml:space="preserve"> PAGEREF _Toc39680163 \h </w:instrText>
            </w:r>
            <w:r w:rsidR="00C906DC">
              <w:rPr>
                <w:webHidden/>
              </w:rPr>
            </w:r>
            <w:r w:rsidR="00C906DC">
              <w:rPr>
                <w:webHidden/>
              </w:rPr>
              <w:fldChar w:fldCharType="separate"/>
            </w:r>
            <w:r w:rsidR="0024018C">
              <w:rPr>
                <w:webHidden/>
              </w:rPr>
              <w:t>19</w:t>
            </w:r>
            <w:r w:rsidR="00C906DC">
              <w:rPr>
                <w:webHidden/>
              </w:rPr>
              <w:fldChar w:fldCharType="end"/>
            </w:r>
          </w:hyperlink>
        </w:p>
        <w:p w14:paraId="387F0556" w14:textId="1FF8BB93" w:rsidR="00C906DC" w:rsidRDefault="00870A38" w:rsidP="00C906DC">
          <w:pPr>
            <w:pStyle w:val="Sumrio2"/>
            <w:rPr>
              <w:rFonts w:asciiTheme="minorHAnsi" w:eastAsiaTheme="minorEastAsia" w:hAnsiTheme="minorHAnsi"/>
              <w:iCs w:val="0"/>
              <w:sz w:val="22"/>
              <w:szCs w:val="22"/>
              <w:lang w:eastAsia="pt-BR"/>
            </w:rPr>
          </w:pPr>
          <w:hyperlink w:anchor="_Toc39680164" w:history="1">
            <w:r w:rsidR="00C906DC" w:rsidRPr="00894D07">
              <w:rPr>
                <w:rStyle w:val="Hyperlink"/>
              </w:rPr>
              <w:t>2.4</w:t>
            </w:r>
            <w:r w:rsidR="00C906DC">
              <w:rPr>
                <w:rFonts w:asciiTheme="minorHAnsi" w:eastAsiaTheme="minorEastAsia" w:hAnsiTheme="minorHAnsi"/>
                <w:iCs w:val="0"/>
                <w:sz w:val="22"/>
                <w:szCs w:val="22"/>
                <w:lang w:eastAsia="pt-BR"/>
              </w:rPr>
              <w:tab/>
            </w:r>
            <w:r w:rsidR="00C906DC" w:rsidRPr="00894D07">
              <w:rPr>
                <w:rStyle w:val="Hyperlink"/>
              </w:rPr>
              <w:t>Detecção Facial</w:t>
            </w:r>
            <w:r w:rsidR="00C906DC">
              <w:rPr>
                <w:webHidden/>
              </w:rPr>
              <w:tab/>
            </w:r>
            <w:r w:rsidR="00C906DC">
              <w:rPr>
                <w:webHidden/>
              </w:rPr>
              <w:fldChar w:fldCharType="begin"/>
            </w:r>
            <w:r w:rsidR="00C906DC">
              <w:rPr>
                <w:webHidden/>
              </w:rPr>
              <w:instrText xml:space="preserve"> PAGEREF _Toc39680164 \h </w:instrText>
            </w:r>
            <w:r w:rsidR="00C906DC">
              <w:rPr>
                <w:webHidden/>
              </w:rPr>
            </w:r>
            <w:r w:rsidR="00C906DC">
              <w:rPr>
                <w:webHidden/>
              </w:rPr>
              <w:fldChar w:fldCharType="separate"/>
            </w:r>
            <w:r w:rsidR="0024018C">
              <w:rPr>
                <w:webHidden/>
              </w:rPr>
              <w:t>19</w:t>
            </w:r>
            <w:r w:rsidR="00C906DC">
              <w:rPr>
                <w:webHidden/>
              </w:rPr>
              <w:fldChar w:fldCharType="end"/>
            </w:r>
          </w:hyperlink>
        </w:p>
        <w:p w14:paraId="7BFC8D54" w14:textId="60ADA3CE" w:rsidR="00C906DC" w:rsidRDefault="00870A38" w:rsidP="00C906DC">
          <w:pPr>
            <w:pStyle w:val="Sumrio2"/>
            <w:rPr>
              <w:rFonts w:asciiTheme="minorHAnsi" w:eastAsiaTheme="minorEastAsia" w:hAnsiTheme="minorHAnsi"/>
              <w:iCs w:val="0"/>
              <w:sz w:val="22"/>
              <w:szCs w:val="22"/>
              <w:lang w:eastAsia="pt-BR"/>
            </w:rPr>
          </w:pPr>
          <w:hyperlink w:anchor="_Toc39680165" w:history="1">
            <w:r w:rsidR="00C906DC" w:rsidRPr="00894D07">
              <w:rPr>
                <w:rStyle w:val="Hyperlink"/>
              </w:rPr>
              <w:t>2.5</w:t>
            </w:r>
            <w:r w:rsidR="00C906DC">
              <w:rPr>
                <w:rFonts w:asciiTheme="minorHAnsi" w:eastAsiaTheme="minorEastAsia" w:hAnsiTheme="minorHAnsi"/>
                <w:iCs w:val="0"/>
                <w:sz w:val="22"/>
                <w:szCs w:val="22"/>
                <w:lang w:eastAsia="pt-BR"/>
              </w:rPr>
              <w:tab/>
            </w:r>
            <w:r w:rsidR="00C906DC" w:rsidRPr="00894D07">
              <w:rPr>
                <w:rStyle w:val="Hyperlink"/>
              </w:rPr>
              <w:t>Redes Neurais</w:t>
            </w:r>
            <w:r w:rsidR="00C906DC">
              <w:rPr>
                <w:webHidden/>
              </w:rPr>
              <w:tab/>
            </w:r>
            <w:r w:rsidR="00C906DC">
              <w:rPr>
                <w:webHidden/>
              </w:rPr>
              <w:fldChar w:fldCharType="begin"/>
            </w:r>
            <w:r w:rsidR="00C906DC">
              <w:rPr>
                <w:webHidden/>
              </w:rPr>
              <w:instrText xml:space="preserve"> PAGEREF _Toc39680165 \h </w:instrText>
            </w:r>
            <w:r w:rsidR="00C906DC">
              <w:rPr>
                <w:webHidden/>
              </w:rPr>
            </w:r>
            <w:r w:rsidR="00C906DC">
              <w:rPr>
                <w:webHidden/>
              </w:rPr>
              <w:fldChar w:fldCharType="separate"/>
            </w:r>
            <w:r w:rsidR="0024018C">
              <w:rPr>
                <w:webHidden/>
              </w:rPr>
              <w:t>20</w:t>
            </w:r>
            <w:r w:rsidR="00C906DC">
              <w:rPr>
                <w:webHidden/>
              </w:rPr>
              <w:fldChar w:fldCharType="end"/>
            </w:r>
          </w:hyperlink>
        </w:p>
        <w:p w14:paraId="22C6CE99" w14:textId="2F0D059F" w:rsidR="00C906DC" w:rsidRDefault="00870A38" w:rsidP="00C906DC">
          <w:pPr>
            <w:pStyle w:val="Sumrio3"/>
            <w:tabs>
              <w:tab w:val="left" w:pos="1440"/>
              <w:tab w:val="right" w:leader="dot" w:pos="9060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szCs w:val="22"/>
              <w:lang w:eastAsia="pt-BR"/>
            </w:rPr>
          </w:pPr>
          <w:hyperlink w:anchor="_Toc39680166" w:history="1">
            <w:r w:rsidR="00C906DC" w:rsidRPr="00894D07">
              <w:rPr>
                <w:rStyle w:val="Hyperlink"/>
                <w:noProof/>
              </w:rPr>
              <w:t>2.5.1</w:t>
            </w:r>
            <w:r w:rsidR="00C906DC">
              <w:rPr>
                <w:rFonts w:asciiTheme="minorHAnsi" w:eastAsiaTheme="minorEastAsia" w:hAnsiTheme="minorHAnsi"/>
                <w:noProof/>
                <w:sz w:val="22"/>
                <w:szCs w:val="22"/>
                <w:lang w:eastAsia="pt-BR"/>
              </w:rPr>
              <w:tab/>
            </w:r>
            <w:r w:rsidR="00C906DC" w:rsidRPr="00894D07">
              <w:rPr>
                <w:rStyle w:val="Hyperlink"/>
                <w:noProof/>
              </w:rPr>
              <w:t>Processos de aprendizagem</w:t>
            </w:r>
            <w:r w:rsidR="00C906DC">
              <w:rPr>
                <w:noProof/>
                <w:webHidden/>
              </w:rPr>
              <w:tab/>
            </w:r>
            <w:r w:rsidR="00C906DC">
              <w:rPr>
                <w:noProof/>
                <w:webHidden/>
              </w:rPr>
              <w:fldChar w:fldCharType="begin"/>
            </w:r>
            <w:r w:rsidR="00C906DC">
              <w:rPr>
                <w:noProof/>
                <w:webHidden/>
              </w:rPr>
              <w:instrText xml:space="preserve"> PAGEREF _Toc39680166 \h </w:instrText>
            </w:r>
            <w:r w:rsidR="00C906DC">
              <w:rPr>
                <w:noProof/>
                <w:webHidden/>
              </w:rPr>
            </w:r>
            <w:r w:rsidR="00C906DC">
              <w:rPr>
                <w:noProof/>
                <w:webHidden/>
              </w:rPr>
              <w:fldChar w:fldCharType="separate"/>
            </w:r>
            <w:r w:rsidR="0024018C">
              <w:rPr>
                <w:noProof/>
                <w:webHidden/>
              </w:rPr>
              <w:t>21</w:t>
            </w:r>
            <w:r w:rsidR="00C906DC">
              <w:rPr>
                <w:noProof/>
                <w:webHidden/>
              </w:rPr>
              <w:fldChar w:fldCharType="end"/>
            </w:r>
          </w:hyperlink>
        </w:p>
        <w:p w14:paraId="3FF07975" w14:textId="32A9F023" w:rsidR="00C906DC" w:rsidRDefault="00870A38" w:rsidP="00C906DC">
          <w:pPr>
            <w:pStyle w:val="Sumrio3"/>
            <w:tabs>
              <w:tab w:val="left" w:pos="1440"/>
              <w:tab w:val="right" w:leader="dot" w:pos="9060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szCs w:val="22"/>
              <w:lang w:eastAsia="pt-BR"/>
            </w:rPr>
          </w:pPr>
          <w:hyperlink w:anchor="_Toc39680167" w:history="1">
            <w:r w:rsidR="00C906DC" w:rsidRPr="00894D07">
              <w:rPr>
                <w:rStyle w:val="Hyperlink"/>
                <w:noProof/>
              </w:rPr>
              <w:t>2.5.2</w:t>
            </w:r>
            <w:r w:rsidR="00C906DC">
              <w:rPr>
                <w:rFonts w:asciiTheme="minorHAnsi" w:eastAsiaTheme="minorEastAsia" w:hAnsiTheme="minorHAnsi"/>
                <w:noProof/>
                <w:sz w:val="22"/>
                <w:szCs w:val="22"/>
                <w:lang w:eastAsia="pt-BR"/>
              </w:rPr>
              <w:tab/>
            </w:r>
            <w:r w:rsidR="00C906DC" w:rsidRPr="00894D07">
              <w:rPr>
                <w:rStyle w:val="Hyperlink"/>
                <w:noProof/>
              </w:rPr>
              <w:t>Perceptron</w:t>
            </w:r>
            <w:r w:rsidR="00C906DC">
              <w:rPr>
                <w:noProof/>
                <w:webHidden/>
              </w:rPr>
              <w:tab/>
            </w:r>
            <w:r w:rsidR="00C906DC">
              <w:rPr>
                <w:noProof/>
                <w:webHidden/>
              </w:rPr>
              <w:fldChar w:fldCharType="begin"/>
            </w:r>
            <w:r w:rsidR="00C906DC">
              <w:rPr>
                <w:noProof/>
                <w:webHidden/>
              </w:rPr>
              <w:instrText xml:space="preserve"> PAGEREF _Toc39680167 \h </w:instrText>
            </w:r>
            <w:r w:rsidR="00C906DC">
              <w:rPr>
                <w:noProof/>
                <w:webHidden/>
              </w:rPr>
            </w:r>
            <w:r w:rsidR="00C906DC">
              <w:rPr>
                <w:noProof/>
                <w:webHidden/>
              </w:rPr>
              <w:fldChar w:fldCharType="separate"/>
            </w:r>
            <w:r w:rsidR="0024018C">
              <w:rPr>
                <w:noProof/>
                <w:webHidden/>
              </w:rPr>
              <w:t>22</w:t>
            </w:r>
            <w:r w:rsidR="00C906DC">
              <w:rPr>
                <w:noProof/>
                <w:webHidden/>
              </w:rPr>
              <w:fldChar w:fldCharType="end"/>
            </w:r>
          </w:hyperlink>
        </w:p>
        <w:p w14:paraId="077047FD" w14:textId="6B686DC6" w:rsidR="00C906DC" w:rsidRDefault="00870A38" w:rsidP="00C906DC">
          <w:pPr>
            <w:pStyle w:val="Sumrio3"/>
            <w:tabs>
              <w:tab w:val="left" w:pos="1440"/>
              <w:tab w:val="right" w:leader="dot" w:pos="9060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szCs w:val="22"/>
              <w:lang w:eastAsia="pt-BR"/>
            </w:rPr>
          </w:pPr>
          <w:hyperlink w:anchor="_Toc39680168" w:history="1">
            <w:r w:rsidR="00C906DC" w:rsidRPr="00894D07">
              <w:rPr>
                <w:rStyle w:val="Hyperlink"/>
                <w:noProof/>
              </w:rPr>
              <w:t>2.5.3</w:t>
            </w:r>
            <w:r w:rsidR="00C906DC">
              <w:rPr>
                <w:rFonts w:asciiTheme="minorHAnsi" w:eastAsiaTheme="minorEastAsia" w:hAnsiTheme="minorHAnsi"/>
                <w:noProof/>
                <w:sz w:val="22"/>
                <w:szCs w:val="22"/>
                <w:lang w:eastAsia="pt-BR"/>
              </w:rPr>
              <w:tab/>
            </w:r>
            <w:r w:rsidR="00C906DC" w:rsidRPr="00894D07">
              <w:rPr>
                <w:rStyle w:val="Hyperlink"/>
                <w:noProof/>
              </w:rPr>
              <w:t>Redes Neurais de Múltiplas Camadas</w:t>
            </w:r>
            <w:r w:rsidR="00C906DC">
              <w:rPr>
                <w:noProof/>
                <w:webHidden/>
              </w:rPr>
              <w:tab/>
            </w:r>
            <w:r w:rsidR="00C906DC">
              <w:rPr>
                <w:noProof/>
                <w:webHidden/>
              </w:rPr>
              <w:fldChar w:fldCharType="begin"/>
            </w:r>
            <w:r w:rsidR="00C906DC">
              <w:rPr>
                <w:noProof/>
                <w:webHidden/>
              </w:rPr>
              <w:instrText xml:space="preserve"> PAGEREF _Toc39680168 \h </w:instrText>
            </w:r>
            <w:r w:rsidR="00C906DC">
              <w:rPr>
                <w:noProof/>
                <w:webHidden/>
              </w:rPr>
            </w:r>
            <w:r w:rsidR="00C906DC">
              <w:rPr>
                <w:noProof/>
                <w:webHidden/>
              </w:rPr>
              <w:fldChar w:fldCharType="separate"/>
            </w:r>
            <w:r w:rsidR="0024018C">
              <w:rPr>
                <w:noProof/>
                <w:webHidden/>
              </w:rPr>
              <w:t>23</w:t>
            </w:r>
            <w:r w:rsidR="00C906DC">
              <w:rPr>
                <w:noProof/>
                <w:webHidden/>
              </w:rPr>
              <w:fldChar w:fldCharType="end"/>
            </w:r>
          </w:hyperlink>
        </w:p>
        <w:p w14:paraId="79865726" w14:textId="0AD111BB" w:rsidR="00C906DC" w:rsidRDefault="00870A38" w:rsidP="00C906DC">
          <w:pPr>
            <w:pStyle w:val="Sumrio3"/>
            <w:tabs>
              <w:tab w:val="left" w:pos="1440"/>
              <w:tab w:val="right" w:leader="dot" w:pos="9060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szCs w:val="22"/>
              <w:lang w:eastAsia="pt-BR"/>
            </w:rPr>
          </w:pPr>
          <w:hyperlink w:anchor="_Toc39680169" w:history="1">
            <w:r w:rsidR="00C906DC" w:rsidRPr="00894D07">
              <w:rPr>
                <w:rStyle w:val="Hyperlink"/>
                <w:noProof/>
              </w:rPr>
              <w:t>2.5.4</w:t>
            </w:r>
            <w:r w:rsidR="00C906DC">
              <w:rPr>
                <w:rFonts w:asciiTheme="minorHAnsi" w:eastAsiaTheme="minorEastAsia" w:hAnsiTheme="minorHAnsi"/>
                <w:noProof/>
                <w:sz w:val="22"/>
                <w:szCs w:val="22"/>
                <w:lang w:eastAsia="pt-BR"/>
              </w:rPr>
              <w:tab/>
            </w:r>
            <w:r w:rsidR="00C906DC" w:rsidRPr="00894D07">
              <w:rPr>
                <w:rStyle w:val="Hyperlink"/>
                <w:noProof/>
              </w:rPr>
              <w:t>Redes Neurais Convolucionais</w:t>
            </w:r>
            <w:r w:rsidR="00C906DC">
              <w:rPr>
                <w:noProof/>
                <w:webHidden/>
              </w:rPr>
              <w:tab/>
            </w:r>
            <w:r w:rsidR="00C906DC">
              <w:rPr>
                <w:noProof/>
                <w:webHidden/>
              </w:rPr>
              <w:fldChar w:fldCharType="begin"/>
            </w:r>
            <w:r w:rsidR="00C906DC">
              <w:rPr>
                <w:noProof/>
                <w:webHidden/>
              </w:rPr>
              <w:instrText xml:space="preserve"> PAGEREF _Toc39680169 \h </w:instrText>
            </w:r>
            <w:r w:rsidR="00C906DC">
              <w:rPr>
                <w:noProof/>
                <w:webHidden/>
              </w:rPr>
            </w:r>
            <w:r w:rsidR="00C906DC">
              <w:rPr>
                <w:noProof/>
                <w:webHidden/>
              </w:rPr>
              <w:fldChar w:fldCharType="separate"/>
            </w:r>
            <w:r w:rsidR="0024018C">
              <w:rPr>
                <w:noProof/>
                <w:webHidden/>
              </w:rPr>
              <w:t>24</w:t>
            </w:r>
            <w:r w:rsidR="00C906DC">
              <w:rPr>
                <w:noProof/>
                <w:webHidden/>
              </w:rPr>
              <w:fldChar w:fldCharType="end"/>
            </w:r>
          </w:hyperlink>
        </w:p>
        <w:p w14:paraId="31CA4D62" w14:textId="0D869F7F" w:rsidR="00C906DC" w:rsidRDefault="00870A38" w:rsidP="00C906DC">
          <w:pPr>
            <w:pStyle w:val="Sumrio2"/>
            <w:rPr>
              <w:rFonts w:asciiTheme="minorHAnsi" w:eastAsiaTheme="minorEastAsia" w:hAnsiTheme="minorHAnsi"/>
              <w:iCs w:val="0"/>
              <w:sz w:val="22"/>
              <w:szCs w:val="22"/>
              <w:lang w:eastAsia="pt-BR"/>
            </w:rPr>
          </w:pPr>
          <w:hyperlink w:anchor="_Toc39680170" w:history="1">
            <w:r w:rsidR="00C906DC" w:rsidRPr="00894D07">
              <w:rPr>
                <w:rStyle w:val="Hyperlink"/>
              </w:rPr>
              <w:t>2.6</w:t>
            </w:r>
            <w:r w:rsidR="00C906DC">
              <w:rPr>
                <w:rFonts w:asciiTheme="minorHAnsi" w:eastAsiaTheme="minorEastAsia" w:hAnsiTheme="minorHAnsi"/>
                <w:iCs w:val="0"/>
                <w:sz w:val="22"/>
                <w:szCs w:val="22"/>
                <w:lang w:eastAsia="pt-BR"/>
              </w:rPr>
              <w:tab/>
            </w:r>
            <w:r w:rsidR="00C906DC" w:rsidRPr="00894D07">
              <w:rPr>
                <w:rStyle w:val="Hyperlink"/>
              </w:rPr>
              <w:t>Reconhecimento Facial</w:t>
            </w:r>
            <w:r w:rsidR="00C906DC">
              <w:rPr>
                <w:webHidden/>
              </w:rPr>
              <w:tab/>
            </w:r>
            <w:r w:rsidR="00C906DC">
              <w:rPr>
                <w:webHidden/>
              </w:rPr>
              <w:fldChar w:fldCharType="begin"/>
            </w:r>
            <w:r w:rsidR="00C906DC">
              <w:rPr>
                <w:webHidden/>
              </w:rPr>
              <w:instrText xml:space="preserve"> PAGEREF _Toc39680170 \h </w:instrText>
            </w:r>
            <w:r w:rsidR="00C906DC">
              <w:rPr>
                <w:webHidden/>
              </w:rPr>
            </w:r>
            <w:r w:rsidR="00C906DC">
              <w:rPr>
                <w:webHidden/>
              </w:rPr>
              <w:fldChar w:fldCharType="separate"/>
            </w:r>
            <w:r w:rsidR="0024018C">
              <w:rPr>
                <w:webHidden/>
              </w:rPr>
              <w:t>25</w:t>
            </w:r>
            <w:r w:rsidR="00C906DC">
              <w:rPr>
                <w:webHidden/>
              </w:rPr>
              <w:fldChar w:fldCharType="end"/>
            </w:r>
          </w:hyperlink>
        </w:p>
        <w:p w14:paraId="390776C1" w14:textId="512C600E" w:rsidR="00C906DC" w:rsidRDefault="00870A38" w:rsidP="00C906DC">
          <w:pPr>
            <w:pStyle w:val="Sumrio2"/>
            <w:rPr>
              <w:rFonts w:asciiTheme="minorHAnsi" w:eastAsiaTheme="minorEastAsia" w:hAnsiTheme="minorHAnsi"/>
              <w:iCs w:val="0"/>
              <w:sz w:val="22"/>
              <w:szCs w:val="22"/>
              <w:lang w:eastAsia="pt-BR"/>
            </w:rPr>
          </w:pPr>
          <w:hyperlink w:anchor="_Toc39680171" w:history="1">
            <w:r w:rsidR="00C906DC" w:rsidRPr="00894D07">
              <w:rPr>
                <w:rStyle w:val="Hyperlink"/>
              </w:rPr>
              <w:t>2.7</w:t>
            </w:r>
            <w:r w:rsidR="00C906DC">
              <w:rPr>
                <w:rFonts w:asciiTheme="minorHAnsi" w:eastAsiaTheme="minorEastAsia" w:hAnsiTheme="minorHAnsi"/>
                <w:iCs w:val="0"/>
                <w:sz w:val="22"/>
                <w:szCs w:val="22"/>
                <w:lang w:eastAsia="pt-BR"/>
              </w:rPr>
              <w:tab/>
            </w:r>
            <w:r w:rsidR="00C906DC" w:rsidRPr="00894D07">
              <w:rPr>
                <w:rStyle w:val="Hyperlink"/>
              </w:rPr>
              <w:t>Transformada Discreta do Cosseno</w:t>
            </w:r>
            <w:r w:rsidR="00C906DC">
              <w:rPr>
                <w:webHidden/>
              </w:rPr>
              <w:tab/>
            </w:r>
            <w:r w:rsidR="00C906DC">
              <w:rPr>
                <w:webHidden/>
              </w:rPr>
              <w:fldChar w:fldCharType="begin"/>
            </w:r>
            <w:r w:rsidR="00C906DC">
              <w:rPr>
                <w:webHidden/>
              </w:rPr>
              <w:instrText xml:space="preserve"> PAGEREF _Toc39680171 \h </w:instrText>
            </w:r>
            <w:r w:rsidR="00C906DC">
              <w:rPr>
                <w:webHidden/>
              </w:rPr>
            </w:r>
            <w:r w:rsidR="00C906DC">
              <w:rPr>
                <w:webHidden/>
              </w:rPr>
              <w:fldChar w:fldCharType="separate"/>
            </w:r>
            <w:r w:rsidR="0024018C">
              <w:rPr>
                <w:webHidden/>
              </w:rPr>
              <w:t>25</w:t>
            </w:r>
            <w:r w:rsidR="00C906DC">
              <w:rPr>
                <w:webHidden/>
              </w:rPr>
              <w:fldChar w:fldCharType="end"/>
            </w:r>
          </w:hyperlink>
        </w:p>
        <w:p w14:paraId="6E638EE5" w14:textId="494CA830" w:rsidR="00C906DC" w:rsidRDefault="00870A38" w:rsidP="00C906DC">
          <w:pPr>
            <w:pStyle w:val="Sumrio2"/>
            <w:rPr>
              <w:rFonts w:asciiTheme="minorHAnsi" w:eastAsiaTheme="minorEastAsia" w:hAnsiTheme="minorHAnsi"/>
              <w:iCs w:val="0"/>
              <w:sz w:val="22"/>
              <w:szCs w:val="22"/>
              <w:lang w:eastAsia="pt-BR"/>
            </w:rPr>
          </w:pPr>
          <w:hyperlink w:anchor="_Toc39680172" w:history="1">
            <w:r w:rsidR="00C906DC" w:rsidRPr="00894D07">
              <w:rPr>
                <w:rStyle w:val="Hyperlink"/>
              </w:rPr>
              <w:t>2.8</w:t>
            </w:r>
            <w:r w:rsidR="00C906DC">
              <w:rPr>
                <w:rFonts w:asciiTheme="minorHAnsi" w:eastAsiaTheme="minorEastAsia" w:hAnsiTheme="minorHAnsi"/>
                <w:iCs w:val="0"/>
                <w:sz w:val="22"/>
                <w:szCs w:val="22"/>
                <w:lang w:eastAsia="pt-BR"/>
              </w:rPr>
              <w:tab/>
            </w:r>
            <w:r w:rsidR="00C906DC" w:rsidRPr="00894D07">
              <w:rPr>
                <w:rStyle w:val="Hyperlink"/>
                <w:shd w:val="clear" w:color="auto" w:fill="FFFFFF"/>
              </w:rPr>
              <w:t>Relação Sinal-Ruído de Pico</w:t>
            </w:r>
            <w:r w:rsidR="00C906DC">
              <w:rPr>
                <w:webHidden/>
              </w:rPr>
              <w:tab/>
            </w:r>
            <w:r w:rsidR="00C906DC">
              <w:rPr>
                <w:webHidden/>
              </w:rPr>
              <w:fldChar w:fldCharType="begin"/>
            </w:r>
            <w:r w:rsidR="00C906DC">
              <w:rPr>
                <w:webHidden/>
              </w:rPr>
              <w:instrText xml:space="preserve"> PAGEREF _Toc39680172 \h </w:instrText>
            </w:r>
            <w:r w:rsidR="00C906DC">
              <w:rPr>
                <w:webHidden/>
              </w:rPr>
            </w:r>
            <w:r w:rsidR="00C906DC">
              <w:rPr>
                <w:webHidden/>
              </w:rPr>
              <w:fldChar w:fldCharType="separate"/>
            </w:r>
            <w:r w:rsidR="0024018C">
              <w:rPr>
                <w:webHidden/>
              </w:rPr>
              <w:t>26</w:t>
            </w:r>
            <w:r w:rsidR="00C906DC">
              <w:rPr>
                <w:webHidden/>
              </w:rPr>
              <w:fldChar w:fldCharType="end"/>
            </w:r>
          </w:hyperlink>
        </w:p>
        <w:p w14:paraId="7C6DDDA6" w14:textId="6650B273" w:rsidR="00C906DC" w:rsidRDefault="00870A38" w:rsidP="00C906DC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pt-BR"/>
            </w:rPr>
          </w:pPr>
          <w:hyperlink w:anchor="_Toc39680173" w:history="1">
            <w:r w:rsidR="00C906DC" w:rsidRPr="00894D07">
              <w:rPr>
                <w:rStyle w:val="Hyperlink"/>
                <w:noProof/>
              </w:rPr>
              <w:t>3</w:t>
            </w:r>
            <w:r w:rsidR="00C906DC">
              <w:rPr>
                <w:rFonts w:asciiTheme="minorHAnsi" w:eastAsiaTheme="minorEastAsia" w:hAnsiTheme="minorHAnsi" w:cstheme="minorBidi"/>
                <w:bCs w:val="0"/>
                <w:noProof/>
                <w:sz w:val="22"/>
                <w:lang w:eastAsia="pt-BR"/>
              </w:rPr>
              <w:tab/>
            </w:r>
            <w:r w:rsidR="00C906DC" w:rsidRPr="00894D07">
              <w:rPr>
                <w:rStyle w:val="Hyperlink"/>
                <w:noProof/>
              </w:rPr>
              <w:t>DESENVOLVIMENTO E RESULTADOS OBTIDOS</w:t>
            </w:r>
            <w:r w:rsidR="00C906DC">
              <w:rPr>
                <w:noProof/>
                <w:webHidden/>
              </w:rPr>
              <w:tab/>
            </w:r>
            <w:r w:rsidR="00C906DC">
              <w:rPr>
                <w:noProof/>
                <w:webHidden/>
              </w:rPr>
              <w:fldChar w:fldCharType="begin"/>
            </w:r>
            <w:r w:rsidR="00C906DC">
              <w:rPr>
                <w:noProof/>
                <w:webHidden/>
              </w:rPr>
              <w:instrText xml:space="preserve"> PAGEREF _Toc39680173 \h </w:instrText>
            </w:r>
            <w:r w:rsidR="00C906DC">
              <w:rPr>
                <w:noProof/>
                <w:webHidden/>
              </w:rPr>
            </w:r>
            <w:r w:rsidR="00C906DC">
              <w:rPr>
                <w:noProof/>
                <w:webHidden/>
              </w:rPr>
              <w:fldChar w:fldCharType="separate"/>
            </w:r>
            <w:r w:rsidR="0024018C">
              <w:rPr>
                <w:noProof/>
                <w:webHidden/>
              </w:rPr>
              <w:t>27</w:t>
            </w:r>
            <w:r w:rsidR="00C906DC">
              <w:rPr>
                <w:noProof/>
                <w:webHidden/>
              </w:rPr>
              <w:fldChar w:fldCharType="end"/>
            </w:r>
          </w:hyperlink>
        </w:p>
        <w:p w14:paraId="1DDD3041" w14:textId="2465D185" w:rsidR="00C906DC" w:rsidRDefault="00870A38" w:rsidP="00C906DC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pt-BR"/>
            </w:rPr>
          </w:pPr>
          <w:hyperlink w:anchor="_Toc39680174" w:history="1">
            <w:r w:rsidR="00C906DC" w:rsidRPr="00894D07">
              <w:rPr>
                <w:rStyle w:val="Hyperlink"/>
                <w:noProof/>
              </w:rPr>
              <w:t>4</w:t>
            </w:r>
            <w:r w:rsidR="00C906DC">
              <w:rPr>
                <w:rFonts w:asciiTheme="minorHAnsi" w:eastAsiaTheme="minorEastAsia" w:hAnsiTheme="minorHAnsi" w:cstheme="minorBidi"/>
                <w:bCs w:val="0"/>
                <w:noProof/>
                <w:sz w:val="22"/>
                <w:lang w:eastAsia="pt-BR"/>
              </w:rPr>
              <w:tab/>
            </w:r>
            <w:r w:rsidR="00C906DC" w:rsidRPr="00894D07">
              <w:rPr>
                <w:rStyle w:val="Hyperlink"/>
                <w:noProof/>
              </w:rPr>
              <w:t>CONCLUSÃO</w:t>
            </w:r>
            <w:r w:rsidR="00C906DC">
              <w:rPr>
                <w:noProof/>
                <w:webHidden/>
              </w:rPr>
              <w:tab/>
            </w:r>
            <w:r w:rsidR="00C906DC">
              <w:rPr>
                <w:noProof/>
                <w:webHidden/>
              </w:rPr>
              <w:fldChar w:fldCharType="begin"/>
            </w:r>
            <w:r w:rsidR="00C906DC">
              <w:rPr>
                <w:noProof/>
                <w:webHidden/>
              </w:rPr>
              <w:instrText xml:space="preserve"> PAGEREF _Toc39680174 \h </w:instrText>
            </w:r>
            <w:r w:rsidR="00C906DC">
              <w:rPr>
                <w:noProof/>
                <w:webHidden/>
              </w:rPr>
            </w:r>
            <w:r w:rsidR="00C906DC">
              <w:rPr>
                <w:noProof/>
                <w:webHidden/>
              </w:rPr>
              <w:fldChar w:fldCharType="separate"/>
            </w:r>
            <w:r w:rsidR="0024018C">
              <w:rPr>
                <w:noProof/>
                <w:webHidden/>
              </w:rPr>
              <w:t>33</w:t>
            </w:r>
            <w:r w:rsidR="00C906DC">
              <w:rPr>
                <w:noProof/>
                <w:webHidden/>
              </w:rPr>
              <w:fldChar w:fldCharType="end"/>
            </w:r>
          </w:hyperlink>
        </w:p>
        <w:p w14:paraId="4990E655" w14:textId="7D8883A3" w:rsidR="00C906DC" w:rsidRDefault="00870A38" w:rsidP="00C906DC">
          <w:pPr>
            <w:pStyle w:val="Sumrio2"/>
            <w:rPr>
              <w:rFonts w:asciiTheme="minorHAnsi" w:eastAsiaTheme="minorEastAsia" w:hAnsiTheme="minorHAnsi"/>
              <w:iCs w:val="0"/>
              <w:sz w:val="22"/>
              <w:szCs w:val="22"/>
              <w:lang w:eastAsia="pt-BR"/>
            </w:rPr>
          </w:pPr>
          <w:hyperlink w:anchor="_Toc39680175" w:history="1">
            <w:r w:rsidR="00C906DC" w:rsidRPr="00894D07">
              <w:rPr>
                <w:rStyle w:val="Hyperlink"/>
              </w:rPr>
              <w:t>4.1</w:t>
            </w:r>
            <w:r w:rsidR="00C906DC">
              <w:rPr>
                <w:rFonts w:asciiTheme="minorHAnsi" w:eastAsiaTheme="minorEastAsia" w:hAnsiTheme="minorHAnsi"/>
                <w:iCs w:val="0"/>
                <w:sz w:val="22"/>
                <w:szCs w:val="22"/>
                <w:lang w:eastAsia="pt-BR"/>
              </w:rPr>
              <w:tab/>
            </w:r>
            <w:r w:rsidR="00C906DC" w:rsidRPr="00894D07">
              <w:rPr>
                <w:rStyle w:val="Hyperlink"/>
              </w:rPr>
              <w:t>Sugestão para trabalhos futuros</w:t>
            </w:r>
            <w:r w:rsidR="00C906DC">
              <w:rPr>
                <w:webHidden/>
              </w:rPr>
              <w:tab/>
            </w:r>
            <w:r w:rsidR="00C906DC">
              <w:rPr>
                <w:webHidden/>
              </w:rPr>
              <w:fldChar w:fldCharType="begin"/>
            </w:r>
            <w:r w:rsidR="00C906DC">
              <w:rPr>
                <w:webHidden/>
              </w:rPr>
              <w:instrText xml:space="preserve"> PAGEREF _Toc39680175 \h </w:instrText>
            </w:r>
            <w:r w:rsidR="00C906DC">
              <w:rPr>
                <w:webHidden/>
              </w:rPr>
            </w:r>
            <w:r w:rsidR="00C906DC">
              <w:rPr>
                <w:webHidden/>
              </w:rPr>
              <w:fldChar w:fldCharType="separate"/>
            </w:r>
            <w:r w:rsidR="0024018C">
              <w:rPr>
                <w:webHidden/>
              </w:rPr>
              <w:t>33</w:t>
            </w:r>
            <w:r w:rsidR="00C906DC">
              <w:rPr>
                <w:webHidden/>
              </w:rPr>
              <w:fldChar w:fldCharType="end"/>
            </w:r>
          </w:hyperlink>
        </w:p>
        <w:p w14:paraId="13CBFB8A" w14:textId="56E137F9" w:rsidR="001850D7" w:rsidRDefault="001850D7" w:rsidP="00C906DC">
          <w:pPr>
            <w:spacing w:line="240" w:lineRule="auto"/>
          </w:pPr>
          <w:r>
            <w:rPr>
              <w:b/>
              <w:bCs/>
            </w:rPr>
            <w:fldChar w:fldCharType="end"/>
          </w:r>
        </w:p>
      </w:sdtContent>
    </w:sdt>
    <w:p w14:paraId="1F6CC1BF" w14:textId="77777777" w:rsidR="00953236" w:rsidRDefault="00953236">
      <w:pPr>
        <w:spacing w:after="0" w:line="240" w:lineRule="auto"/>
        <w:jc w:val="left"/>
        <w:sectPr w:rsidR="00953236" w:rsidSect="001850D7">
          <w:headerReference w:type="default" r:id="rId14"/>
          <w:footerReference w:type="default" r:id="rId15"/>
          <w:headerReference w:type="first" r:id="rId16"/>
          <w:footnotePr>
            <w:pos w:val="beneathText"/>
          </w:footnotePr>
          <w:pgSz w:w="11905" w:h="16837"/>
          <w:pgMar w:top="1385" w:right="1134" w:bottom="1134" w:left="1701" w:header="851" w:footer="907" w:gutter="0"/>
          <w:cols w:space="720"/>
          <w:docGrid w:linePitch="360"/>
        </w:sectPr>
      </w:pPr>
    </w:p>
    <w:p w14:paraId="1D947639" w14:textId="77777777" w:rsidR="009945D0" w:rsidRDefault="0055304D" w:rsidP="00AC1350">
      <w:pPr>
        <w:pStyle w:val="Ttulo1"/>
      </w:pPr>
      <w:bookmarkStart w:id="0" w:name="_Toc39680150"/>
      <w:r>
        <w:lastRenderedPageBreak/>
        <w:t>INTRODUÇÂO</w:t>
      </w:r>
      <w:bookmarkEnd w:id="0"/>
    </w:p>
    <w:p w14:paraId="244E914B" w14:textId="71EDA477" w:rsidR="00E037AB" w:rsidRDefault="00D05FE9" w:rsidP="001F2FA2">
      <w:r>
        <w:tab/>
      </w:r>
      <w:r w:rsidR="00E037AB">
        <w:t xml:space="preserve">O reconhecimento facial é utilizado como uma forma de autenticação </w:t>
      </w:r>
      <w:r w:rsidR="00C40614">
        <w:t>e identificação de pessoas.</w:t>
      </w:r>
      <w:r w:rsidR="00763D19">
        <w:t xml:space="preserve"> </w:t>
      </w:r>
      <w:r w:rsidR="00DA0872">
        <w:t xml:space="preserve">Assim como </w:t>
      </w:r>
      <w:r w:rsidR="00840CD2">
        <w:t xml:space="preserve">a impressão digital, </w:t>
      </w:r>
      <w:r w:rsidR="008F4168">
        <w:t xml:space="preserve">a face é um </w:t>
      </w:r>
      <w:r w:rsidR="0012251C">
        <w:t>sistema</w:t>
      </w:r>
      <w:r w:rsidR="008F4168">
        <w:t xml:space="preserve"> </w:t>
      </w:r>
      <w:r w:rsidR="0012251C">
        <w:t>biométrico</w:t>
      </w:r>
      <w:r w:rsidR="008F4168">
        <w:t xml:space="preserve">, ou seja, </w:t>
      </w:r>
      <w:r w:rsidR="00571ECC">
        <w:t xml:space="preserve">cada face é única e pode ser usada para diferenciar </w:t>
      </w:r>
      <w:r w:rsidR="003B3EC6">
        <w:t>os seres vivos</w:t>
      </w:r>
      <w:r w:rsidR="000B2EBD">
        <w:t>.</w:t>
      </w:r>
      <w:r w:rsidR="00FF18A2">
        <w:t xml:space="preserve"> As tecnologias de reconhecimento biométrico estão sendo cada vez mais buscadas para aumentar a segurança e autenticidade.</w:t>
      </w:r>
    </w:p>
    <w:p w14:paraId="366EEA12" w14:textId="483665E0" w:rsidR="005C2090" w:rsidRDefault="005C2090" w:rsidP="001F2FA2">
      <w:r>
        <w:tab/>
        <w:t>Um</w:t>
      </w:r>
      <w:r w:rsidR="00244DD6">
        <w:t xml:space="preserve"> estabelecimento com</w:t>
      </w:r>
      <w:r>
        <w:t xml:space="preserve"> sistema de autenticação por </w:t>
      </w:r>
      <w:r w:rsidR="00590C60">
        <w:t>cartão</w:t>
      </w:r>
      <w:r>
        <w:t xml:space="preserve"> </w:t>
      </w:r>
      <w:r w:rsidR="000B738B">
        <w:t xml:space="preserve">de </w:t>
      </w:r>
      <w:r w:rsidR="00953716">
        <w:t>C</w:t>
      </w:r>
      <w:r w:rsidR="000B738B" w:rsidRPr="000B738B">
        <w:t xml:space="preserve">omunicação por </w:t>
      </w:r>
      <w:r w:rsidR="00953716">
        <w:t>C</w:t>
      </w:r>
      <w:r w:rsidR="000B738B" w:rsidRPr="000B738B">
        <w:t xml:space="preserve">ampo de </w:t>
      </w:r>
      <w:r w:rsidR="00953716">
        <w:t>P</w:t>
      </w:r>
      <w:r w:rsidR="000B738B" w:rsidRPr="000B738B">
        <w:t>roximidade</w:t>
      </w:r>
      <w:r w:rsidR="000B738B">
        <w:t xml:space="preserve"> </w:t>
      </w:r>
      <w:r w:rsidR="00953716">
        <w:t>(</w:t>
      </w:r>
      <w:r>
        <w:t>NFC</w:t>
      </w:r>
      <w:r w:rsidR="00953716">
        <w:t>)</w:t>
      </w:r>
      <w:r>
        <w:t xml:space="preserve"> por exemplo, pode ser burlado quando não monitorado por um ser humano ou por outro sistema de reconhecimento biométrico</w:t>
      </w:r>
      <w:r w:rsidR="00590C60">
        <w:t>.</w:t>
      </w:r>
      <w:r>
        <w:t xml:space="preserve"> </w:t>
      </w:r>
      <w:r w:rsidR="00590C60">
        <w:t>P</w:t>
      </w:r>
      <w:r>
        <w:t>ois qualquer um que estiver com est</w:t>
      </w:r>
      <w:r w:rsidR="00590C60">
        <w:t>e cartão NFC</w:t>
      </w:r>
      <w:r>
        <w:t>, mesmo que não seja o dono del</w:t>
      </w:r>
      <w:r w:rsidR="005E1975">
        <w:t>e</w:t>
      </w:r>
      <w:r>
        <w:t xml:space="preserve">, poderá acessar os locais </w:t>
      </w:r>
      <w:r w:rsidR="00CE6506">
        <w:t>liberados por aquele</w:t>
      </w:r>
      <w:r w:rsidR="007E4D4F">
        <w:t xml:space="preserve"> cartão</w:t>
      </w:r>
      <w:r w:rsidR="00CE6506">
        <w:t xml:space="preserve"> NFC</w:t>
      </w:r>
      <w:r>
        <w:t>.</w:t>
      </w:r>
    </w:p>
    <w:p w14:paraId="4BD38EB0" w14:textId="12B18E72" w:rsidR="00651241" w:rsidRDefault="00E037AB" w:rsidP="001F2FA2">
      <w:r>
        <w:tab/>
      </w:r>
      <w:r w:rsidR="006C3BD9">
        <w:t xml:space="preserve">O reconhecimento facial é um </w:t>
      </w:r>
      <w:r w:rsidR="0055531A">
        <w:t xml:space="preserve">processo </w:t>
      </w:r>
      <w:r w:rsidR="006807E7">
        <w:t xml:space="preserve">mais complexo que </w:t>
      </w:r>
      <w:r w:rsidR="00D1360F">
        <w:t xml:space="preserve">o reconhecimento de </w:t>
      </w:r>
      <w:r w:rsidR="008F33D7">
        <w:t xml:space="preserve">impressão digital e de retina, </w:t>
      </w:r>
      <w:r w:rsidR="002942FF">
        <w:t>pois vários fatores</w:t>
      </w:r>
      <w:r w:rsidR="0044231C">
        <w:t>, como</w:t>
      </w:r>
      <w:r w:rsidR="002054B9">
        <w:t xml:space="preserve"> </w:t>
      </w:r>
      <w:r w:rsidR="002F75D9">
        <w:t>objetos na frente do rosto</w:t>
      </w:r>
      <w:r w:rsidR="000D6499">
        <w:t>,</w:t>
      </w:r>
      <w:r w:rsidR="00854D99">
        <w:t xml:space="preserve"> baixa luminosidade</w:t>
      </w:r>
      <w:r w:rsidR="000D6499">
        <w:t xml:space="preserve"> ou inclinação</w:t>
      </w:r>
      <w:r w:rsidR="00EB2EBF">
        <w:t xml:space="preserve"> </w:t>
      </w:r>
      <w:r w:rsidR="00E834BA">
        <w:t>da posição do ro</w:t>
      </w:r>
      <w:r w:rsidR="00042477">
        <w:t>s</w:t>
      </w:r>
      <w:r w:rsidR="00E834BA">
        <w:t>to</w:t>
      </w:r>
      <w:r w:rsidR="002054B9">
        <w:t>,</w:t>
      </w:r>
      <w:r w:rsidR="002942FF">
        <w:t xml:space="preserve"> </w:t>
      </w:r>
      <w:r w:rsidR="003B61C2">
        <w:t>podem atrapalhar a assertividade</w:t>
      </w:r>
      <w:r w:rsidR="00854D99">
        <w:t xml:space="preserve"> do sistema</w:t>
      </w:r>
      <w:r w:rsidR="00651241">
        <w:t>.</w:t>
      </w:r>
    </w:p>
    <w:p w14:paraId="731AAD18" w14:textId="6397AA28" w:rsidR="00B370A3" w:rsidRDefault="00651241" w:rsidP="001F2FA2">
      <w:r>
        <w:tab/>
      </w:r>
      <w:r w:rsidR="00A115C4">
        <w:t>Para auxiliar no reconhecimento facial, a</w:t>
      </w:r>
      <w:r w:rsidR="0047202F">
        <w:t xml:space="preserve"> </w:t>
      </w:r>
      <w:r w:rsidR="00446A6D">
        <w:t>d</w:t>
      </w:r>
      <w:r w:rsidR="0047202F">
        <w:t xml:space="preserve">etecção </w:t>
      </w:r>
      <w:r w:rsidR="00446A6D">
        <w:t>f</w:t>
      </w:r>
      <w:r w:rsidR="0047202F">
        <w:t>aci</w:t>
      </w:r>
      <w:r w:rsidR="002F1DCF">
        <w:t>al</w:t>
      </w:r>
      <w:r w:rsidR="00DB5CA3">
        <w:t xml:space="preserve"> </w:t>
      </w:r>
      <w:r w:rsidR="00AA791A">
        <w:t xml:space="preserve">faz um </w:t>
      </w:r>
      <w:r w:rsidR="00340DF9">
        <w:t>pré-processamento da imagem coletado,</w:t>
      </w:r>
      <w:r w:rsidR="002540CF">
        <w:t xml:space="preserve"> com</w:t>
      </w:r>
      <w:r w:rsidR="00340DF9">
        <w:t xml:space="preserve"> </w:t>
      </w:r>
      <w:r w:rsidR="002540CF">
        <w:t>o objetivo</w:t>
      </w:r>
      <w:r w:rsidR="0071069E">
        <w:t xml:space="preserve"> </w:t>
      </w:r>
      <w:r w:rsidR="00233E97">
        <w:t>verificar</w:t>
      </w:r>
      <w:r w:rsidR="002540CF">
        <w:t xml:space="preserve"> se há faces </w:t>
      </w:r>
      <w:r w:rsidR="00233E97">
        <w:t>na</w:t>
      </w:r>
      <w:r w:rsidR="002540CF">
        <w:t xml:space="preserve"> imagem</w:t>
      </w:r>
      <w:r w:rsidR="00F628D3">
        <w:t xml:space="preserve"> e </w:t>
      </w:r>
      <w:r w:rsidR="00785F95">
        <w:t xml:space="preserve">mandar </w:t>
      </w:r>
      <w:r w:rsidR="00200D6C">
        <w:t>para o</w:t>
      </w:r>
      <w:r w:rsidR="00785F95">
        <w:t xml:space="preserve"> algoritmo de reconhecimento facial</w:t>
      </w:r>
      <w:r w:rsidR="00BD7E1F">
        <w:t xml:space="preserve"> </w:t>
      </w:r>
      <w:r w:rsidR="00374C0B">
        <w:t>a posição</w:t>
      </w:r>
      <w:r w:rsidR="00BD7E1F">
        <w:t xml:space="preserve"> </w:t>
      </w:r>
      <w:r w:rsidR="00374C0B">
        <w:t>d</w:t>
      </w:r>
      <w:r w:rsidR="00BD7E1F">
        <w:t>a face</w:t>
      </w:r>
      <w:r w:rsidR="000C02F8">
        <w:t xml:space="preserve">, </w:t>
      </w:r>
      <w:r w:rsidR="00A01A93">
        <w:t>facilitando</w:t>
      </w:r>
      <w:r w:rsidR="00374C0B">
        <w:t xml:space="preserve"> assim a</w:t>
      </w:r>
      <w:r w:rsidR="000C02F8">
        <w:t xml:space="preserve"> extração de características</w:t>
      </w:r>
      <w:r w:rsidR="00263BD9">
        <w:t>.</w:t>
      </w:r>
    </w:p>
    <w:p w14:paraId="29DA80AE" w14:textId="77777777" w:rsidR="00710A37" w:rsidRDefault="0015398C" w:rsidP="001F2FA2">
      <w:r>
        <w:tab/>
      </w:r>
      <w:r w:rsidR="00413393">
        <w:t>Neste projeto a</w:t>
      </w:r>
      <w:r w:rsidR="00BF1250">
        <w:t xml:space="preserve"> </w:t>
      </w:r>
      <w:r w:rsidR="00175FB7">
        <w:t>detecção facial</w:t>
      </w:r>
      <w:r w:rsidR="00C86F81">
        <w:t xml:space="preserve"> </w:t>
      </w:r>
      <w:r w:rsidR="00106AE1">
        <w:t>será</w:t>
      </w:r>
      <w:r w:rsidR="00237590">
        <w:t xml:space="preserve"> realizada por </w:t>
      </w:r>
      <w:r w:rsidR="00C86F81">
        <w:t xml:space="preserve">uma </w:t>
      </w:r>
      <w:r w:rsidR="00DF438C">
        <w:t>Rede Neural Convolucional (CNN)</w:t>
      </w:r>
      <w:r w:rsidR="00404659">
        <w:t xml:space="preserve">. </w:t>
      </w:r>
      <w:r w:rsidR="001A40C1">
        <w:t xml:space="preserve">A </w:t>
      </w:r>
      <w:r w:rsidR="008115A5">
        <w:t>CNN</w:t>
      </w:r>
      <w:r w:rsidR="001A40C1">
        <w:t xml:space="preserve"> será treinada de forma supervisionada p</w:t>
      </w:r>
      <w:r w:rsidR="00DB7E11">
        <w:t xml:space="preserve">ara que </w:t>
      </w:r>
      <w:r w:rsidR="001A40C1">
        <w:t>ela</w:t>
      </w:r>
      <w:r w:rsidR="00DB7E11">
        <w:t xml:space="preserve"> detecte face</w:t>
      </w:r>
      <w:r w:rsidR="001A40C1">
        <w:t>s</w:t>
      </w:r>
      <w:r w:rsidR="00A421A0">
        <w:t xml:space="preserve"> nas imagens apresentadas</w:t>
      </w:r>
      <w:r w:rsidR="00C33130">
        <w:t>.</w:t>
      </w:r>
      <w:r w:rsidR="009173F1">
        <w:t xml:space="preserve"> </w:t>
      </w:r>
    </w:p>
    <w:p w14:paraId="11822928" w14:textId="1E08789F" w:rsidR="00547DE4" w:rsidRDefault="00710A37" w:rsidP="001F2FA2">
      <w:r>
        <w:tab/>
      </w:r>
      <w:r w:rsidR="0073647B" w:rsidRPr="004F5A5D">
        <w:t xml:space="preserve">O reconhecimento facial será realizado através da comparação de </w:t>
      </w:r>
      <w:r w:rsidR="00BE663E" w:rsidRPr="004F5A5D">
        <w:t xml:space="preserve">características, obtidas através da </w:t>
      </w:r>
      <w:r w:rsidR="004F5A5D" w:rsidRPr="004F5A5D">
        <w:t>Transformada Discreta do Cosseno</w:t>
      </w:r>
      <w:r w:rsidR="005B05DA">
        <w:t xml:space="preserve"> (DCT)</w:t>
      </w:r>
      <w:r w:rsidR="004F5A5D">
        <w:t>.</w:t>
      </w:r>
    </w:p>
    <w:p w14:paraId="4608247B" w14:textId="77777777" w:rsidR="00547DE4" w:rsidRDefault="00547DE4">
      <w:pPr>
        <w:spacing w:after="0" w:line="240" w:lineRule="auto"/>
        <w:jc w:val="left"/>
      </w:pPr>
      <w:r>
        <w:br w:type="page"/>
      </w:r>
    </w:p>
    <w:p w14:paraId="03C3B2B6" w14:textId="0B402F0D" w:rsidR="004042AB" w:rsidRPr="004042AB" w:rsidRDefault="00AC1350" w:rsidP="004042AB">
      <w:pPr>
        <w:pStyle w:val="Ttulo2"/>
      </w:pPr>
      <w:bookmarkStart w:id="1" w:name="_Toc16853140"/>
      <w:bookmarkStart w:id="2" w:name="_Toc39680151"/>
      <w:r w:rsidRPr="00E277D2">
        <w:lastRenderedPageBreak/>
        <w:t>Objetivos</w:t>
      </w:r>
      <w:bookmarkEnd w:id="1"/>
      <w:bookmarkEnd w:id="2"/>
    </w:p>
    <w:p w14:paraId="0A26C42E" w14:textId="410F7DC9" w:rsidR="00AC1350" w:rsidRPr="00E277D2" w:rsidRDefault="006B4898" w:rsidP="006B4898">
      <w:r>
        <w:tab/>
      </w:r>
      <w:r w:rsidR="00AC1350">
        <w:t>Apresentam-se, a seguir, os objetivos gera</w:t>
      </w:r>
      <w:r w:rsidR="00AF6F89">
        <w:t>is</w:t>
      </w:r>
      <w:r w:rsidR="00AC1350">
        <w:t xml:space="preserve"> e específicos desse trabalho.</w:t>
      </w:r>
    </w:p>
    <w:p w14:paraId="2C1CE82A" w14:textId="4D76EDA6" w:rsidR="00AC1350" w:rsidRDefault="00AC1350" w:rsidP="00AC1350">
      <w:pPr>
        <w:pStyle w:val="Ttulo3"/>
        <w:keepNext/>
        <w:suppressAutoHyphens/>
        <w:spacing w:before="240" w:after="60"/>
        <w:rPr>
          <w:szCs w:val="24"/>
        </w:rPr>
      </w:pPr>
      <w:bookmarkStart w:id="3" w:name="_Toc16853141"/>
      <w:bookmarkStart w:id="4" w:name="_Toc39680152"/>
      <w:r w:rsidRPr="00E277D2">
        <w:rPr>
          <w:szCs w:val="24"/>
        </w:rPr>
        <w:t>Geral</w:t>
      </w:r>
      <w:bookmarkEnd w:id="3"/>
      <w:bookmarkEnd w:id="4"/>
    </w:p>
    <w:p w14:paraId="6687D16B" w14:textId="6CA67487" w:rsidR="00446657" w:rsidRPr="00446657" w:rsidRDefault="00446657" w:rsidP="00446657">
      <w:r>
        <w:tab/>
      </w:r>
      <w:r w:rsidRPr="00446657">
        <w:t xml:space="preserve">O objetivo deste trabalho é o estudo e a implementação de um método de reconhecimento facial, propondo-se implementar uma </w:t>
      </w:r>
      <w:r w:rsidR="00DF438C">
        <w:t>CNN</w:t>
      </w:r>
      <w:r w:rsidRPr="00446657">
        <w:t xml:space="preserve"> e treiná-la utilizando-se um banco de imagens para a detecção facial. Em conjunto</w:t>
      </w:r>
      <w:r w:rsidR="008D32C1">
        <w:t>,</w:t>
      </w:r>
      <w:r w:rsidRPr="00446657">
        <w:t xml:space="preserve"> uma abordagem por </w:t>
      </w:r>
      <w:r w:rsidR="003D6708">
        <w:t xml:space="preserve">PSNR </w:t>
      </w:r>
      <w:r w:rsidRPr="00446657">
        <w:t xml:space="preserve">para reconhecimento facial, utilizando-se da </w:t>
      </w:r>
      <w:r w:rsidR="00A02B86">
        <w:t>DCT</w:t>
      </w:r>
      <w:r w:rsidRPr="00446657">
        <w:t xml:space="preserve"> para </w:t>
      </w:r>
      <w:r w:rsidR="005E235C">
        <w:t>captura das características da face</w:t>
      </w:r>
      <w:r w:rsidRPr="00446657">
        <w:t>.</w:t>
      </w:r>
    </w:p>
    <w:p w14:paraId="01676E36" w14:textId="67112AFB" w:rsidR="00AC1350" w:rsidRPr="005C60C1" w:rsidRDefault="00AC1350" w:rsidP="005C60C1">
      <w:pPr>
        <w:pStyle w:val="Ttulo3"/>
        <w:keepNext/>
        <w:suppressAutoHyphens/>
        <w:spacing w:before="240" w:after="60"/>
        <w:rPr>
          <w:szCs w:val="24"/>
        </w:rPr>
      </w:pPr>
      <w:bookmarkStart w:id="5" w:name="_Toc16853142"/>
      <w:bookmarkStart w:id="6" w:name="_Toc39680153"/>
      <w:r w:rsidRPr="00E277D2">
        <w:rPr>
          <w:szCs w:val="24"/>
        </w:rPr>
        <w:t>Específicos</w:t>
      </w:r>
      <w:bookmarkEnd w:id="5"/>
      <w:bookmarkEnd w:id="6"/>
    </w:p>
    <w:p w14:paraId="77FBB1BB" w14:textId="0C490EA7" w:rsidR="00AC1350" w:rsidRPr="00E277D2" w:rsidRDefault="00102CA7" w:rsidP="00AC1350">
      <w:pPr>
        <w:numPr>
          <w:ilvl w:val="0"/>
          <w:numId w:val="2"/>
        </w:numPr>
        <w:suppressAutoHyphens/>
        <w:spacing w:before="120" w:after="0"/>
        <w:rPr>
          <w:rFonts w:cs="Arial"/>
        </w:rPr>
      </w:pPr>
      <w:r>
        <w:rPr>
          <w:rFonts w:cs="Arial"/>
        </w:rPr>
        <w:t xml:space="preserve">Implementar uma </w:t>
      </w:r>
      <w:r w:rsidR="00DF438C">
        <w:rPr>
          <w:rFonts w:cs="Arial"/>
        </w:rPr>
        <w:t>CNN</w:t>
      </w:r>
      <w:r w:rsidR="008740C9">
        <w:rPr>
          <w:rFonts w:cs="Arial"/>
        </w:rPr>
        <w:t xml:space="preserve"> e </w:t>
      </w:r>
      <w:r w:rsidR="00730978">
        <w:rPr>
          <w:rFonts w:cs="Arial"/>
        </w:rPr>
        <w:t>treiná</w:t>
      </w:r>
      <w:r w:rsidR="00775433">
        <w:rPr>
          <w:rFonts w:cs="Arial"/>
        </w:rPr>
        <w:t>-</w:t>
      </w:r>
      <w:r w:rsidR="008740C9">
        <w:rPr>
          <w:rFonts w:cs="Arial"/>
        </w:rPr>
        <w:t>la</w:t>
      </w:r>
      <w:r>
        <w:rPr>
          <w:rFonts w:cs="Arial"/>
        </w:rPr>
        <w:t xml:space="preserve"> </w:t>
      </w:r>
      <w:r w:rsidR="00775433">
        <w:rPr>
          <w:rFonts w:cs="Arial"/>
        </w:rPr>
        <w:t xml:space="preserve">para </w:t>
      </w:r>
      <w:r w:rsidR="00D9519F">
        <w:rPr>
          <w:rFonts w:cs="Arial"/>
        </w:rPr>
        <w:t xml:space="preserve">a detecção </w:t>
      </w:r>
      <w:r w:rsidR="00775433">
        <w:rPr>
          <w:rFonts w:cs="Arial"/>
        </w:rPr>
        <w:t>de face</w:t>
      </w:r>
      <w:r w:rsidR="00D9519F">
        <w:rPr>
          <w:rFonts w:cs="Arial"/>
        </w:rPr>
        <w:t>;</w:t>
      </w:r>
    </w:p>
    <w:p w14:paraId="0DDE41E8" w14:textId="4C049ADD" w:rsidR="00AC1350" w:rsidRPr="00E277D2" w:rsidRDefault="00E22900" w:rsidP="00AC1350">
      <w:pPr>
        <w:numPr>
          <w:ilvl w:val="0"/>
          <w:numId w:val="2"/>
        </w:numPr>
        <w:suppressAutoHyphens/>
        <w:spacing w:before="120" w:after="0"/>
        <w:rPr>
          <w:rFonts w:cs="Arial"/>
        </w:rPr>
      </w:pPr>
      <w:r>
        <w:rPr>
          <w:rFonts w:cs="Arial"/>
        </w:rPr>
        <w:t xml:space="preserve">Realizar a extração de características </w:t>
      </w:r>
      <w:r w:rsidR="00290F1A">
        <w:rPr>
          <w:rFonts w:cs="Arial"/>
        </w:rPr>
        <w:t xml:space="preserve">faciais para </w:t>
      </w:r>
      <w:r w:rsidR="00643671">
        <w:rPr>
          <w:rFonts w:cs="Arial"/>
        </w:rPr>
        <w:t>o</w:t>
      </w:r>
      <w:r w:rsidR="00290F1A">
        <w:rPr>
          <w:rFonts w:cs="Arial"/>
        </w:rPr>
        <w:t xml:space="preserve"> reconhecimento facial</w:t>
      </w:r>
      <w:r w:rsidR="00643671">
        <w:rPr>
          <w:rFonts w:cs="Arial"/>
        </w:rPr>
        <w:t>;</w:t>
      </w:r>
    </w:p>
    <w:p w14:paraId="229320BF" w14:textId="565F8880" w:rsidR="00AC1350" w:rsidRPr="00F4269C" w:rsidRDefault="00140710" w:rsidP="00AC1350">
      <w:pPr>
        <w:numPr>
          <w:ilvl w:val="0"/>
          <w:numId w:val="2"/>
        </w:numPr>
        <w:suppressAutoHyphens/>
        <w:spacing w:before="120" w:after="0"/>
        <w:rPr>
          <w:rFonts w:cs="Arial"/>
        </w:rPr>
      </w:pPr>
      <w:r>
        <w:t>Realizar</w:t>
      </w:r>
      <w:r w:rsidR="00590D6E">
        <w:t xml:space="preserve"> o reconhecimento facial com razoável confiabilidade e assertividade.</w:t>
      </w:r>
    </w:p>
    <w:p w14:paraId="015C1376" w14:textId="6BD44CE8" w:rsidR="00AC1350" w:rsidRPr="00E277D2" w:rsidRDefault="00AC1350" w:rsidP="00E5705D">
      <w:pPr>
        <w:pStyle w:val="Ttulo2"/>
      </w:pPr>
      <w:bookmarkStart w:id="7" w:name="_Toc16853143"/>
      <w:bookmarkStart w:id="8" w:name="_Toc39680154"/>
      <w:r w:rsidRPr="00E277D2">
        <w:t xml:space="preserve">Organização do </w:t>
      </w:r>
      <w:r w:rsidR="00B41A2B">
        <w:t>t</w:t>
      </w:r>
      <w:r w:rsidRPr="00E277D2">
        <w:t>rabalho</w:t>
      </w:r>
      <w:bookmarkEnd w:id="7"/>
      <w:bookmarkEnd w:id="8"/>
    </w:p>
    <w:p w14:paraId="2EDC53D6" w14:textId="34FB73AD" w:rsidR="00AC1350" w:rsidRPr="00E277D2" w:rsidRDefault="00590436" w:rsidP="00590436">
      <w:r>
        <w:rPr>
          <w:rFonts w:cs="Arial"/>
        </w:rPr>
        <w:tab/>
      </w:r>
      <w:r w:rsidR="00AC1350" w:rsidRPr="00E277D2">
        <w:t xml:space="preserve">Esse trabalho está organizado em </w:t>
      </w:r>
      <w:r w:rsidR="00B41A2B">
        <w:t>0</w:t>
      </w:r>
      <w:r w:rsidR="00AC551B">
        <w:t>4</w:t>
      </w:r>
      <w:r w:rsidR="00AC1350" w:rsidRPr="00E277D2">
        <w:t xml:space="preserve"> capítulos, além desse, nos quais serão abordados, resumidamente, os seguintes tópicos:</w:t>
      </w:r>
    </w:p>
    <w:p w14:paraId="5588F595" w14:textId="4426C8F3" w:rsidR="00AC1350" w:rsidRPr="00E277D2" w:rsidRDefault="00AC1350" w:rsidP="00AC1350">
      <w:pPr>
        <w:numPr>
          <w:ilvl w:val="0"/>
          <w:numId w:val="2"/>
        </w:numPr>
        <w:tabs>
          <w:tab w:val="clear" w:pos="1069"/>
          <w:tab w:val="num" w:pos="851"/>
        </w:tabs>
        <w:suppressAutoHyphens/>
        <w:spacing w:before="120" w:after="0"/>
        <w:ind w:left="851"/>
        <w:rPr>
          <w:rFonts w:cs="Arial"/>
        </w:rPr>
      </w:pPr>
      <w:r w:rsidRPr="00E277D2">
        <w:rPr>
          <w:rFonts w:cs="Arial"/>
          <w:b/>
          <w:bCs/>
        </w:rPr>
        <w:t>Capítulo 2</w:t>
      </w:r>
      <w:r w:rsidRPr="00E277D2">
        <w:rPr>
          <w:rFonts w:cs="Arial"/>
        </w:rPr>
        <w:t xml:space="preserve"> – </w:t>
      </w:r>
      <w:r w:rsidRPr="0030238F">
        <w:rPr>
          <w:rFonts w:cs="Arial"/>
          <w:b/>
          <w:bCs/>
        </w:rPr>
        <w:t>Fundamentação Teórica</w:t>
      </w:r>
      <w:r w:rsidRPr="00E277D2">
        <w:rPr>
          <w:rFonts w:cs="Arial"/>
        </w:rPr>
        <w:t xml:space="preserve">: </w:t>
      </w:r>
      <w:r w:rsidR="00B875BF">
        <w:rPr>
          <w:rFonts w:cs="Arial"/>
        </w:rPr>
        <w:t>C</w:t>
      </w:r>
      <w:r w:rsidR="003531F0">
        <w:rPr>
          <w:rFonts w:cs="Arial"/>
        </w:rPr>
        <w:t>onceitos</w:t>
      </w:r>
      <w:r w:rsidR="00B875BF">
        <w:rPr>
          <w:rFonts w:cs="Arial"/>
        </w:rPr>
        <w:t xml:space="preserve"> necessários para </w:t>
      </w:r>
      <w:r w:rsidR="00A45938">
        <w:rPr>
          <w:rFonts w:cs="Arial"/>
        </w:rPr>
        <w:t>a compreensão do trabalho</w:t>
      </w:r>
      <w:r w:rsidRPr="00E277D2">
        <w:rPr>
          <w:rFonts w:cs="Arial"/>
        </w:rPr>
        <w:t>;</w:t>
      </w:r>
    </w:p>
    <w:p w14:paraId="024241DB" w14:textId="3FBA86D2" w:rsidR="00AC1350" w:rsidRPr="00E277D2" w:rsidRDefault="00AC1350" w:rsidP="00AC1350">
      <w:pPr>
        <w:numPr>
          <w:ilvl w:val="0"/>
          <w:numId w:val="2"/>
        </w:numPr>
        <w:tabs>
          <w:tab w:val="clear" w:pos="1069"/>
          <w:tab w:val="num" w:pos="851"/>
        </w:tabs>
        <w:suppressAutoHyphens/>
        <w:spacing w:before="120" w:after="0"/>
        <w:ind w:left="851"/>
        <w:rPr>
          <w:rFonts w:cs="Arial"/>
        </w:rPr>
      </w:pPr>
      <w:r w:rsidRPr="00E277D2">
        <w:rPr>
          <w:rFonts w:cs="Arial"/>
          <w:b/>
          <w:bCs/>
        </w:rPr>
        <w:t xml:space="preserve">Capítulo 3 </w:t>
      </w:r>
      <w:r w:rsidRPr="00E277D2">
        <w:rPr>
          <w:rFonts w:cs="Arial"/>
        </w:rPr>
        <w:t xml:space="preserve">– </w:t>
      </w:r>
      <w:r w:rsidR="006515F2">
        <w:rPr>
          <w:rFonts w:cs="Arial"/>
          <w:b/>
          <w:bCs/>
        </w:rPr>
        <w:t>Desenvolvimento</w:t>
      </w:r>
      <w:r w:rsidR="00782072">
        <w:rPr>
          <w:rFonts w:cs="Arial"/>
          <w:b/>
          <w:bCs/>
        </w:rPr>
        <w:t xml:space="preserve"> e Resultados </w:t>
      </w:r>
      <w:r w:rsidR="00157D53">
        <w:rPr>
          <w:rFonts w:cs="Arial"/>
          <w:b/>
          <w:bCs/>
        </w:rPr>
        <w:t>Obtidos</w:t>
      </w:r>
      <w:r w:rsidRPr="00E277D2">
        <w:rPr>
          <w:rFonts w:cs="Arial"/>
        </w:rPr>
        <w:t>:</w:t>
      </w:r>
      <w:r w:rsidR="00583DF9">
        <w:rPr>
          <w:rFonts w:cs="Arial"/>
        </w:rPr>
        <w:t xml:space="preserve"> </w:t>
      </w:r>
      <w:r w:rsidR="002111D5">
        <w:rPr>
          <w:rFonts w:cs="Arial"/>
        </w:rPr>
        <w:t>Demonstração</w:t>
      </w:r>
      <w:r w:rsidR="00F7492D">
        <w:rPr>
          <w:rFonts w:cs="Arial"/>
        </w:rPr>
        <w:t xml:space="preserve"> do programa </w:t>
      </w:r>
      <w:r w:rsidR="003622CA">
        <w:rPr>
          <w:rFonts w:cs="Arial"/>
        </w:rPr>
        <w:t>desenvolvido</w:t>
      </w:r>
      <w:r w:rsidR="00782072">
        <w:rPr>
          <w:rFonts w:cs="Arial"/>
        </w:rPr>
        <w:t xml:space="preserve"> e apresentação dos testes realizados</w:t>
      </w:r>
      <w:r w:rsidRPr="00E277D2">
        <w:rPr>
          <w:rFonts w:cs="Arial"/>
        </w:rPr>
        <w:t>;</w:t>
      </w:r>
    </w:p>
    <w:p w14:paraId="20D70674" w14:textId="5F066F20" w:rsidR="0055304D" w:rsidRDefault="3A338745" w:rsidP="00AC551B">
      <w:pPr>
        <w:numPr>
          <w:ilvl w:val="0"/>
          <w:numId w:val="2"/>
        </w:numPr>
        <w:spacing w:before="120" w:after="0"/>
        <w:ind w:left="851"/>
      </w:pPr>
      <w:r w:rsidRPr="3A338745">
        <w:rPr>
          <w:rFonts w:cs="Arial"/>
          <w:b/>
          <w:bCs/>
        </w:rPr>
        <w:t>Capítulo</w:t>
      </w:r>
      <w:r w:rsidR="00BE5427">
        <w:rPr>
          <w:rFonts w:cs="Arial"/>
          <w:b/>
          <w:bCs/>
        </w:rPr>
        <w:t xml:space="preserve"> </w:t>
      </w:r>
      <w:r w:rsidR="00782072">
        <w:rPr>
          <w:rFonts w:cs="Arial"/>
          <w:b/>
          <w:bCs/>
        </w:rPr>
        <w:t>4</w:t>
      </w:r>
      <w:r w:rsidRPr="3A338745">
        <w:rPr>
          <w:rFonts w:cs="Arial"/>
        </w:rPr>
        <w:t xml:space="preserve"> – </w:t>
      </w:r>
      <w:r w:rsidR="00690B21">
        <w:rPr>
          <w:rFonts w:cs="Arial"/>
          <w:b/>
          <w:bCs/>
        </w:rPr>
        <w:t>Conclusão</w:t>
      </w:r>
      <w:r w:rsidRPr="3A338745">
        <w:rPr>
          <w:rFonts w:cs="Arial"/>
        </w:rPr>
        <w:t>:</w:t>
      </w:r>
      <w:r w:rsidR="00ED0B41">
        <w:rPr>
          <w:rFonts w:cs="Arial"/>
        </w:rPr>
        <w:t xml:space="preserve"> </w:t>
      </w:r>
      <w:r w:rsidR="00564D8F">
        <w:rPr>
          <w:rFonts w:cs="Arial"/>
        </w:rPr>
        <w:t>Comparação dos resultados esperados e obtidos</w:t>
      </w:r>
      <w:r w:rsidR="00ED0B41">
        <w:rPr>
          <w:rFonts w:cs="Arial"/>
        </w:rPr>
        <w:t>;</w:t>
      </w:r>
      <w:r w:rsidR="00AC551B">
        <w:t xml:space="preserve"> </w:t>
      </w:r>
      <w:r w:rsidR="0055304D">
        <w:br w:type="page"/>
      </w:r>
    </w:p>
    <w:p w14:paraId="215274DC" w14:textId="16A30A81" w:rsidR="00D3163A" w:rsidRDefault="00D3163A" w:rsidP="00AC1350">
      <w:pPr>
        <w:pStyle w:val="Ttulo1"/>
      </w:pPr>
      <w:bookmarkStart w:id="9" w:name="_Toc39680155"/>
      <w:r w:rsidRPr="00D3163A">
        <w:lastRenderedPageBreak/>
        <w:t>FUNDAMENTAÇÃO TEÓRICA</w:t>
      </w:r>
      <w:bookmarkEnd w:id="9"/>
    </w:p>
    <w:p w14:paraId="091083AB" w14:textId="69BD6C01" w:rsidR="00026D12" w:rsidRPr="00274D02" w:rsidRDefault="000849AB" w:rsidP="000849AB">
      <w:r>
        <w:tab/>
        <w:t>E</w:t>
      </w:r>
      <w:r w:rsidR="00DB4B5C">
        <w:t xml:space="preserve">ste capítulo tem como objetivo demonstrar os principais </w:t>
      </w:r>
      <w:r w:rsidR="003A6F8C">
        <w:t xml:space="preserve">conceitos </w:t>
      </w:r>
      <w:r w:rsidR="009B35FF">
        <w:t xml:space="preserve">necessários para o entendimento </w:t>
      </w:r>
      <w:r w:rsidR="004224AC">
        <w:t>do trabalho</w:t>
      </w:r>
      <w:r w:rsidR="00026D12">
        <w:t>.</w:t>
      </w:r>
    </w:p>
    <w:p w14:paraId="02BD1C56" w14:textId="2AE1D7DE" w:rsidR="004B07F5" w:rsidRPr="00AC1350" w:rsidRDefault="004B07F5" w:rsidP="00E5705D">
      <w:pPr>
        <w:pStyle w:val="Ttulo2"/>
      </w:pPr>
      <w:bookmarkStart w:id="10" w:name="_Toc39680156"/>
      <w:r w:rsidRPr="00AC1350">
        <w:t>V</w:t>
      </w:r>
      <w:r w:rsidR="00606058" w:rsidRPr="00AC1350">
        <w:t>isão</w:t>
      </w:r>
      <w:r w:rsidRPr="00AC1350">
        <w:t xml:space="preserve"> </w:t>
      </w:r>
      <w:r w:rsidR="00B41A2B">
        <w:t>c</w:t>
      </w:r>
      <w:r w:rsidR="00606058" w:rsidRPr="00AC1350">
        <w:t>omputacional</w:t>
      </w:r>
      <w:bookmarkEnd w:id="10"/>
    </w:p>
    <w:p w14:paraId="09379FA6" w14:textId="2235D5FB" w:rsidR="00797E9C" w:rsidRDefault="00E53F90" w:rsidP="00E53F90">
      <w:r>
        <w:tab/>
      </w:r>
      <w:r w:rsidR="024D745D">
        <w:t>O objetivo deste capítulo é demonstrar sobre os métodos usados para a captura de imagens por um olho humano para a interpretação visual e por uma câmera digital para o processamento digital.</w:t>
      </w:r>
    </w:p>
    <w:p w14:paraId="7359E905" w14:textId="115148FD" w:rsidR="00D3163A" w:rsidRPr="00AC1350" w:rsidRDefault="00000D88" w:rsidP="00AC1350">
      <w:pPr>
        <w:pStyle w:val="Ttulo3"/>
      </w:pPr>
      <w:bookmarkStart w:id="11" w:name="_Toc39680157"/>
      <w:r w:rsidRPr="00AC1350">
        <w:t>A estrutura do olho humano</w:t>
      </w:r>
      <w:bookmarkEnd w:id="11"/>
    </w:p>
    <w:p w14:paraId="57F3A185" w14:textId="279F442C" w:rsidR="007C3FB3" w:rsidRDefault="002F6795" w:rsidP="002F6795">
      <w:pPr>
        <w:rPr>
          <w:b/>
        </w:rPr>
      </w:pPr>
      <w:r>
        <w:tab/>
      </w:r>
      <w:r w:rsidR="00D3163A" w:rsidRPr="00430D3D">
        <w:t>O olho t</w:t>
      </w:r>
      <w:r w:rsidR="008876D5">
        <w:t>e</w:t>
      </w:r>
      <w:r w:rsidR="00D3163A" w:rsidRPr="00430D3D">
        <w:t>m um formato parecido com uma esfera</w:t>
      </w:r>
      <w:r w:rsidR="00740448">
        <w:t>,</w:t>
      </w:r>
      <w:r w:rsidR="00BC4262">
        <w:t xml:space="preserve"> como </w:t>
      </w:r>
      <w:r w:rsidR="00740448" w:rsidRPr="00740448">
        <w:t xml:space="preserve">ilustrado </w:t>
      </w:r>
      <w:r w:rsidR="00BC4262">
        <w:t>na Figura 1</w:t>
      </w:r>
      <w:r w:rsidR="00740448">
        <w:t>,</w:t>
      </w:r>
      <w:r w:rsidR="00D3163A" w:rsidRPr="00430D3D">
        <w:t xml:space="preserve"> e tem o seu diâmetro médio de 20 mm. </w:t>
      </w:r>
      <w:r w:rsidR="001D0743">
        <w:t>P</w:t>
      </w:r>
      <w:r w:rsidR="00D3163A" w:rsidRPr="00430D3D">
        <w:t>ossu</w:t>
      </w:r>
      <w:r w:rsidR="000A15EF">
        <w:t>em</w:t>
      </w:r>
      <w:r w:rsidR="00D3163A" w:rsidRPr="00430D3D">
        <w:t xml:space="preserve"> três membranas que os envolvem, são eles: a córnea, a coroide e a retina. (GONZALEZ; WOODS, 20</w:t>
      </w:r>
      <w:r w:rsidR="00740448">
        <w:t>1</w:t>
      </w:r>
      <w:r w:rsidR="00D3163A" w:rsidRPr="00430D3D">
        <w:t>0)</w:t>
      </w:r>
    </w:p>
    <w:p w14:paraId="6F02BC6E" w14:textId="1474AB1F" w:rsidR="00EF5998" w:rsidRPr="007812EC" w:rsidRDefault="00EF5998" w:rsidP="0021417D">
      <w:pPr>
        <w:pStyle w:val="Legenda"/>
        <w:rPr>
          <w:b/>
          <w:sz w:val="24"/>
          <w:szCs w:val="24"/>
        </w:rPr>
      </w:pPr>
      <w:bookmarkStart w:id="12" w:name="_Toc18344681"/>
      <w:bookmarkStart w:id="13" w:name="_Toc39680131"/>
      <w:r w:rsidRPr="007812EC">
        <w:rPr>
          <w:sz w:val="24"/>
          <w:szCs w:val="24"/>
        </w:rPr>
        <w:t xml:space="preserve">Figura </w:t>
      </w:r>
      <w:r w:rsidRPr="007812EC">
        <w:rPr>
          <w:sz w:val="24"/>
          <w:szCs w:val="24"/>
        </w:rPr>
        <w:fldChar w:fldCharType="begin"/>
      </w:r>
      <w:r w:rsidRPr="007812EC">
        <w:rPr>
          <w:sz w:val="24"/>
          <w:szCs w:val="24"/>
        </w:rPr>
        <w:instrText xml:space="preserve"> SEQ Figura \* ARABIC </w:instrText>
      </w:r>
      <w:r w:rsidRPr="007812EC">
        <w:rPr>
          <w:sz w:val="24"/>
          <w:szCs w:val="24"/>
        </w:rPr>
        <w:fldChar w:fldCharType="separate"/>
      </w:r>
      <w:r w:rsidR="0024018C">
        <w:rPr>
          <w:noProof/>
          <w:sz w:val="24"/>
          <w:szCs w:val="24"/>
        </w:rPr>
        <w:t>1</w:t>
      </w:r>
      <w:r w:rsidRPr="007812EC">
        <w:rPr>
          <w:sz w:val="24"/>
          <w:szCs w:val="24"/>
        </w:rPr>
        <w:fldChar w:fldCharType="end"/>
      </w:r>
      <w:r w:rsidRPr="007812EC">
        <w:rPr>
          <w:sz w:val="24"/>
          <w:szCs w:val="24"/>
        </w:rPr>
        <w:t xml:space="preserve"> – Diagrama simplificado de um corte transversal do olho humano</w:t>
      </w:r>
      <w:bookmarkEnd w:id="12"/>
      <w:bookmarkEnd w:id="13"/>
    </w:p>
    <w:p w14:paraId="5703C158" w14:textId="77777777" w:rsidR="00EF5998" w:rsidRDefault="00EF5998" w:rsidP="0021417D">
      <w:pPr>
        <w:pStyle w:val="Legenda"/>
      </w:pPr>
      <w:r>
        <w:rPr>
          <w:noProof/>
        </w:rPr>
        <w:drawing>
          <wp:inline distT="0" distB="0" distL="0" distR="0" wp14:anchorId="68E213CC" wp14:editId="451B30A4">
            <wp:extent cx="3282950" cy="3994826"/>
            <wp:effectExtent l="0" t="0" r="0" b="571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304569" cy="4021133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D30B3" w14:textId="3B62CA67" w:rsidR="00EF5998" w:rsidRPr="00EF42A7" w:rsidRDefault="00EF5998" w:rsidP="00EF42A7">
      <w:pPr>
        <w:pStyle w:val="Legenda"/>
      </w:pPr>
      <w:r w:rsidRPr="00EF42A7">
        <w:t>Fonte: (GONZALEZ</w:t>
      </w:r>
      <w:r w:rsidR="00063719">
        <w:t>;</w:t>
      </w:r>
      <w:r w:rsidRPr="00EF42A7">
        <w:t xml:space="preserve"> WOODS, 2010).</w:t>
      </w:r>
    </w:p>
    <w:p w14:paraId="42A22891" w14:textId="0B4D1806" w:rsidR="00D3163A" w:rsidRPr="00430D3D" w:rsidRDefault="002F6795" w:rsidP="002F6795">
      <w:r>
        <w:tab/>
      </w:r>
      <w:r w:rsidR="00D3163A" w:rsidRPr="00430D3D">
        <w:t xml:space="preserve">A córnea, um tecido resistente e transparente, cobre a superfície anterior do olho e juntamente a ela, </w:t>
      </w:r>
      <w:r w:rsidR="00756464">
        <w:t>tem</w:t>
      </w:r>
      <w:r w:rsidR="00D3163A" w:rsidRPr="00430D3D">
        <w:t xml:space="preserve"> a </w:t>
      </w:r>
      <w:r w:rsidR="0013620F" w:rsidRPr="0013620F">
        <w:t>esclera</w:t>
      </w:r>
      <w:r w:rsidR="00D3163A" w:rsidRPr="00430D3D">
        <w:t xml:space="preserve">, membrana opaca, que envolve o restante do </w:t>
      </w:r>
      <w:r w:rsidR="00D3163A" w:rsidRPr="00430D3D">
        <w:lastRenderedPageBreak/>
        <w:t xml:space="preserve">globo ocular. Abaixo da </w:t>
      </w:r>
      <w:r w:rsidR="0013620F" w:rsidRPr="0013620F">
        <w:t xml:space="preserve">esclera </w:t>
      </w:r>
      <w:r w:rsidR="00D3163A" w:rsidRPr="00430D3D">
        <w:t>tem a coroide que é altamente vascularizada e tem como função nutrir o olho. A sua cobertura é bastante pigmentada, auxilia</w:t>
      </w:r>
      <w:r w:rsidR="007A099C">
        <w:t>ndo</w:t>
      </w:r>
      <w:r w:rsidR="00D3163A" w:rsidRPr="00430D3D">
        <w:t xml:space="preserve"> na redução da luminosidade</w:t>
      </w:r>
      <w:r w:rsidR="00AD286B">
        <w:t xml:space="preserve"> que entra no olho</w:t>
      </w:r>
      <w:r w:rsidR="00D3163A" w:rsidRPr="00430D3D">
        <w:t>. (GONZALEZ; WOODS, 20</w:t>
      </w:r>
      <w:r w:rsidR="00740448">
        <w:t>1</w:t>
      </w:r>
      <w:r w:rsidR="00D3163A" w:rsidRPr="00430D3D">
        <w:t>0)</w:t>
      </w:r>
    </w:p>
    <w:p w14:paraId="6433DBB4" w14:textId="232D860C" w:rsidR="00AC7E76" w:rsidRPr="00430D3D" w:rsidRDefault="002F6795" w:rsidP="002F6795">
      <w:r>
        <w:tab/>
      </w:r>
      <w:r w:rsidR="00D3163A" w:rsidRPr="00430D3D">
        <w:t xml:space="preserve">Na região anterior </w:t>
      </w:r>
      <w:r w:rsidR="00A97910">
        <w:t>da</w:t>
      </w:r>
      <w:r w:rsidR="00516F4B">
        <w:t xml:space="preserve"> </w:t>
      </w:r>
      <w:r w:rsidR="00D3163A" w:rsidRPr="00430D3D">
        <w:t>coroide, tem</w:t>
      </w:r>
      <w:r w:rsidR="004E353B">
        <w:t>-se</w:t>
      </w:r>
      <w:r w:rsidR="00D3163A" w:rsidRPr="00430D3D">
        <w:t xml:space="preserve"> o corpo ciliar e a íris, que faz os movimentos de contração e relaxamento </w:t>
      </w:r>
      <w:r w:rsidR="008876D5">
        <w:t>para controlar</w:t>
      </w:r>
      <w:r w:rsidR="00D3163A" w:rsidRPr="00430D3D">
        <w:t xml:space="preserve"> a luminosidade </w:t>
      </w:r>
      <w:r w:rsidR="008876D5">
        <w:t>que entra no olho</w:t>
      </w:r>
      <w:r w:rsidR="00D3163A" w:rsidRPr="00430D3D">
        <w:t xml:space="preserve">. A íris tem uma região central, chamado de pupila, e tem o seu tamanho </w:t>
      </w:r>
      <w:r w:rsidR="00F30483">
        <w:t xml:space="preserve">aproximado </w:t>
      </w:r>
      <w:r w:rsidR="00D3163A" w:rsidRPr="00430D3D">
        <w:t xml:space="preserve">de </w:t>
      </w:r>
      <w:r w:rsidR="00772579">
        <w:t xml:space="preserve">2 </w:t>
      </w:r>
      <w:r w:rsidR="004849A5">
        <w:t xml:space="preserve">a </w:t>
      </w:r>
      <w:r w:rsidR="00D3163A" w:rsidRPr="00430D3D">
        <w:t xml:space="preserve">8 mm de diâmetro. </w:t>
      </w:r>
      <w:r w:rsidR="024D745D">
        <w:t>A</w:t>
      </w:r>
      <w:r w:rsidR="00D3163A" w:rsidRPr="00430D3D">
        <w:t xml:space="preserve"> íris </w:t>
      </w:r>
      <w:r w:rsidR="024D745D">
        <w:t xml:space="preserve">é </w:t>
      </w:r>
      <w:r w:rsidR="00D3163A" w:rsidRPr="00430D3D">
        <w:t>pigmenta</w:t>
      </w:r>
      <w:r w:rsidR="000C6C7C">
        <w:t>da</w:t>
      </w:r>
      <w:r w:rsidR="024D745D">
        <w:t>, ou seja, a parte colorida</w:t>
      </w:r>
      <w:r w:rsidR="003C3C52">
        <w:t xml:space="preserve"> </w:t>
      </w:r>
      <w:r w:rsidR="000C6C7C">
        <w:t xml:space="preserve">do olho. </w:t>
      </w:r>
      <w:r w:rsidR="00D3163A" w:rsidRPr="00430D3D">
        <w:t>(GONZALEZ; WOODS, 20</w:t>
      </w:r>
      <w:r w:rsidR="00740448">
        <w:t>1</w:t>
      </w:r>
      <w:r w:rsidR="00D3163A" w:rsidRPr="00430D3D">
        <w:t>0)</w:t>
      </w:r>
    </w:p>
    <w:p w14:paraId="79B8632A" w14:textId="2E7E22EB" w:rsidR="00D3163A" w:rsidRPr="00430D3D" w:rsidRDefault="002F6795" w:rsidP="002F6795">
      <w:r>
        <w:tab/>
      </w:r>
      <w:r w:rsidR="00D3163A" w:rsidRPr="00430D3D">
        <w:t xml:space="preserve">Na região posterior </w:t>
      </w:r>
      <w:r w:rsidR="00E8083A">
        <w:t>da</w:t>
      </w:r>
      <w:r w:rsidR="00D3163A" w:rsidRPr="00430D3D">
        <w:t xml:space="preserve"> Iris tem</w:t>
      </w:r>
      <w:r w:rsidR="004E353B">
        <w:t>-se</w:t>
      </w:r>
      <w:r w:rsidR="00D3163A" w:rsidRPr="00430D3D">
        <w:t xml:space="preserve"> o cristalino, sua formação é composta de camadas de células fibrosas que são sustentadas por fibras que se ligam ao corpo ciliar. </w:t>
      </w:r>
      <w:r w:rsidR="000B7268">
        <w:t>O</w:t>
      </w:r>
      <w:r w:rsidR="000B7268" w:rsidRPr="00430D3D">
        <w:t xml:space="preserve"> cristalino</w:t>
      </w:r>
      <w:r w:rsidR="000B7268">
        <w:t xml:space="preserve"> tem</w:t>
      </w:r>
      <w:r w:rsidR="00FE52F1">
        <w:t xml:space="preserve"> </w:t>
      </w:r>
      <w:r w:rsidR="000B7268">
        <w:t xml:space="preserve">uma </w:t>
      </w:r>
      <w:r w:rsidR="00FE52F1">
        <w:t>color</w:t>
      </w:r>
      <w:r w:rsidR="004455F8">
        <w:t>ação</w:t>
      </w:r>
      <w:r w:rsidR="00FE52F1">
        <w:t xml:space="preserve"> </w:t>
      </w:r>
      <w:r w:rsidR="001E713F" w:rsidRPr="001E713F">
        <w:t xml:space="preserve">levemente </w:t>
      </w:r>
      <w:r w:rsidR="00FE52F1">
        <w:t xml:space="preserve">amarelada, que </w:t>
      </w:r>
      <w:r w:rsidR="0009660E">
        <w:t xml:space="preserve">fica mais aparente </w:t>
      </w:r>
      <w:r w:rsidR="00FE52F1">
        <w:t xml:space="preserve">com a idade. </w:t>
      </w:r>
      <w:r w:rsidR="00E8522A">
        <w:t>A</w:t>
      </w:r>
      <w:r w:rsidR="00162D4E">
        <w:t xml:space="preserve"> </w:t>
      </w:r>
      <w:r w:rsidR="00370AB3">
        <w:t>opacidade do cristalino</w:t>
      </w:r>
      <w:r w:rsidR="00E131DB">
        <w:t xml:space="preserve"> pode ser provocada pela </w:t>
      </w:r>
      <w:r w:rsidR="00162D4E">
        <w:t xml:space="preserve">doença catarata </w:t>
      </w:r>
      <w:r w:rsidR="00A1334D">
        <w:t xml:space="preserve">causando </w:t>
      </w:r>
      <w:r w:rsidR="00A1334D" w:rsidRPr="00A1334D">
        <w:t>cegueira total ou parcial</w:t>
      </w:r>
      <w:r w:rsidR="00FE52F1">
        <w:t>.</w:t>
      </w:r>
      <w:r w:rsidR="00E131DB">
        <w:t xml:space="preserve"> </w:t>
      </w:r>
      <w:r w:rsidR="00E35961">
        <w:t>As proteínas contidas no cristalino são responsáveis por absorver parte da luz infravermelha e ultravioleta</w:t>
      </w:r>
      <w:r w:rsidR="00FE52F1">
        <w:t>.</w:t>
      </w:r>
      <w:r w:rsidR="00233648">
        <w:t xml:space="preserve"> </w:t>
      </w:r>
      <w:r w:rsidR="00D3163A" w:rsidRPr="00430D3D">
        <w:t>(GONZALEZ; WOODS, 20</w:t>
      </w:r>
      <w:r w:rsidR="00740448">
        <w:t>1</w:t>
      </w:r>
      <w:r w:rsidR="00D3163A" w:rsidRPr="00430D3D">
        <w:t>0)</w:t>
      </w:r>
    </w:p>
    <w:p w14:paraId="664E8732" w14:textId="4E0532FD" w:rsidR="00C04476" w:rsidRDefault="002F6795" w:rsidP="002F6795">
      <w:r>
        <w:tab/>
      </w:r>
      <w:r w:rsidR="00D3163A" w:rsidRPr="00430D3D">
        <w:t>Ao focar em um objeto</w:t>
      </w:r>
      <w:r w:rsidR="024D745D">
        <w:t>,</w:t>
      </w:r>
      <w:r w:rsidR="00D3163A" w:rsidRPr="00430D3D">
        <w:t xml:space="preserve"> a luz que é emitida e/ou refletida </w:t>
      </w:r>
      <w:r w:rsidR="024D745D">
        <w:t>deste, cria</w:t>
      </w:r>
      <w:r w:rsidR="00D3163A" w:rsidRPr="00430D3D">
        <w:t xml:space="preserve"> uma imagem </w:t>
      </w:r>
      <w:r w:rsidR="024D745D">
        <w:t xml:space="preserve">na retina, membrana mais interna do olho. </w:t>
      </w:r>
      <w:r w:rsidR="00D3163A" w:rsidRPr="00430D3D">
        <w:t xml:space="preserve">A visão é possibilitada pela distribuição de </w:t>
      </w:r>
      <w:r w:rsidR="024D745D">
        <w:t xml:space="preserve">receptores </w:t>
      </w:r>
      <w:r w:rsidR="00D3163A" w:rsidRPr="00430D3D">
        <w:t xml:space="preserve">discretos </w:t>
      </w:r>
      <w:r w:rsidR="024D745D">
        <w:t>de</w:t>
      </w:r>
      <w:r w:rsidR="00D3163A" w:rsidRPr="00430D3D">
        <w:t xml:space="preserve"> luz</w:t>
      </w:r>
      <w:r w:rsidR="024D745D">
        <w:t xml:space="preserve"> pela retina</w:t>
      </w:r>
      <w:r w:rsidR="00D3163A" w:rsidRPr="00430D3D">
        <w:t>, sendo eles cones e bastonetes. (GONZALEZ; WOODS, 20</w:t>
      </w:r>
      <w:r w:rsidR="00740448">
        <w:t>1</w:t>
      </w:r>
      <w:r w:rsidR="00D3163A" w:rsidRPr="00430D3D">
        <w:t>0)</w:t>
      </w:r>
    </w:p>
    <w:p w14:paraId="5DD1DE08" w14:textId="24C8FFAC" w:rsidR="00D3163A" w:rsidRPr="00430D3D" w:rsidRDefault="002F6795" w:rsidP="002F6795">
      <w:r>
        <w:tab/>
      </w:r>
      <w:r w:rsidR="00D3163A" w:rsidRPr="00430D3D">
        <w:t xml:space="preserve">A variação de cones em cada olho é de 6 a 7 milhões, </w:t>
      </w:r>
      <w:r w:rsidR="024D745D">
        <w:t>posicionados</w:t>
      </w:r>
      <w:r w:rsidR="00D3163A" w:rsidRPr="00430D3D">
        <w:t xml:space="preserve"> principalmente na </w:t>
      </w:r>
      <w:r w:rsidR="024D745D">
        <w:t xml:space="preserve">fóvea, </w:t>
      </w:r>
      <w:r w:rsidR="00D3163A" w:rsidRPr="00430D3D">
        <w:t>região central</w:t>
      </w:r>
      <w:r w:rsidR="024D745D">
        <w:t xml:space="preserve"> da retina</w:t>
      </w:r>
      <w:r w:rsidR="00D3163A" w:rsidRPr="00430D3D">
        <w:t xml:space="preserve">, sendo altamente sensíveis às cores. </w:t>
      </w:r>
      <w:r w:rsidR="024D745D">
        <w:t>Cada um destes</w:t>
      </w:r>
      <w:r w:rsidR="00D3163A" w:rsidRPr="00430D3D">
        <w:t xml:space="preserve"> cones </w:t>
      </w:r>
      <w:r w:rsidR="024D745D">
        <w:t>é conectado</w:t>
      </w:r>
      <w:r w:rsidR="00D3163A" w:rsidRPr="00430D3D">
        <w:t xml:space="preserve"> em </w:t>
      </w:r>
      <w:r w:rsidR="024D745D">
        <w:t>sua própria terminação</w:t>
      </w:r>
      <w:r w:rsidR="00D3163A" w:rsidRPr="00430D3D">
        <w:t xml:space="preserve"> nervosas, assim podendo discernir pequenos detalhes. Esse tipo de visão pode se</w:t>
      </w:r>
      <w:r w:rsidR="00D3163A">
        <w:t>r</w:t>
      </w:r>
      <w:r w:rsidR="00D3163A" w:rsidRPr="00430D3D">
        <w:t xml:space="preserve"> chamado de </w:t>
      </w:r>
      <w:r w:rsidR="024D745D">
        <w:t>fotópica</w:t>
      </w:r>
      <w:r w:rsidR="00D3163A" w:rsidRPr="00430D3D">
        <w:t xml:space="preserve"> ou luz clara. (GONZALEZ; WOODS, 20</w:t>
      </w:r>
      <w:r w:rsidR="00740448">
        <w:t>1</w:t>
      </w:r>
      <w:r w:rsidR="00D3163A" w:rsidRPr="00430D3D">
        <w:t>0)</w:t>
      </w:r>
    </w:p>
    <w:p w14:paraId="573FAE79" w14:textId="555C52ED" w:rsidR="00D3163A" w:rsidRDefault="00E53F90" w:rsidP="00E53F90">
      <w:r>
        <w:tab/>
      </w:r>
      <w:r w:rsidR="024D745D">
        <w:t xml:space="preserve">A </w:t>
      </w:r>
      <w:r w:rsidR="00D3163A" w:rsidRPr="00430D3D">
        <w:t xml:space="preserve">quantidade </w:t>
      </w:r>
      <w:r w:rsidR="024D745D">
        <w:t xml:space="preserve">de bastonetes </w:t>
      </w:r>
      <w:r w:rsidR="00D3163A" w:rsidRPr="00430D3D">
        <w:t xml:space="preserve">é bem maior que </w:t>
      </w:r>
      <w:r w:rsidR="024D745D">
        <w:t>a de</w:t>
      </w:r>
      <w:r w:rsidR="00D3163A" w:rsidRPr="00430D3D">
        <w:t xml:space="preserve"> cones, cerca de 75 a 150 milhões</w:t>
      </w:r>
      <w:r w:rsidR="024D745D">
        <w:t>. Estes</w:t>
      </w:r>
      <w:r w:rsidR="00D3163A" w:rsidRPr="00430D3D">
        <w:t xml:space="preserve"> são distribuídos na superfície da retina. Por terem uma área extensa e estarem ligados a uma única </w:t>
      </w:r>
      <w:r w:rsidR="024D745D">
        <w:t>terminação</w:t>
      </w:r>
      <w:r w:rsidR="00D3163A" w:rsidRPr="00430D3D">
        <w:t xml:space="preserve"> nervosa, </w:t>
      </w:r>
      <w:r w:rsidR="024D745D">
        <w:t>é reduzido</w:t>
      </w:r>
      <w:r w:rsidR="00D3163A" w:rsidRPr="00430D3D">
        <w:t xml:space="preserve"> a quantidade de detalhes discernidos por eles. A função dos bastonetes é dar uma </w:t>
      </w:r>
      <w:r w:rsidR="024D745D">
        <w:t>noção</w:t>
      </w:r>
      <w:r w:rsidR="00D3163A" w:rsidRPr="00430D3D">
        <w:t xml:space="preserve"> geral </w:t>
      </w:r>
      <w:r w:rsidR="024D745D">
        <w:t xml:space="preserve">do </w:t>
      </w:r>
      <w:r w:rsidR="00D3163A" w:rsidRPr="00430D3D">
        <w:t>campo de visão</w:t>
      </w:r>
      <w:r w:rsidR="024D745D">
        <w:t>,</w:t>
      </w:r>
      <w:r w:rsidR="00D3163A" w:rsidRPr="00430D3D">
        <w:t xml:space="preserve"> não </w:t>
      </w:r>
      <w:r w:rsidR="024D745D">
        <w:t>proporciona</w:t>
      </w:r>
      <w:r w:rsidR="00D3163A" w:rsidRPr="00430D3D">
        <w:t xml:space="preserve"> visão colorida e são bem sensíveis a baixa luminosidade. </w:t>
      </w:r>
      <w:r w:rsidR="024D745D">
        <w:t xml:space="preserve">Assim se um objeto é colorido quando iluminado pela luz do sol, pode ficar descolorido </w:t>
      </w:r>
      <w:r w:rsidR="024D745D">
        <w:lastRenderedPageBreak/>
        <w:t xml:space="preserve">quando iluminado pela luz da lua cheia. Esse tipo de visão pode ser chamado de visão escotópica ou visão de luz escura. </w:t>
      </w:r>
      <w:r w:rsidR="00D3163A" w:rsidRPr="00430D3D">
        <w:t>(GONZALEZ; WOODS, 20</w:t>
      </w:r>
      <w:r w:rsidR="00740448">
        <w:t>1</w:t>
      </w:r>
      <w:r w:rsidR="00D3163A" w:rsidRPr="00430D3D">
        <w:t>0)</w:t>
      </w:r>
    </w:p>
    <w:p w14:paraId="39A91587" w14:textId="77777777" w:rsidR="001D7C07" w:rsidRDefault="00F029B4" w:rsidP="00AC1350">
      <w:pPr>
        <w:pStyle w:val="Ttulo3"/>
      </w:pPr>
      <w:bookmarkStart w:id="14" w:name="_Toc39680158"/>
      <w:r>
        <w:t>Sensores e aquisição de imagens</w:t>
      </w:r>
      <w:bookmarkEnd w:id="14"/>
    </w:p>
    <w:p w14:paraId="2DAFD384" w14:textId="561FB440" w:rsidR="00601156" w:rsidRDefault="00E53F90" w:rsidP="003C15CA">
      <w:r>
        <w:tab/>
      </w:r>
      <w:r w:rsidR="00471FAE">
        <w:t>O</w:t>
      </w:r>
      <w:r w:rsidR="009D1090">
        <w:t xml:space="preserve">s sensores </w:t>
      </w:r>
      <w:r w:rsidR="00D475A2">
        <w:t>para a captura da imagem</w:t>
      </w:r>
      <w:r w:rsidR="00471FAE">
        <w:t xml:space="preserve"> podem ser distribuídos de diversas formas</w:t>
      </w:r>
      <w:r w:rsidR="007940E5">
        <w:t xml:space="preserve"> e quantidade</w:t>
      </w:r>
      <w:r w:rsidR="00300F2C">
        <w:t xml:space="preserve">. </w:t>
      </w:r>
      <w:r w:rsidR="006A752E">
        <w:t xml:space="preserve">Na Figura 2 está ilustrado 3 formas de distribuição. </w:t>
      </w:r>
      <w:r w:rsidR="009D126C">
        <w:t>Na</w:t>
      </w:r>
      <w:r w:rsidR="006A752E">
        <w:t xml:space="preserve"> Figura 2(a) </w:t>
      </w:r>
      <w:r w:rsidR="009D126C">
        <w:t>se tem a utilização de somente 1 sensor</w:t>
      </w:r>
      <w:r w:rsidR="00066EA1">
        <w:t xml:space="preserve"> que precisa percorrer a imagem tanto na vertical </w:t>
      </w:r>
      <w:r w:rsidR="00FA0B3A">
        <w:t>quanto</w:t>
      </w:r>
      <w:r w:rsidR="00066EA1">
        <w:t xml:space="preserve"> na diagonal para obter a imagem completa</w:t>
      </w:r>
      <w:r w:rsidR="009D126C">
        <w:t xml:space="preserve">. </w:t>
      </w:r>
      <w:r w:rsidR="00066EA1">
        <w:t>N</w:t>
      </w:r>
      <w:r w:rsidR="00FA17F2">
        <w:t>o arranjo</w:t>
      </w:r>
      <w:r w:rsidR="00FA17F2" w:rsidRPr="003C249A">
        <w:t xml:space="preserve"> </w:t>
      </w:r>
      <w:r w:rsidR="00FA17F2">
        <w:t>dos sensores de linha, mostra</w:t>
      </w:r>
      <w:r w:rsidR="00066EA1">
        <w:t>do</w:t>
      </w:r>
      <w:r w:rsidR="00FA17F2">
        <w:t xml:space="preserve"> </w:t>
      </w:r>
      <w:r w:rsidR="00066EA1">
        <w:t>n</w:t>
      </w:r>
      <w:r w:rsidR="00FA17F2">
        <w:t xml:space="preserve">a Figura 2(b), os sensores têm que percorrer a imagem </w:t>
      </w:r>
      <w:r w:rsidR="00066EA1">
        <w:t xml:space="preserve">somente na vertical ou somente na horizontal </w:t>
      </w:r>
      <w:r w:rsidR="00FA17F2">
        <w:t xml:space="preserve">para gerar a imagem completa. </w:t>
      </w:r>
      <w:r w:rsidR="00560F22">
        <w:t>O</w:t>
      </w:r>
      <w:r w:rsidR="00DE120B">
        <w:t xml:space="preserve"> arranjo</w:t>
      </w:r>
      <w:r w:rsidR="003C249A" w:rsidRPr="003C249A">
        <w:t xml:space="preserve"> </w:t>
      </w:r>
      <w:r w:rsidR="003C249A">
        <w:t xml:space="preserve">predominante encontrado nas câmeras digitais </w:t>
      </w:r>
      <w:r w:rsidR="001800E3">
        <w:t xml:space="preserve">é </w:t>
      </w:r>
      <w:r w:rsidR="003C249A">
        <w:t>de sensores individuais</w:t>
      </w:r>
      <w:r w:rsidR="001800E3">
        <w:t xml:space="preserve"> </w:t>
      </w:r>
      <w:r w:rsidR="003C249A" w:rsidRPr="001800E3">
        <w:t>em</w:t>
      </w:r>
      <w:r w:rsidR="00560F22" w:rsidRPr="001800E3">
        <w:t xml:space="preserve"> forma </w:t>
      </w:r>
      <w:r w:rsidR="003C249A" w:rsidRPr="001800E3">
        <w:t>de matriz bidimensional</w:t>
      </w:r>
      <w:r w:rsidR="0094304E">
        <w:t>,</w:t>
      </w:r>
      <w:r w:rsidR="00773383">
        <w:t xml:space="preserve"> </w:t>
      </w:r>
      <w:r w:rsidR="0094304E">
        <w:t>como mostra</w:t>
      </w:r>
      <w:r w:rsidR="0050355A">
        <w:t xml:space="preserve"> a</w:t>
      </w:r>
      <w:r w:rsidR="00773383">
        <w:t xml:space="preserve"> </w:t>
      </w:r>
      <w:r w:rsidR="00E72DAD">
        <w:t>Figura 2(c)</w:t>
      </w:r>
      <w:r w:rsidR="00DE120B" w:rsidRPr="001800E3">
        <w:t xml:space="preserve">. </w:t>
      </w:r>
      <w:r w:rsidR="00066EA1">
        <w:t>A vantagem de os sensores serem distribuídos em forma de matriz bidimensional, é que uma imagem completa pode ser obtida sem não a necessidade dos sensores se moverem</w:t>
      </w:r>
      <w:r w:rsidR="00ED7FA2">
        <w:t xml:space="preserve"> tendo assim uma captura mais rápida</w:t>
      </w:r>
      <w:r w:rsidR="00066EA1">
        <w:t xml:space="preserve">. </w:t>
      </w:r>
      <w:r w:rsidR="0094304E">
        <w:t>(GONZALEZ; WOODS, 2010)</w:t>
      </w:r>
    </w:p>
    <w:p w14:paraId="024CA071" w14:textId="3EF0E779" w:rsidR="0027481C" w:rsidRPr="007812EC" w:rsidRDefault="0027481C" w:rsidP="0027481C">
      <w:pPr>
        <w:pStyle w:val="Legenda"/>
        <w:rPr>
          <w:sz w:val="24"/>
          <w:szCs w:val="24"/>
        </w:rPr>
      </w:pPr>
      <w:bookmarkStart w:id="15" w:name="_Toc39680132"/>
      <w:r w:rsidRPr="007812EC">
        <w:rPr>
          <w:sz w:val="24"/>
          <w:szCs w:val="24"/>
        </w:rPr>
        <w:t xml:space="preserve">Figura </w:t>
      </w:r>
      <w:r w:rsidRPr="007812EC">
        <w:rPr>
          <w:sz w:val="24"/>
          <w:szCs w:val="24"/>
        </w:rPr>
        <w:fldChar w:fldCharType="begin"/>
      </w:r>
      <w:r w:rsidRPr="007812EC">
        <w:rPr>
          <w:sz w:val="24"/>
          <w:szCs w:val="24"/>
        </w:rPr>
        <w:instrText>SEQ Figura \* ARABIC</w:instrText>
      </w:r>
      <w:r w:rsidRPr="007812EC">
        <w:rPr>
          <w:sz w:val="24"/>
          <w:szCs w:val="24"/>
        </w:rPr>
        <w:fldChar w:fldCharType="separate"/>
      </w:r>
      <w:r w:rsidR="0024018C">
        <w:rPr>
          <w:noProof/>
          <w:sz w:val="24"/>
          <w:szCs w:val="24"/>
        </w:rPr>
        <w:t>2</w:t>
      </w:r>
      <w:r w:rsidRPr="007812EC">
        <w:rPr>
          <w:sz w:val="24"/>
          <w:szCs w:val="24"/>
        </w:rPr>
        <w:fldChar w:fldCharType="end"/>
      </w:r>
      <w:r w:rsidRPr="007812EC">
        <w:rPr>
          <w:sz w:val="24"/>
          <w:szCs w:val="24"/>
        </w:rPr>
        <w:t xml:space="preserve"> – </w:t>
      </w:r>
      <w:r w:rsidR="00A172E5" w:rsidRPr="007812EC">
        <w:rPr>
          <w:sz w:val="24"/>
          <w:szCs w:val="24"/>
        </w:rPr>
        <w:t xml:space="preserve">Distribuição de </w:t>
      </w:r>
      <w:r w:rsidRPr="007812EC">
        <w:rPr>
          <w:sz w:val="24"/>
          <w:szCs w:val="24"/>
        </w:rPr>
        <w:t>Sensores</w:t>
      </w:r>
      <w:bookmarkEnd w:id="15"/>
    </w:p>
    <w:p w14:paraId="72D503ED" w14:textId="72114CA1" w:rsidR="007726C2" w:rsidRDefault="0027481C" w:rsidP="0027481C">
      <w:pPr>
        <w:pStyle w:val="Legenda"/>
      </w:pPr>
      <w:r>
        <w:rPr>
          <w:noProof/>
        </w:rPr>
        <w:drawing>
          <wp:inline distT="0" distB="0" distL="0" distR="0" wp14:anchorId="3B4407F7" wp14:editId="5E30220A">
            <wp:extent cx="3867785" cy="3927894"/>
            <wp:effectExtent l="0" t="0" r="0" b="0"/>
            <wp:docPr id="1676671312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2497" cy="397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5A038" w14:textId="1D5358EE" w:rsidR="0027481C" w:rsidRDefault="0027481C" w:rsidP="0027481C">
      <w:pPr>
        <w:pStyle w:val="Legenda"/>
      </w:pPr>
      <w:r w:rsidRPr="006E309C">
        <w:t>Fonte: (GONZALEZ</w:t>
      </w:r>
      <w:r w:rsidR="00063719">
        <w:t>;</w:t>
      </w:r>
      <w:r w:rsidRPr="006E309C">
        <w:t xml:space="preserve"> WOODS, 2010).</w:t>
      </w:r>
    </w:p>
    <w:p w14:paraId="6B9838D1" w14:textId="74854D8C" w:rsidR="003C15CA" w:rsidRPr="003C15CA" w:rsidRDefault="003C15CA" w:rsidP="003C15CA">
      <w:r>
        <w:lastRenderedPageBreak/>
        <w:tab/>
      </w:r>
      <w:r w:rsidRPr="001800E3">
        <w:t>Um sensor típico para câmeras</w:t>
      </w:r>
      <w:r>
        <w:t xml:space="preserve"> digitais</w:t>
      </w:r>
      <w:r w:rsidRPr="001800E3">
        <w:t xml:space="preserve"> é </w:t>
      </w:r>
      <w:r>
        <w:t>o</w:t>
      </w:r>
      <w:r w:rsidRPr="001800E3">
        <w:t xml:space="preserve"> Dispositivo de Carga Acoplada (CCD). Os sensores </w:t>
      </w:r>
      <w:bookmarkStart w:id="16" w:name="_Hlk25104071"/>
      <w:r w:rsidRPr="001800E3">
        <w:t xml:space="preserve">CCD </w:t>
      </w:r>
      <w:bookmarkEnd w:id="16"/>
      <w:r w:rsidRPr="001800E3">
        <w:t>são amplamente utilizados em câmeras digitais e outros instrumentos que utilizam sensores de luz</w:t>
      </w:r>
      <w:r>
        <w:t>. A principal forma na qual os sensores matriciais são utilizados é mostrada na Figura 3. Os sensores capturam a intensidade da luz emitida e/ou refletida pelo objeto e c</w:t>
      </w:r>
      <w:r w:rsidRPr="00454595">
        <w:t xml:space="preserve">ircuitos digitais e analógicos </w:t>
      </w:r>
      <w:r>
        <w:t xml:space="preserve">a transformam em </w:t>
      </w:r>
      <w:r w:rsidRPr="00454595">
        <w:t>um sinal analógico</w:t>
      </w:r>
      <w:r>
        <w:t xml:space="preserve"> </w:t>
      </w:r>
      <w:r w:rsidRPr="00454595">
        <w:t xml:space="preserve">que é então digitalizado por um outro componente do sistema de aquisição de imagens. A saída é uma imagem digital, como mostra o esquema da Figura </w:t>
      </w:r>
      <w:r>
        <w:t>3</w:t>
      </w:r>
      <w:r w:rsidRPr="00B82EF5">
        <w:t>.</w:t>
      </w:r>
      <w:r>
        <w:t xml:space="preserve"> (GONZALEZ; WOODS, 2010)</w:t>
      </w:r>
    </w:p>
    <w:p w14:paraId="056C8087" w14:textId="5F55F637" w:rsidR="00483B7F" w:rsidRPr="007812EC" w:rsidRDefault="001D4D97" w:rsidP="00483B7F">
      <w:pPr>
        <w:pStyle w:val="Legenda"/>
        <w:keepNext/>
        <w:rPr>
          <w:sz w:val="24"/>
          <w:szCs w:val="24"/>
        </w:rPr>
      </w:pPr>
      <w:bookmarkStart w:id="17" w:name="_Toc39680133"/>
      <w:r w:rsidRPr="007812EC">
        <w:rPr>
          <w:sz w:val="24"/>
          <w:szCs w:val="24"/>
        </w:rPr>
        <w:t xml:space="preserve">Figura </w:t>
      </w:r>
      <w:r w:rsidR="00A34121" w:rsidRPr="007812EC">
        <w:rPr>
          <w:sz w:val="24"/>
          <w:szCs w:val="24"/>
        </w:rPr>
        <w:fldChar w:fldCharType="begin"/>
      </w:r>
      <w:r w:rsidR="00A34121" w:rsidRPr="007812EC">
        <w:rPr>
          <w:sz w:val="24"/>
          <w:szCs w:val="24"/>
        </w:rPr>
        <w:instrText xml:space="preserve"> SEQ Figura \* ARABIC </w:instrText>
      </w:r>
      <w:r w:rsidR="00A34121" w:rsidRPr="007812EC">
        <w:rPr>
          <w:sz w:val="24"/>
          <w:szCs w:val="24"/>
        </w:rPr>
        <w:fldChar w:fldCharType="separate"/>
      </w:r>
      <w:r w:rsidR="0024018C">
        <w:rPr>
          <w:noProof/>
          <w:sz w:val="24"/>
          <w:szCs w:val="24"/>
        </w:rPr>
        <w:t>3</w:t>
      </w:r>
      <w:r w:rsidR="00A34121" w:rsidRPr="007812EC">
        <w:rPr>
          <w:noProof/>
          <w:sz w:val="24"/>
          <w:szCs w:val="24"/>
        </w:rPr>
        <w:fldChar w:fldCharType="end"/>
      </w:r>
      <w:r w:rsidRPr="007812EC">
        <w:rPr>
          <w:sz w:val="24"/>
          <w:szCs w:val="24"/>
        </w:rPr>
        <w:t xml:space="preserve"> – Exemplo do processo de aquisição de uma imagem digital</w:t>
      </w:r>
      <w:bookmarkEnd w:id="17"/>
    </w:p>
    <w:p w14:paraId="6C57EDB3" w14:textId="4A75B0C9" w:rsidR="001D4D97" w:rsidRPr="0021417D" w:rsidRDefault="001D4D97" w:rsidP="001D4D97">
      <w:pPr>
        <w:pStyle w:val="Legenda"/>
      </w:pPr>
      <w:r>
        <w:rPr>
          <w:noProof/>
        </w:rPr>
        <w:drawing>
          <wp:inline distT="0" distB="0" distL="0" distR="0" wp14:anchorId="79A3D7E3" wp14:editId="021ABE40">
            <wp:extent cx="4811658" cy="2832100"/>
            <wp:effectExtent l="0" t="0" r="8255" b="6350"/>
            <wp:docPr id="97762733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288" cy="284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129BA" w14:textId="72E8E9A2" w:rsidR="00063719" w:rsidRDefault="001D4D97" w:rsidP="00547865">
      <w:pPr>
        <w:pStyle w:val="Legenda"/>
      </w:pPr>
      <w:r w:rsidRPr="0021417D">
        <w:t>Fonte: (GONZALEZ</w:t>
      </w:r>
      <w:r w:rsidR="00063719">
        <w:t>;</w:t>
      </w:r>
      <w:r w:rsidRPr="0021417D">
        <w:t xml:space="preserve"> WOODS, 2010).</w:t>
      </w:r>
    </w:p>
    <w:p w14:paraId="521671B2" w14:textId="0EF8D31A" w:rsidR="0055304D" w:rsidRDefault="00E056EE" w:rsidP="00E5705D">
      <w:pPr>
        <w:pStyle w:val="Ttulo2"/>
      </w:pPr>
      <w:bookmarkStart w:id="18" w:name="_Toc39680159"/>
      <w:r>
        <w:t>Representação de imagens digitais</w:t>
      </w:r>
      <w:bookmarkEnd w:id="18"/>
    </w:p>
    <w:p w14:paraId="3185141C" w14:textId="63F3C805" w:rsidR="00C93AFB" w:rsidRPr="00725559" w:rsidRDefault="003D0D39" w:rsidP="00C25584">
      <w:r>
        <w:tab/>
      </w:r>
      <w:r w:rsidR="00161062">
        <w:t>As imagens digitais são representadas por uma</w:t>
      </w:r>
      <w:r w:rsidR="00833165">
        <w:t xml:space="preserve"> </w:t>
      </w:r>
      <w:r w:rsidR="00161062">
        <w:t>matriz bidimensional e cada componente da matriz representa um pixel da imagem</w:t>
      </w:r>
      <w:r w:rsidR="00A62255">
        <w:t xml:space="preserve">. </w:t>
      </w:r>
      <w:r w:rsidR="00E72A6F">
        <w:t xml:space="preserve">A matriz </w:t>
      </w:r>
      <w:r w:rsidR="001166BB">
        <w:t>é uma</w:t>
      </w:r>
      <w:r w:rsidR="00E72A6F">
        <w:t xml:space="preserve"> estrutura </w:t>
      </w:r>
      <w:r w:rsidR="003D2606">
        <w:t>fác</w:t>
      </w:r>
      <w:r w:rsidR="005E0986">
        <w:t>il</w:t>
      </w:r>
      <w:r w:rsidR="003D2606">
        <w:t xml:space="preserve"> de </w:t>
      </w:r>
      <w:r w:rsidR="005E0986">
        <w:t>manipular</w:t>
      </w:r>
      <w:r w:rsidR="003D2606">
        <w:t xml:space="preserve"> e </w:t>
      </w:r>
      <w:r w:rsidR="00A24003">
        <w:t xml:space="preserve">de </w:t>
      </w:r>
      <w:r w:rsidR="005E0986">
        <w:t xml:space="preserve">visualizar </w:t>
      </w:r>
      <w:r w:rsidR="00A24003">
        <w:t>dados</w:t>
      </w:r>
      <w:r w:rsidR="002D076B">
        <w:t>. P</w:t>
      </w:r>
      <w:r w:rsidR="00A24003">
        <w:t xml:space="preserve">orém </w:t>
      </w:r>
      <w:proofErr w:type="gramStart"/>
      <w:r w:rsidR="003D5A11">
        <w:t>a mesma</w:t>
      </w:r>
      <w:proofErr w:type="gramEnd"/>
      <w:r w:rsidR="003D5A11">
        <w:t xml:space="preserve"> </w:t>
      </w:r>
      <w:r w:rsidR="0082564A">
        <w:t xml:space="preserve">não é adaptativa </w:t>
      </w:r>
      <w:r w:rsidR="00852D4B">
        <w:t>a mudanças</w:t>
      </w:r>
      <w:r w:rsidR="005C3F76">
        <w:t xml:space="preserve"> espaciais</w:t>
      </w:r>
      <w:r w:rsidR="00597871">
        <w:t>, dificultando</w:t>
      </w:r>
      <w:r w:rsidR="00972C69">
        <w:t xml:space="preserve"> </w:t>
      </w:r>
      <w:r w:rsidR="00757084">
        <w:t>o manuseio no tamanho</w:t>
      </w:r>
      <w:r w:rsidR="008C66C8">
        <w:t xml:space="preserve"> ou forma d</w:t>
      </w:r>
      <w:r w:rsidR="00F35DCD">
        <w:t>a matriz</w:t>
      </w:r>
      <w:r w:rsidR="0054107E">
        <w:t>,</w:t>
      </w:r>
      <w:r w:rsidR="00F35DCD">
        <w:t xml:space="preserve"> </w:t>
      </w:r>
      <w:r w:rsidR="00331EDF">
        <w:t xml:space="preserve">normalmente </w:t>
      </w:r>
      <w:r w:rsidR="00F35DCD">
        <w:t>deforma</w:t>
      </w:r>
      <w:r w:rsidR="0054107E">
        <w:t>ndo</w:t>
      </w:r>
      <w:r w:rsidR="00F35DCD">
        <w:t xml:space="preserve"> a image</w:t>
      </w:r>
      <w:r w:rsidR="00331EDF">
        <w:t>m</w:t>
      </w:r>
      <w:r w:rsidR="008C66C8">
        <w:t>.</w:t>
      </w:r>
      <w:r w:rsidR="00A62255">
        <w:t xml:space="preserve"> (P</w:t>
      </w:r>
      <w:r w:rsidR="000F6018">
        <w:t>EDRINI; SCHWARTZ</w:t>
      </w:r>
      <w:r w:rsidR="009778BB">
        <w:t>, 2008</w:t>
      </w:r>
      <w:r w:rsidR="00A62255">
        <w:t>)</w:t>
      </w:r>
    </w:p>
    <w:p w14:paraId="2E4405EA" w14:textId="27BEB047" w:rsidR="00E056EE" w:rsidRPr="0055304D" w:rsidRDefault="00E056EE" w:rsidP="00AC1350">
      <w:pPr>
        <w:pStyle w:val="Ttulo3"/>
        <w:rPr>
          <w:rStyle w:val="TtulodoLivro"/>
        </w:rPr>
      </w:pPr>
      <w:bookmarkStart w:id="19" w:name="_Toc39680160"/>
      <w:r w:rsidRPr="0055304D">
        <w:rPr>
          <w:rStyle w:val="TtulodoLivro"/>
        </w:rPr>
        <w:t>Imagens indexadas</w:t>
      </w:r>
      <w:bookmarkEnd w:id="19"/>
    </w:p>
    <w:p w14:paraId="02A3B329" w14:textId="07A37BE3" w:rsidR="00E056EE" w:rsidRDefault="0055304D" w:rsidP="0055304D">
      <w:r>
        <w:tab/>
      </w:r>
      <w:r w:rsidR="00E056EE">
        <w:t xml:space="preserve">Para representar uma imagem indexada faz-se necessário duas matrizes. A primeira matriz guarda um número inteiro que se refere a uma linha da segunda matriz. A segunda matriz contém somente 3 colunas e cada linha armazenam o valor da </w:t>
      </w:r>
      <w:r w:rsidR="00E056EE">
        <w:lastRenderedPageBreak/>
        <w:t xml:space="preserve">intensidade, em decimais de 0 a 1, das cores vermelho, verde e azul (RGB), que são as cores primárias e fazem parte do </w:t>
      </w:r>
      <w:r w:rsidR="00E056EE" w:rsidRPr="008C4B69">
        <w:t>sistema de cores aditivas</w:t>
      </w:r>
      <w:r w:rsidR="00E056EE">
        <w:t xml:space="preserve">. Misturando as cores RGB é possível representar as outras cores. Por exemplo, quando o valor do RGB está no mínimo (0, 0, 0), resulta na cor preta, quando este está no máximo (1, 1, 1), resulta na cor branca. Na Figura 4 </w:t>
      </w:r>
      <w:r w:rsidR="00C77FAC">
        <w:t>é ilustrado</w:t>
      </w:r>
      <w:r w:rsidR="00E056EE">
        <w:t xml:space="preserve"> o exemplo de um pixel que apresenta o valor 5 na primeira matriz. Assim, o valor RGB correspondente estará na quinta fileira da segunda matriz. (MATHWORKS, 2019)</w:t>
      </w:r>
    </w:p>
    <w:p w14:paraId="07637433" w14:textId="0CF11DDB" w:rsidR="00F81C46" w:rsidRPr="007812EC" w:rsidRDefault="00F81C46" w:rsidP="00F81C46">
      <w:pPr>
        <w:pStyle w:val="Legenda"/>
        <w:keepNext/>
        <w:rPr>
          <w:sz w:val="24"/>
          <w:szCs w:val="24"/>
        </w:rPr>
      </w:pPr>
      <w:bookmarkStart w:id="20" w:name="_Toc39680134"/>
      <w:r w:rsidRPr="007812EC">
        <w:rPr>
          <w:sz w:val="24"/>
          <w:szCs w:val="24"/>
        </w:rPr>
        <w:t xml:space="preserve">Figura </w:t>
      </w:r>
      <w:r w:rsidR="00F26DCC" w:rsidRPr="007812EC">
        <w:rPr>
          <w:sz w:val="24"/>
          <w:szCs w:val="24"/>
        </w:rPr>
        <w:fldChar w:fldCharType="begin"/>
      </w:r>
      <w:r w:rsidR="00F26DCC">
        <w:instrText xml:space="preserve"> SEQ Figura \* ARABIC </w:instrText>
      </w:r>
      <w:r w:rsidR="00F26DCC" w:rsidRPr="007812EC">
        <w:rPr>
          <w:sz w:val="24"/>
          <w:szCs w:val="24"/>
        </w:rPr>
        <w:fldChar w:fldCharType="separate"/>
      </w:r>
      <w:r w:rsidR="0024018C">
        <w:rPr>
          <w:noProof/>
        </w:rPr>
        <w:t>4</w:t>
      </w:r>
      <w:r w:rsidR="00F26DCC" w:rsidRPr="007812EC">
        <w:rPr>
          <w:sz w:val="24"/>
          <w:szCs w:val="24"/>
        </w:rPr>
        <w:fldChar w:fldCharType="end"/>
      </w:r>
      <w:r w:rsidRPr="007812EC">
        <w:rPr>
          <w:sz w:val="24"/>
          <w:szCs w:val="24"/>
        </w:rPr>
        <w:t xml:space="preserve"> – </w:t>
      </w:r>
      <w:r w:rsidR="00AA2CD0">
        <w:rPr>
          <w:sz w:val="24"/>
          <w:szCs w:val="24"/>
        </w:rPr>
        <w:t>Imagens indexadas</w:t>
      </w:r>
      <w:bookmarkEnd w:id="20"/>
    </w:p>
    <w:p w14:paraId="361143F0" w14:textId="77777777" w:rsidR="00E056EE" w:rsidRDefault="00E056EE" w:rsidP="00E056EE">
      <w:pPr>
        <w:pStyle w:val="Legenda"/>
      </w:pPr>
      <w:r>
        <w:rPr>
          <w:noProof/>
        </w:rPr>
        <w:drawing>
          <wp:inline distT="0" distB="0" distL="0" distR="0" wp14:anchorId="61EF45CF" wp14:editId="3A53CA2A">
            <wp:extent cx="4406277" cy="2550017"/>
            <wp:effectExtent l="0" t="0" r="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277" cy="2550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82E52" w14:textId="77777777" w:rsidR="00E056EE" w:rsidRDefault="00E056EE" w:rsidP="00E056EE">
      <w:pPr>
        <w:pStyle w:val="Legenda"/>
      </w:pPr>
      <w:r w:rsidRPr="0021417D">
        <w:t xml:space="preserve">Fonte: </w:t>
      </w:r>
      <w:r>
        <w:t>(MATHWORKS, 2019)</w:t>
      </w:r>
    </w:p>
    <w:p w14:paraId="6AC5DB59" w14:textId="5BC5C5E0" w:rsidR="00E056EE" w:rsidRPr="00AC1350" w:rsidRDefault="00E056EE" w:rsidP="00AC1350">
      <w:pPr>
        <w:pStyle w:val="Ttulo3"/>
        <w:rPr>
          <w:rStyle w:val="TtulodoLivro"/>
        </w:rPr>
      </w:pPr>
      <w:bookmarkStart w:id="21" w:name="_Toc39680161"/>
      <w:r w:rsidRPr="00AC1350">
        <w:rPr>
          <w:rStyle w:val="TtulodoLivro"/>
        </w:rPr>
        <w:t xml:space="preserve">Imagem </w:t>
      </w:r>
      <w:r w:rsidR="00B41A2B" w:rsidRPr="005A427B">
        <w:rPr>
          <w:rStyle w:val="TtulodoLivro"/>
          <w:i/>
          <w:iCs/>
        </w:rPr>
        <w:t>t</w:t>
      </w:r>
      <w:r w:rsidRPr="005A427B">
        <w:rPr>
          <w:rStyle w:val="TtulodoLivro"/>
          <w:i/>
          <w:iCs/>
        </w:rPr>
        <w:t>ruecolor</w:t>
      </w:r>
      <w:bookmarkEnd w:id="21"/>
    </w:p>
    <w:p w14:paraId="4A6BA8F1" w14:textId="3AE9AB7C" w:rsidR="00E056EE" w:rsidRDefault="00C1443E" w:rsidP="00C1443E">
      <w:r>
        <w:tab/>
      </w:r>
      <w:r w:rsidR="00E056EE">
        <w:t xml:space="preserve">A imagem </w:t>
      </w:r>
      <w:r w:rsidR="00E056EE" w:rsidRPr="005A427B">
        <w:rPr>
          <w:i/>
          <w:iCs/>
        </w:rPr>
        <w:t>truecolor</w:t>
      </w:r>
      <w:r w:rsidR="00E056EE">
        <w:t xml:space="preserve"> necessita de três matrizes do mesmo tamanho, cada matriz para uma cor primária. Então para achar a cor verdadeira de um pixel na posição (</w:t>
      </w:r>
      <w:proofErr w:type="gramStart"/>
      <w:r w:rsidR="00E056EE">
        <w:t>x,y</w:t>
      </w:r>
      <w:proofErr w:type="gramEnd"/>
      <w:r w:rsidR="00E056EE">
        <w:t>) deve-se procurar pela posição (x,y) nas 3 matrizes e misturar os valores RGB correspondentes. A Figura 5 destaca um pixel na posição (2,3). Sua cor verdadeira está na mistura dos valores de RGB coletados na posição (2,3) de cada matriz. (MATHWORKS, 2019)</w:t>
      </w:r>
    </w:p>
    <w:p w14:paraId="3164760F" w14:textId="77777777" w:rsidR="003E5989" w:rsidRDefault="003E5989">
      <w:pPr>
        <w:spacing w:after="0" w:line="240" w:lineRule="auto"/>
        <w:jc w:val="left"/>
      </w:pPr>
      <w:r>
        <w:br w:type="page"/>
      </w:r>
    </w:p>
    <w:p w14:paraId="294ACCD9" w14:textId="4A3AC35E" w:rsidR="00E056EE" w:rsidRPr="007812EC" w:rsidRDefault="00E056EE" w:rsidP="00E056EE">
      <w:pPr>
        <w:pStyle w:val="Legenda"/>
        <w:rPr>
          <w:rFonts w:ascii="Calibri" w:eastAsia="Calibri" w:hAnsi="Calibri" w:cs="Calibri"/>
          <w:sz w:val="24"/>
          <w:szCs w:val="24"/>
        </w:rPr>
      </w:pPr>
      <w:bookmarkStart w:id="22" w:name="_Toc39680135"/>
      <w:r w:rsidRPr="00AA2CD0">
        <w:rPr>
          <w:sz w:val="24"/>
          <w:szCs w:val="24"/>
        </w:rPr>
        <w:lastRenderedPageBreak/>
        <w:t xml:space="preserve">Figura </w:t>
      </w:r>
      <w:r w:rsidRPr="00AA2CD0">
        <w:rPr>
          <w:sz w:val="24"/>
          <w:szCs w:val="24"/>
        </w:rPr>
        <w:fldChar w:fldCharType="begin"/>
      </w:r>
      <w:r w:rsidRPr="00AA2CD0">
        <w:instrText>SEQ Figura \* ARABIC</w:instrText>
      </w:r>
      <w:r w:rsidRPr="00AA2CD0">
        <w:rPr>
          <w:sz w:val="24"/>
          <w:szCs w:val="24"/>
        </w:rPr>
        <w:fldChar w:fldCharType="separate"/>
      </w:r>
      <w:r w:rsidR="0024018C">
        <w:rPr>
          <w:noProof/>
        </w:rPr>
        <w:t>5</w:t>
      </w:r>
      <w:r w:rsidRPr="00AA2CD0">
        <w:rPr>
          <w:sz w:val="24"/>
          <w:szCs w:val="24"/>
        </w:rPr>
        <w:fldChar w:fldCharType="end"/>
      </w:r>
      <w:r w:rsidRPr="00AA2CD0">
        <w:rPr>
          <w:sz w:val="24"/>
          <w:szCs w:val="24"/>
        </w:rPr>
        <w:t xml:space="preserve"> – </w:t>
      </w:r>
      <w:r w:rsidR="00AA2CD0" w:rsidRPr="00AA2CD0">
        <w:rPr>
          <w:sz w:val="24"/>
          <w:szCs w:val="24"/>
        </w:rPr>
        <w:t xml:space="preserve">Imagem </w:t>
      </w:r>
      <w:r w:rsidR="00AA2CD0" w:rsidRPr="0077002F">
        <w:rPr>
          <w:i/>
          <w:iCs/>
          <w:sz w:val="24"/>
          <w:szCs w:val="24"/>
        </w:rPr>
        <w:t>t</w:t>
      </w:r>
      <w:r w:rsidRPr="0077002F">
        <w:rPr>
          <w:i/>
          <w:iCs/>
          <w:sz w:val="24"/>
          <w:szCs w:val="24"/>
        </w:rPr>
        <w:t>ruecolor</w:t>
      </w:r>
      <w:bookmarkEnd w:id="22"/>
    </w:p>
    <w:p w14:paraId="35A15848" w14:textId="77777777" w:rsidR="00E056EE" w:rsidRDefault="00E056EE" w:rsidP="00E056EE">
      <w:pPr>
        <w:pStyle w:val="Legenda"/>
      </w:pPr>
      <w:r>
        <w:rPr>
          <w:noProof/>
        </w:rPr>
        <w:drawing>
          <wp:inline distT="0" distB="0" distL="0" distR="0" wp14:anchorId="0619BC73" wp14:editId="761F044C">
            <wp:extent cx="3104038" cy="2884868"/>
            <wp:effectExtent l="0" t="0" r="127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052" cy="2895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48585" w14:textId="77777777" w:rsidR="00E056EE" w:rsidRDefault="00E056EE" w:rsidP="00E056EE">
      <w:pPr>
        <w:pStyle w:val="Legenda"/>
      </w:pPr>
      <w:r w:rsidRPr="0021417D">
        <w:t xml:space="preserve">Fonte: </w:t>
      </w:r>
      <w:r>
        <w:t>(MATHWORKS, 2019)</w:t>
      </w:r>
    </w:p>
    <w:p w14:paraId="5342FE1B" w14:textId="77777777" w:rsidR="00E056EE" w:rsidRPr="00AC1350" w:rsidRDefault="00E056EE" w:rsidP="00AC1350">
      <w:pPr>
        <w:pStyle w:val="Ttulo3"/>
        <w:rPr>
          <w:rStyle w:val="TtulodoLivro"/>
        </w:rPr>
      </w:pPr>
      <w:bookmarkStart w:id="23" w:name="_Toc39680162"/>
      <w:r w:rsidRPr="00AC1350">
        <w:rPr>
          <w:rStyle w:val="TtulodoLivro"/>
        </w:rPr>
        <w:t>Imagem em escala de cinza</w:t>
      </w:r>
      <w:bookmarkEnd w:id="23"/>
    </w:p>
    <w:p w14:paraId="4C1B33E4" w14:textId="3483BC31" w:rsidR="00E056EE" w:rsidRPr="00155FC6" w:rsidRDefault="0055304D" w:rsidP="0055304D">
      <w:r>
        <w:tab/>
      </w:r>
      <w:r w:rsidR="00E056EE">
        <w:t xml:space="preserve">Diferente das imagens coloridas, a imagem em escala de cinza necessita de somente uma matriz, pois cada elemento da matriz representa um pixel da imagem. Cada pixel é representado com um valor decimal de 0 a 1, onde 0 significa preto e 1 significa branco. A Figura 6 ilustra os valores da matriz de uma imagem em escala de cinza. A escala de cinza é o estilo de representação de imagem digital que </w:t>
      </w:r>
      <w:r w:rsidR="00C77FAC">
        <w:t>foi utilizado</w:t>
      </w:r>
      <w:r w:rsidR="00E056EE">
        <w:t xml:space="preserve"> neste projeto. (MATHWORKS, 2019)</w:t>
      </w:r>
    </w:p>
    <w:p w14:paraId="07743CCB" w14:textId="10F65020" w:rsidR="00CC2DD3" w:rsidRPr="007812EC" w:rsidRDefault="00E056EE" w:rsidP="0004502F">
      <w:pPr>
        <w:pStyle w:val="Legenda"/>
        <w:rPr>
          <w:sz w:val="24"/>
          <w:szCs w:val="24"/>
        </w:rPr>
      </w:pPr>
      <w:bookmarkStart w:id="24" w:name="_Toc39680136"/>
      <w:r w:rsidRPr="007812EC">
        <w:rPr>
          <w:sz w:val="24"/>
          <w:szCs w:val="24"/>
        </w:rPr>
        <w:t xml:space="preserve">Figura </w:t>
      </w:r>
      <w:r w:rsidRPr="007812EC">
        <w:rPr>
          <w:sz w:val="24"/>
          <w:szCs w:val="24"/>
        </w:rPr>
        <w:fldChar w:fldCharType="begin"/>
      </w:r>
      <w:r>
        <w:instrText>SEQ Figura \* ARABIC</w:instrText>
      </w:r>
      <w:r w:rsidRPr="007812EC">
        <w:rPr>
          <w:sz w:val="24"/>
          <w:szCs w:val="24"/>
        </w:rPr>
        <w:fldChar w:fldCharType="separate"/>
      </w:r>
      <w:r w:rsidR="0024018C">
        <w:rPr>
          <w:noProof/>
        </w:rPr>
        <w:t>6</w:t>
      </w:r>
      <w:r w:rsidRPr="007812EC">
        <w:rPr>
          <w:sz w:val="24"/>
          <w:szCs w:val="24"/>
        </w:rPr>
        <w:fldChar w:fldCharType="end"/>
      </w:r>
      <w:r w:rsidRPr="007812EC">
        <w:rPr>
          <w:sz w:val="24"/>
          <w:szCs w:val="24"/>
        </w:rPr>
        <w:t xml:space="preserve"> – </w:t>
      </w:r>
      <w:r w:rsidR="00D63D66" w:rsidRPr="00D63D66">
        <w:rPr>
          <w:sz w:val="24"/>
          <w:szCs w:val="24"/>
        </w:rPr>
        <w:t>Imagem em escala de cinza</w:t>
      </w:r>
      <w:bookmarkEnd w:id="24"/>
    </w:p>
    <w:p w14:paraId="577EE02E" w14:textId="141868AC" w:rsidR="00E056EE" w:rsidRDefault="00E056EE" w:rsidP="00E056EE">
      <w:pPr>
        <w:pStyle w:val="Legenda"/>
      </w:pPr>
      <w:r w:rsidRPr="0004502F">
        <w:rPr>
          <w:noProof/>
        </w:rPr>
        <w:drawing>
          <wp:inline distT="0" distB="0" distL="0" distR="0" wp14:anchorId="76960595" wp14:editId="30D40C86">
            <wp:extent cx="3107452" cy="2369712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956" cy="2375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D4310" w14:textId="33DAC3B5" w:rsidR="00E056EE" w:rsidRDefault="00E056EE" w:rsidP="00E056EE">
      <w:pPr>
        <w:pStyle w:val="Legenda"/>
      </w:pPr>
      <w:r w:rsidRPr="0021417D">
        <w:t xml:space="preserve">Fonte: </w:t>
      </w:r>
      <w:r>
        <w:t>(MATHWORKS, 2019)</w:t>
      </w:r>
    </w:p>
    <w:p w14:paraId="5BB46858" w14:textId="137BCE12" w:rsidR="00EB7AD4" w:rsidRPr="003C6B1C" w:rsidRDefault="00EB7AD4" w:rsidP="00E5705D">
      <w:pPr>
        <w:pStyle w:val="Ttulo2"/>
      </w:pPr>
      <w:bookmarkStart w:id="25" w:name="_Toc39680163"/>
      <w:r>
        <w:lastRenderedPageBreak/>
        <w:t>Biometria</w:t>
      </w:r>
      <w:bookmarkEnd w:id="25"/>
    </w:p>
    <w:p w14:paraId="3313E67D" w14:textId="581C782B" w:rsidR="00EB7AD4" w:rsidRDefault="0055304D" w:rsidP="0055304D">
      <w:r>
        <w:tab/>
      </w:r>
      <w:r w:rsidR="00EB7AD4">
        <w:t xml:space="preserve">A biometria é a ciência que estuda as características físicas e comportamentais dos seres vivos e pode ser usada para autenticar a identidade de uma pessoa. O sistema de reconhecimento biométrico traz uma maior exatidão na autenticação de usuários, porém </w:t>
      </w:r>
      <w:r w:rsidR="00AE2F17">
        <w:t>pode se tornar um</w:t>
      </w:r>
      <w:r w:rsidR="00EB7AD4">
        <w:t xml:space="preserve"> sistema de autenticação caro, pois necessita de dispositivos extras para a captura das características. (</w:t>
      </w:r>
      <w:r w:rsidR="00EB7AD4" w:rsidRPr="00F40D9E">
        <w:t>GALVÃO</w:t>
      </w:r>
      <w:r w:rsidR="00EB7AD4">
        <w:t>, 2015)</w:t>
      </w:r>
    </w:p>
    <w:p w14:paraId="1D7E202E" w14:textId="7D2F68CD" w:rsidR="00EB7AD4" w:rsidRDefault="00C1443E" w:rsidP="00C1443E">
      <w:r>
        <w:tab/>
      </w:r>
      <w:r w:rsidR="00EB7AD4">
        <w:t>A característica comportamental se baseia em uma ação do ser humano.</w:t>
      </w:r>
      <w:r w:rsidR="00EB7AD4" w:rsidRPr="005C0539">
        <w:t xml:space="preserve"> </w:t>
      </w:r>
      <w:r w:rsidR="00EB7AD4">
        <w:t>Como a assinatura, onde a velocidade, o ângulo, e a pressão utilizada para fazer a assinatura são medidas para a autenticação.</w:t>
      </w:r>
      <w:r w:rsidR="00EB7AD4" w:rsidRPr="005C0539">
        <w:t xml:space="preserve"> </w:t>
      </w:r>
      <w:r w:rsidR="00EB7AD4">
        <w:t xml:space="preserve">E a maneira de andar, que também é única. As características comportamentais não são tão usadas como forma de autenticação, pois podem mudar em pouco tempo, então se o sistema de reconhecimento não for constantemente atualizado pode-se ficar </w:t>
      </w:r>
      <w:r w:rsidR="00EB7AD4">
        <w:rPr>
          <w:rFonts w:cs="Arial"/>
          <w:color w:val="222222"/>
          <w:shd w:val="clear" w:color="auto" w:fill="FFFFFF"/>
        </w:rPr>
        <w:t>prejudicado</w:t>
      </w:r>
      <w:r w:rsidR="00EB7AD4">
        <w:t>.</w:t>
      </w:r>
      <w:r w:rsidR="00EB7AD4" w:rsidRPr="001D305B">
        <w:t xml:space="preserve"> </w:t>
      </w:r>
      <w:r w:rsidR="00EB7AD4">
        <w:t>(</w:t>
      </w:r>
      <w:r w:rsidR="00EB7AD4" w:rsidRPr="00F40D9E">
        <w:t>GALVÃO</w:t>
      </w:r>
      <w:r w:rsidR="00EB7AD4">
        <w:t>, 2015)</w:t>
      </w:r>
      <w:r w:rsidR="00EB7AD4" w:rsidRPr="00D00F9D">
        <w:t xml:space="preserve"> </w:t>
      </w:r>
      <w:r w:rsidR="00EB7AD4">
        <w:t>(ZHANG, 2009)</w:t>
      </w:r>
    </w:p>
    <w:p w14:paraId="015D849C" w14:textId="5F188CD4" w:rsidR="00EB7AD4" w:rsidRPr="003B5CB2" w:rsidRDefault="00C1443E" w:rsidP="00C1443E">
      <w:r>
        <w:tab/>
      </w:r>
      <w:r w:rsidR="00EB7AD4">
        <w:t>A característica física é mais utilizada como forma de autenticação, pois não muda com o tempo. Como a impressão digital, que é única e é formada quando o indivíduo ainda é um feto. A impressão da palma da mão, que tem o mesmo princípio da impressão digital, mas para a palma inteira. A geometria da mão, que são os padrões geométricos de ambas as mãos ou dos dedos. A f</w:t>
      </w:r>
      <w:r w:rsidR="00EB7AD4" w:rsidRPr="00A41831">
        <w:t>ala</w:t>
      </w:r>
      <w:r w:rsidR="00EB7AD4">
        <w:t>, que pode ser diferenciada pelos padrões acústicos da pessoa. A íris, que é a parte colorida do olho e tem padrões de formação únicos.</w:t>
      </w:r>
      <w:r w:rsidR="00EB7AD4" w:rsidRPr="00C538F1">
        <w:t xml:space="preserve"> </w:t>
      </w:r>
      <w:r w:rsidR="00EB7AD4">
        <w:t xml:space="preserve">A retina, que contém um desenho formado por vasos sanguíneos. E o rosto, que é facilmente diferenciado pelos humanos e é a biometria que </w:t>
      </w:r>
      <w:r w:rsidR="00E72DF8">
        <w:t>foi utilizado</w:t>
      </w:r>
      <w:r w:rsidR="00EB7AD4">
        <w:t xml:space="preserve"> neste projeto. (</w:t>
      </w:r>
      <w:r w:rsidR="00EB7AD4" w:rsidRPr="00F40D9E">
        <w:t>GALVÃO</w:t>
      </w:r>
      <w:r w:rsidR="00EB7AD4">
        <w:t>, 2015)</w:t>
      </w:r>
      <w:r w:rsidR="00EB7AD4" w:rsidRPr="00D00F9D">
        <w:t xml:space="preserve"> </w:t>
      </w:r>
      <w:r w:rsidR="00EB7AD4">
        <w:t>(ZHANG, 2009)</w:t>
      </w:r>
    </w:p>
    <w:p w14:paraId="743CB8E6" w14:textId="6296C68E" w:rsidR="00225896" w:rsidRDefault="00225896" w:rsidP="00E5705D">
      <w:pPr>
        <w:pStyle w:val="Ttulo2"/>
      </w:pPr>
      <w:bookmarkStart w:id="26" w:name="_Toc39680164"/>
      <w:r>
        <w:t xml:space="preserve">Detecção </w:t>
      </w:r>
      <w:r w:rsidR="008952EB">
        <w:t>F</w:t>
      </w:r>
      <w:r>
        <w:t>acial</w:t>
      </w:r>
      <w:bookmarkEnd w:id="26"/>
    </w:p>
    <w:p w14:paraId="5E3929D9" w14:textId="7CBF95D1" w:rsidR="002C3F6B" w:rsidRDefault="005F5C43" w:rsidP="00165FE3">
      <w:r>
        <w:tab/>
      </w:r>
      <w:r w:rsidR="009F10C9" w:rsidRPr="00C97C01">
        <w:t xml:space="preserve">A detecção facial é uma </w:t>
      </w:r>
      <w:r w:rsidR="000B3480" w:rsidRPr="00C97C01">
        <w:t xml:space="preserve">etapa </w:t>
      </w:r>
      <w:r w:rsidR="0084054F" w:rsidRPr="00C97C01">
        <w:t>anterior ao</w:t>
      </w:r>
      <w:r w:rsidR="00EA487E" w:rsidRPr="00C97C01">
        <w:t xml:space="preserve"> </w:t>
      </w:r>
      <w:r w:rsidR="007B0B9E" w:rsidRPr="00C97C01">
        <w:t xml:space="preserve">reconhecimento </w:t>
      </w:r>
      <w:r w:rsidR="00CD0A0B" w:rsidRPr="00C97C01">
        <w:t>f</w:t>
      </w:r>
      <w:r w:rsidR="007B0B9E" w:rsidRPr="00C97C01">
        <w:t>acial</w:t>
      </w:r>
      <w:r w:rsidR="00E672B1" w:rsidRPr="00C97C01">
        <w:t xml:space="preserve"> visando </w:t>
      </w:r>
      <w:r w:rsidR="00310793" w:rsidRPr="00C97C01">
        <w:t>de</w:t>
      </w:r>
      <w:r w:rsidR="001F6713" w:rsidRPr="00C97C01">
        <w:t>limitar a área</w:t>
      </w:r>
      <w:r w:rsidR="00EC528B" w:rsidRPr="00C97C01">
        <w:t xml:space="preserve"> de </w:t>
      </w:r>
      <w:r w:rsidR="00310793" w:rsidRPr="00C97C01">
        <w:t>captura de características</w:t>
      </w:r>
      <w:r w:rsidR="00A12E82" w:rsidRPr="00C97C01">
        <w:t xml:space="preserve"> </w:t>
      </w:r>
      <w:r w:rsidR="00B9355D" w:rsidRPr="00C97C01">
        <w:t xml:space="preserve">da </w:t>
      </w:r>
      <w:r w:rsidR="0068269E" w:rsidRPr="00C97C01">
        <w:t>imagem</w:t>
      </w:r>
      <w:r w:rsidR="00EF5AFE" w:rsidRPr="00C97C01">
        <w:t xml:space="preserve">, </w:t>
      </w:r>
      <w:r w:rsidR="004C589F">
        <w:t>otimizando o algo</w:t>
      </w:r>
      <w:r w:rsidR="00357C94">
        <w:t>ritmo de reconhecimento</w:t>
      </w:r>
      <w:r w:rsidR="00435539" w:rsidRPr="00C97C01">
        <w:t>.</w:t>
      </w:r>
      <w:r w:rsidR="005121FC" w:rsidRPr="005121FC">
        <w:t xml:space="preserve"> </w:t>
      </w:r>
      <w:r w:rsidR="005121FC" w:rsidRPr="00290AF9">
        <w:t>(</w:t>
      </w:r>
      <w:r w:rsidR="005121FC">
        <w:t>LOPES, 2017</w:t>
      </w:r>
      <w:r w:rsidR="005121FC" w:rsidRPr="00290AF9">
        <w:t>)</w:t>
      </w:r>
    </w:p>
    <w:p w14:paraId="55A49331" w14:textId="2FA8438D" w:rsidR="000003E3" w:rsidRDefault="002C3F6B" w:rsidP="00165FE3">
      <w:r>
        <w:tab/>
      </w:r>
      <w:r w:rsidR="00C221C8">
        <w:t>A assertividade d</w:t>
      </w:r>
      <w:r w:rsidR="00587022">
        <w:t xml:space="preserve">a detecção </w:t>
      </w:r>
      <w:r w:rsidR="00C221C8">
        <w:t>pode ser</w:t>
      </w:r>
      <w:r w:rsidR="00587022">
        <w:t xml:space="preserve"> prejudicada </w:t>
      </w:r>
      <w:r w:rsidR="00303C60">
        <w:t xml:space="preserve">devido a fatores externos como: </w:t>
      </w:r>
      <w:r w:rsidR="00652991" w:rsidRPr="00652991">
        <w:t>posição da câmera que registrou a imagem</w:t>
      </w:r>
      <w:r w:rsidR="00652991">
        <w:t>,</w:t>
      </w:r>
      <w:r w:rsidR="005F2F01">
        <w:t xml:space="preserve"> expressão facial, </w:t>
      </w:r>
      <w:r w:rsidR="0027139A">
        <w:t>presença de elementos</w:t>
      </w:r>
      <w:r w:rsidR="00C221C8">
        <w:t xml:space="preserve"> ou objetos</w:t>
      </w:r>
      <w:r w:rsidR="0027139A">
        <w:t xml:space="preserve"> como barba, bigode</w:t>
      </w:r>
      <w:r w:rsidR="00840BA8">
        <w:t>,</w:t>
      </w:r>
      <w:r w:rsidR="0027139A">
        <w:t xml:space="preserve"> óculos</w:t>
      </w:r>
      <w:r w:rsidR="00EE1113">
        <w:t>,</w:t>
      </w:r>
      <w:r w:rsidR="00131EF6">
        <w:t xml:space="preserve"> chapéu </w:t>
      </w:r>
      <w:r w:rsidR="00840BA8">
        <w:t xml:space="preserve">e </w:t>
      </w:r>
      <w:r w:rsidR="005121FC">
        <w:t xml:space="preserve">baixa ou alta </w:t>
      </w:r>
      <w:r w:rsidR="00840BA8">
        <w:t>luminosidade</w:t>
      </w:r>
      <w:r w:rsidR="005F2F01">
        <w:t>.</w:t>
      </w:r>
      <w:r w:rsidR="005121FC">
        <w:t xml:space="preserve"> </w:t>
      </w:r>
      <w:r w:rsidR="003143AE" w:rsidRPr="00290AF9">
        <w:t>(</w:t>
      </w:r>
      <w:r w:rsidR="003143AE">
        <w:t>LOPES, 2017</w:t>
      </w:r>
      <w:r w:rsidR="003143AE" w:rsidRPr="00290AF9">
        <w:t>)</w:t>
      </w:r>
    </w:p>
    <w:p w14:paraId="23BBE64A" w14:textId="5F745EA3" w:rsidR="00976990" w:rsidRPr="00976990" w:rsidRDefault="007A4A59" w:rsidP="00102F49">
      <w:r>
        <w:rPr>
          <w:rStyle w:val="Hyperlink"/>
          <w:color w:val="000000" w:themeColor="text1"/>
          <w:u w:val="none"/>
        </w:rPr>
        <w:lastRenderedPageBreak/>
        <w:tab/>
      </w:r>
      <w:r w:rsidR="00976990" w:rsidRPr="00976990">
        <w:rPr>
          <w:rStyle w:val="Hyperlink"/>
          <w:color w:val="000000" w:themeColor="text1"/>
          <w:u w:val="none"/>
        </w:rPr>
        <w:t xml:space="preserve">As principais abordagens de detecção de face são: Métodos Baseados no Conhecimento, </w:t>
      </w:r>
      <w:r w:rsidR="00976990" w:rsidRPr="00976990">
        <w:t xml:space="preserve">Métodos Baseados em Características Invariantes, Métodos Baseados em </w:t>
      </w:r>
      <w:r w:rsidR="00976990" w:rsidRPr="00976990">
        <w:rPr>
          <w:i/>
        </w:rPr>
        <w:t>Templates</w:t>
      </w:r>
      <w:r w:rsidR="00976990" w:rsidRPr="00976990">
        <w:t xml:space="preserve"> e Métodos Baseados na Aparência. </w:t>
      </w:r>
      <w:r w:rsidR="00523127" w:rsidRPr="00290AF9">
        <w:t>(</w:t>
      </w:r>
      <w:r w:rsidR="00523127">
        <w:t>LOPES, 2017</w:t>
      </w:r>
      <w:r w:rsidR="00523127" w:rsidRPr="00290AF9">
        <w:t>)</w:t>
      </w:r>
    </w:p>
    <w:p w14:paraId="7A7E5B21" w14:textId="584FE356" w:rsidR="00976990" w:rsidRPr="00976990" w:rsidRDefault="007A4A59" w:rsidP="00102F49">
      <w:r>
        <w:tab/>
      </w:r>
      <w:r w:rsidR="00976990" w:rsidRPr="00976990">
        <w:t xml:space="preserve">O Método Baseados na Aparência possui informação prévia sobre o alvo da detecção. As informações necessárias para a ação são capturadas da imagem sem que haja alguma influência externa. Existem três sessões técnicas: </w:t>
      </w:r>
      <w:r w:rsidR="00976990" w:rsidRPr="00976990">
        <w:rPr>
          <w:i/>
          <w:iCs/>
        </w:rPr>
        <w:t>Eigenfaces</w:t>
      </w:r>
      <w:r w:rsidR="00976990" w:rsidRPr="00976990">
        <w:t xml:space="preserve">, </w:t>
      </w:r>
      <w:r w:rsidR="00976990" w:rsidRPr="00976990">
        <w:rPr>
          <w:i/>
          <w:iCs/>
        </w:rPr>
        <w:t xml:space="preserve">Hidden Markov Models e </w:t>
      </w:r>
      <w:r w:rsidR="00976990" w:rsidRPr="00976990">
        <w:t xml:space="preserve">Redes Neurais. </w:t>
      </w:r>
      <w:r w:rsidR="00523127" w:rsidRPr="00290AF9">
        <w:t>(</w:t>
      </w:r>
      <w:r w:rsidR="00523127">
        <w:t>LOPES, 2017</w:t>
      </w:r>
      <w:r w:rsidR="00523127" w:rsidRPr="00290AF9">
        <w:t>)</w:t>
      </w:r>
    </w:p>
    <w:p w14:paraId="5C7AEE4F" w14:textId="762F112A" w:rsidR="00976990" w:rsidRPr="00976990" w:rsidRDefault="007A4A59" w:rsidP="00102F49">
      <w:r>
        <w:tab/>
      </w:r>
      <w:r w:rsidR="00976990" w:rsidRPr="00976990">
        <w:t xml:space="preserve">A </w:t>
      </w:r>
      <w:r w:rsidR="00976990" w:rsidRPr="00976990">
        <w:rPr>
          <w:i/>
          <w:iCs/>
        </w:rPr>
        <w:t>Eigenfaces</w:t>
      </w:r>
      <w:r w:rsidR="00976990" w:rsidRPr="00976990">
        <w:t xml:space="preserve"> utiliza como base a Análise do Componente Principal, na qual as imagens não estão distribuídas aleatoriamente em um espaço amplo e podem ser projetadas com utilização de pixels que fará uma imagem parecida com a face humana sem precisão da imagem.</w:t>
      </w:r>
      <w:r w:rsidR="00523127" w:rsidRPr="00523127">
        <w:t xml:space="preserve"> </w:t>
      </w:r>
      <w:r w:rsidR="00523127" w:rsidRPr="00290AF9">
        <w:t>(</w:t>
      </w:r>
      <w:r w:rsidR="00523127">
        <w:t>LOPES, 2017</w:t>
      </w:r>
      <w:r w:rsidR="00523127" w:rsidRPr="00290AF9">
        <w:t>)</w:t>
      </w:r>
    </w:p>
    <w:p w14:paraId="73152723" w14:textId="7A28C14C" w:rsidR="00976990" w:rsidRDefault="007A4A59" w:rsidP="00102F49">
      <w:r>
        <w:tab/>
      </w:r>
      <w:r w:rsidR="00976990" w:rsidRPr="00976990">
        <w:t xml:space="preserve">A </w:t>
      </w:r>
      <w:r w:rsidR="00976990" w:rsidRPr="00976990">
        <w:rPr>
          <w:i/>
          <w:iCs/>
        </w:rPr>
        <w:t xml:space="preserve">Hidden Markov Models </w:t>
      </w:r>
      <w:r w:rsidR="00976990" w:rsidRPr="00976990">
        <w:t>está relacionada com o reconhecimento da fala, porém pode ser utilizada para reconhecimento e detecção de faces frontais com análise do cabelo, testa, olhos, nariz e boca, sempre nessa ordem.</w:t>
      </w:r>
      <w:r w:rsidR="00523127" w:rsidRPr="00523127">
        <w:t xml:space="preserve"> </w:t>
      </w:r>
      <w:r w:rsidR="00523127" w:rsidRPr="00290AF9">
        <w:t>(</w:t>
      </w:r>
      <w:r w:rsidR="00523127">
        <w:t>LOPES, 2017</w:t>
      </w:r>
      <w:r w:rsidR="00523127" w:rsidRPr="00290AF9">
        <w:t>)</w:t>
      </w:r>
    </w:p>
    <w:p w14:paraId="4AAECE61" w14:textId="372D602E" w:rsidR="007A4A59" w:rsidRPr="00976990" w:rsidRDefault="00102F49" w:rsidP="00976990">
      <w:r>
        <w:tab/>
      </w:r>
      <w:r w:rsidR="00017D3B">
        <w:t>A Rede Neural é uma técnica de reconhecimento de padrões. Após o seu treinamento, com exemplos imagens de faces, a rede neural pode detectar outras faces. E este será o método utilizado neste trabalho.</w:t>
      </w:r>
      <w:r w:rsidR="00523127">
        <w:t xml:space="preserve"> </w:t>
      </w:r>
      <w:r w:rsidR="00523127" w:rsidRPr="00290AF9">
        <w:t>(</w:t>
      </w:r>
      <w:r w:rsidR="00523127">
        <w:t>LOPES, 2017</w:t>
      </w:r>
      <w:r w:rsidR="00523127" w:rsidRPr="00290AF9">
        <w:t>)</w:t>
      </w:r>
    </w:p>
    <w:p w14:paraId="227D6D40" w14:textId="303BECD5" w:rsidR="00401276" w:rsidRDefault="00DB521B" w:rsidP="00DB02DD">
      <w:pPr>
        <w:pStyle w:val="Ttulo2"/>
      </w:pPr>
      <w:bookmarkStart w:id="27" w:name="_Toc39680165"/>
      <w:r>
        <w:t>Redes Neurais</w:t>
      </w:r>
      <w:bookmarkEnd w:id="27"/>
    </w:p>
    <w:p w14:paraId="566D4A00" w14:textId="0C5608DF" w:rsidR="00581CD1" w:rsidRDefault="00401276" w:rsidP="00593CF4">
      <w:r>
        <w:tab/>
      </w:r>
      <w:r w:rsidR="00D5179F">
        <w:t xml:space="preserve">A </w:t>
      </w:r>
      <w:r w:rsidR="00F2476B">
        <w:t>aprendizagem</w:t>
      </w:r>
      <w:r>
        <w:t xml:space="preserve"> do ser humano passar por um processo chamado de experiência. Porém as máquinas foram projetadas para realizar contas matemáticas e processos previamente estipulados. </w:t>
      </w:r>
      <w:r w:rsidR="0028489F">
        <w:t>A</w:t>
      </w:r>
      <w:r w:rsidR="00D5179F">
        <w:t xml:space="preserve"> principal forma de utilização da</w:t>
      </w:r>
      <w:r w:rsidR="0028489F">
        <w:t xml:space="preserve">s redes neurais </w:t>
      </w:r>
      <w:r w:rsidR="00D5179F">
        <w:t xml:space="preserve">é </w:t>
      </w:r>
      <w:r w:rsidR="0028489F">
        <w:t>para a</w:t>
      </w:r>
      <w:r>
        <w:t xml:space="preserve"> simulação </w:t>
      </w:r>
      <w:r w:rsidR="00D5179F">
        <w:t>da</w:t>
      </w:r>
      <w:r>
        <w:t xml:space="preserve"> aprendizagem do ser humano.</w:t>
      </w:r>
      <w:r w:rsidR="00D5179F" w:rsidRPr="00D5179F">
        <w:t xml:space="preserve"> </w:t>
      </w:r>
      <w:r w:rsidR="005B38CA">
        <w:t>Ela</w:t>
      </w:r>
      <w:r w:rsidR="00D5179F">
        <w:t xml:space="preserve"> simula vários neurônios e a conexão entre eles.</w:t>
      </w:r>
      <w:r>
        <w:t xml:space="preserve"> Com o grande poder computacional e o processo contínuo de aprendizagem</w:t>
      </w:r>
      <w:r w:rsidR="00493D7C">
        <w:t>,</w:t>
      </w:r>
      <w:r>
        <w:t xml:space="preserve"> um</w:t>
      </w:r>
      <w:r w:rsidR="00EB0D9D">
        <w:t xml:space="preserve">a máquina </w:t>
      </w:r>
      <w:r>
        <w:t>pode realizar tarefas mais complexas, com mais velocidade e assertividade</w:t>
      </w:r>
      <w:r w:rsidR="007A0D0D">
        <w:t xml:space="preserve"> do que um ser humano</w:t>
      </w:r>
      <w:r>
        <w:t>. (</w:t>
      </w:r>
      <w:r w:rsidRPr="00634B45">
        <w:t>HAYKIN</w:t>
      </w:r>
      <w:r>
        <w:t>, 2001)</w:t>
      </w:r>
    </w:p>
    <w:p w14:paraId="72B78B15" w14:textId="72283A6B" w:rsidR="00E760C9" w:rsidRDefault="00C1569F" w:rsidP="00593CF4">
      <w:r>
        <w:tab/>
      </w:r>
      <w:r w:rsidR="00581CD1">
        <w:t>O neurônio</w:t>
      </w:r>
      <w:r>
        <w:t xml:space="preserve"> biológico</w:t>
      </w:r>
      <w:r w:rsidR="00581CD1">
        <w:t xml:space="preserve"> contém duas partes importantes para a sua função e comunicação, os axônios e os dendritos</w:t>
      </w:r>
      <w:r w:rsidR="00CF412D">
        <w:t xml:space="preserve">, como ilustrado na Figura </w:t>
      </w:r>
      <w:r w:rsidR="007E73FB">
        <w:t>7</w:t>
      </w:r>
      <w:r w:rsidR="00581CD1">
        <w:t xml:space="preserve">. Os axônios são linhas de transmissão onde se passa a informação, já os dendritos </w:t>
      </w:r>
      <w:r>
        <w:t>são as zonas receptivas, as que recebem a informação. (HAYKIN,2001)</w:t>
      </w:r>
    </w:p>
    <w:p w14:paraId="5E7EAF69" w14:textId="124CACB9" w:rsidR="00CF412D" w:rsidRPr="004676A7" w:rsidRDefault="00CF412D" w:rsidP="00CF412D">
      <w:pPr>
        <w:pStyle w:val="Legenda"/>
        <w:rPr>
          <w:sz w:val="24"/>
          <w:szCs w:val="24"/>
        </w:rPr>
      </w:pPr>
      <w:bookmarkStart w:id="28" w:name="_Toc39680137"/>
      <w:r w:rsidRPr="004676A7">
        <w:rPr>
          <w:sz w:val="24"/>
          <w:szCs w:val="24"/>
        </w:rPr>
        <w:lastRenderedPageBreak/>
        <w:t xml:space="preserve">Figura </w:t>
      </w:r>
      <w:r w:rsidR="00F26DCC" w:rsidRPr="004676A7">
        <w:rPr>
          <w:sz w:val="24"/>
          <w:szCs w:val="24"/>
        </w:rPr>
        <w:fldChar w:fldCharType="begin"/>
      </w:r>
      <w:r w:rsidR="00F26DCC">
        <w:instrText xml:space="preserve"> SEQ Figura \* ARABIC </w:instrText>
      </w:r>
      <w:r w:rsidR="00F26DCC" w:rsidRPr="004676A7">
        <w:rPr>
          <w:sz w:val="24"/>
          <w:szCs w:val="24"/>
        </w:rPr>
        <w:fldChar w:fldCharType="separate"/>
      </w:r>
      <w:r w:rsidR="0024018C">
        <w:rPr>
          <w:noProof/>
        </w:rPr>
        <w:t>7</w:t>
      </w:r>
      <w:r w:rsidR="00F26DCC" w:rsidRPr="004676A7">
        <w:rPr>
          <w:sz w:val="24"/>
          <w:szCs w:val="24"/>
        </w:rPr>
        <w:fldChar w:fldCharType="end"/>
      </w:r>
      <w:r w:rsidRPr="004676A7">
        <w:rPr>
          <w:sz w:val="24"/>
          <w:szCs w:val="24"/>
        </w:rPr>
        <w:t xml:space="preserve"> </w:t>
      </w:r>
      <w:r w:rsidR="00F81C46" w:rsidRPr="004676A7">
        <w:rPr>
          <w:sz w:val="24"/>
          <w:szCs w:val="24"/>
        </w:rPr>
        <w:t>–</w:t>
      </w:r>
      <w:r w:rsidRPr="004676A7">
        <w:rPr>
          <w:sz w:val="24"/>
          <w:szCs w:val="24"/>
        </w:rPr>
        <w:t xml:space="preserve"> Representação simplificada de um neurônio</w:t>
      </w:r>
      <w:bookmarkEnd w:id="28"/>
    </w:p>
    <w:p w14:paraId="45DD6902" w14:textId="304DF674" w:rsidR="00593CF4" w:rsidRPr="00CF412D" w:rsidRDefault="00CF412D" w:rsidP="00CF412D">
      <w:pPr>
        <w:pStyle w:val="Legenda"/>
        <w:rPr>
          <w:highlight w:val="cyan"/>
        </w:rPr>
      </w:pPr>
      <w:r w:rsidRPr="00CF412D">
        <w:rPr>
          <w:noProof/>
        </w:rPr>
        <w:drawing>
          <wp:inline distT="0" distB="0" distL="0" distR="0" wp14:anchorId="554B2210" wp14:editId="46578EA6">
            <wp:extent cx="3734530" cy="2228045"/>
            <wp:effectExtent l="0" t="0" r="0" b="127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450" cy="2264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47C62" w14:textId="35618BAF" w:rsidR="00CF412D" w:rsidRPr="00CF412D" w:rsidRDefault="00CF412D" w:rsidP="00CF412D">
      <w:pPr>
        <w:pStyle w:val="Legenda"/>
      </w:pPr>
      <w:r w:rsidRPr="00CF412D">
        <w:t>Fonte: (FERNEDA, 2006)</w:t>
      </w:r>
    </w:p>
    <w:p w14:paraId="0C4823D8" w14:textId="4F07ADFE" w:rsidR="00B24A9B" w:rsidRDefault="00593CF4" w:rsidP="00B24A9B">
      <w:r>
        <w:tab/>
      </w:r>
      <w:r w:rsidR="0029307A">
        <w:t>O</w:t>
      </w:r>
      <w:r w:rsidR="00C1569F">
        <w:t xml:space="preserve"> neurônio artificial</w:t>
      </w:r>
      <w:r w:rsidR="0029307A">
        <w:t>, por sua vez,</w:t>
      </w:r>
      <w:r w:rsidR="00C1569F">
        <w:t xml:space="preserve"> é um conjunto de operações matemáticas que realizam as sinapses, somam os sinais recebidos e realizam a função de ativação</w:t>
      </w:r>
      <w:r w:rsidR="00B804F9">
        <w:t xml:space="preserve"> que</w:t>
      </w:r>
      <w:r w:rsidR="00C1569F">
        <w:t xml:space="preserve"> </w:t>
      </w:r>
      <w:r w:rsidR="00A65117">
        <w:t xml:space="preserve">restringe a saída para que a resposta seja </w:t>
      </w:r>
      <w:r w:rsidR="00766DFD">
        <w:t>ativado</w:t>
      </w:r>
      <w:r w:rsidR="00512A90">
        <w:t xml:space="preserve"> ou não-</w:t>
      </w:r>
      <w:r w:rsidR="00766DFD">
        <w:t>ativado</w:t>
      </w:r>
      <w:r w:rsidR="00033EBD">
        <w:t>.</w:t>
      </w:r>
      <w:r w:rsidR="00970003" w:rsidRPr="00970003">
        <w:t xml:space="preserve"> </w:t>
      </w:r>
      <w:r w:rsidR="00D85CDE">
        <w:t>(HAYKIN, 2001)</w:t>
      </w:r>
    </w:p>
    <w:p w14:paraId="4693BD08" w14:textId="4F5758AB" w:rsidR="00B24A9B" w:rsidRPr="004676A7" w:rsidRDefault="00B24A9B" w:rsidP="00B24A9B">
      <w:pPr>
        <w:pStyle w:val="Legenda"/>
        <w:rPr>
          <w:sz w:val="24"/>
          <w:szCs w:val="24"/>
        </w:rPr>
      </w:pPr>
      <w:bookmarkStart w:id="29" w:name="_Toc39680138"/>
      <w:r w:rsidRPr="004676A7">
        <w:rPr>
          <w:sz w:val="24"/>
          <w:szCs w:val="24"/>
        </w:rPr>
        <w:t xml:space="preserve">Figura </w:t>
      </w:r>
      <w:r w:rsidR="00F26DCC" w:rsidRPr="004676A7">
        <w:rPr>
          <w:sz w:val="24"/>
          <w:szCs w:val="24"/>
        </w:rPr>
        <w:fldChar w:fldCharType="begin"/>
      </w:r>
      <w:r w:rsidR="00F26DCC">
        <w:instrText xml:space="preserve"> SEQ Figura \* ARABIC </w:instrText>
      </w:r>
      <w:r w:rsidR="00F26DCC" w:rsidRPr="004676A7">
        <w:rPr>
          <w:sz w:val="24"/>
          <w:szCs w:val="24"/>
        </w:rPr>
        <w:fldChar w:fldCharType="separate"/>
      </w:r>
      <w:r w:rsidR="0024018C">
        <w:rPr>
          <w:noProof/>
        </w:rPr>
        <w:t>8</w:t>
      </w:r>
      <w:r w:rsidR="00F26DCC" w:rsidRPr="004676A7">
        <w:rPr>
          <w:sz w:val="24"/>
          <w:szCs w:val="24"/>
        </w:rPr>
        <w:fldChar w:fldCharType="end"/>
      </w:r>
      <w:r w:rsidRPr="004676A7">
        <w:rPr>
          <w:sz w:val="24"/>
          <w:szCs w:val="24"/>
        </w:rPr>
        <w:t xml:space="preserve"> </w:t>
      </w:r>
      <w:r w:rsidR="00F81C46" w:rsidRPr="004676A7">
        <w:rPr>
          <w:sz w:val="24"/>
          <w:szCs w:val="24"/>
        </w:rPr>
        <w:t>–</w:t>
      </w:r>
      <w:r w:rsidRPr="004676A7">
        <w:rPr>
          <w:sz w:val="24"/>
          <w:szCs w:val="24"/>
        </w:rPr>
        <w:t xml:space="preserve"> Modelo matemático de um neurônio</w:t>
      </w:r>
      <w:bookmarkEnd w:id="29"/>
    </w:p>
    <w:p w14:paraId="2CC7B226" w14:textId="77777777" w:rsidR="00B24A9B" w:rsidRDefault="00B24A9B" w:rsidP="00B24A9B">
      <w:pPr>
        <w:pStyle w:val="Legenda"/>
      </w:pPr>
      <w:r>
        <w:rPr>
          <w:noProof/>
        </w:rPr>
        <w:drawing>
          <wp:inline distT="0" distB="0" distL="0" distR="0" wp14:anchorId="5E2EF699" wp14:editId="5DEA5A31">
            <wp:extent cx="4209895" cy="1661375"/>
            <wp:effectExtent l="0" t="0" r="63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017" cy="1685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A3845" w14:textId="77777777" w:rsidR="00B24A9B" w:rsidRDefault="00B24A9B" w:rsidP="00B24A9B">
      <w:pPr>
        <w:pStyle w:val="Legenda"/>
      </w:pPr>
      <w:r w:rsidRPr="00CF412D">
        <w:t>Fonte: (FERNEDA, 2006)</w:t>
      </w:r>
    </w:p>
    <w:p w14:paraId="696090C6" w14:textId="171D6817" w:rsidR="00C1569F" w:rsidRDefault="00C1569F" w:rsidP="00581CD1"/>
    <w:p w14:paraId="67393101" w14:textId="7E583627" w:rsidR="00B24A9B" w:rsidRDefault="00590436" w:rsidP="00581CD1">
      <w:r>
        <w:tab/>
      </w:r>
      <w:r w:rsidR="00E61755">
        <w:t xml:space="preserve">A estrutura do neurônio artificial é </w:t>
      </w:r>
      <w:r w:rsidR="008642A1">
        <w:t xml:space="preserve">basicamente formada por: </w:t>
      </w:r>
      <w:r w:rsidR="00B24A9B">
        <w:t>entrada</w:t>
      </w:r>
      <w:r w:rsidR="00C55E34">
        <w:t xml:space="preserve">s </w:t>
      </w:r>
      <w:r w:rsidR="00ED36C9">
        <w:t>(x)</w:t>
      </w:r>
      <w:r w:rsidR="00B24A9B">
        <w:t xml:space="preserve">, pesos </w:t>
      </w:r>
      <w:r w:rsidR="00DB4BAA">
        <w:t xml:space="preserve">sinápticos </w:t>
      </w:r>
      <w:r w:rsidR="00C9427A">
        <w:t>(</w:t>
      </w:r>
      <w:r w:rsidR="00D214F3">
        <w:t>p</w:t>
      </w:r>
      <w:r w:rsidR="00C9427A">
        <w:t>)</w:t>
      </w:r>
      <w:r w:rsidR="008A6A75">
        <w:t>,</w:t>
      </w:r>
      <w:r w:rsidR="00361946">
        <w:t xml:space="preserve"> u</w:t>
      </w:r>
      <w:r w:rsidR="00B24A9B">
        <w:t>m somador para acumular os sinais de entrada</w:t>
      </w:r>
      <w:r w:rsidR="00986A68">
        <w:t xml:space="preserve"> e</w:t>
      </w:r>
      <w:r w:rsidR="00B24A9B">
        <w:t xml:space="preserve"> </w:t>
      </w:r>
      <w:r w:rsidR="00CA6013">
        <w:t>u</w:t>
      </w:r>
      <w:r w:rsidR="00B24A9B">
        <w:t xml:space="preserve">ma função de ativação que limita o sinal de saída </w:t>
      </w:r>
      <w:r w:rsidR="00ED36C9">
        <w:t>(</w:t>
      </w:r>
      <w:r w:rsidR="00C9427A">
        <w:t>y</w:t>
      </w:r>
      <w:r w:rsidR="00ED36C9">
        <w:t>)</w:t>
      </w:r>
      <w:r w:rsidR="00C9427A">
        <w:t xml:space="preserve"> </w:t>
      </w:r>
      <w:r w:rsidR="00B24A9B">
        <w:t>a um valor fixo.</w:t>
      </w:r>
      <w:r w:rsidR="00BE4B1C" w:rsidRPr="00BE4B1C">
        <w:t xml:space="preserve"> (FERNEDA, 2006)</w:t>
      </w:r>
    </w:p>
    <w:p w14:paraId="2CEB8EA3" w14:textId="7AC790F4" w:rsidR="00AC015C" w:rsidRDefault="0020595D" w:rsidP="00AC015C">
      <w:pPr>
        <w:pStyle w:val="Ttulo3"/>
      </w:pPr>
      <w:bookmarkStart w:id="30" w:name="_Toc39680166"/>
      <w:r>
        <w:t xml:space="preserve">Processos de </w:t>
      </w:r>
      <w:r w:rsidR="008952EB">
        <w:t>a</w:t>
      </w:r>
      <w:r w:rsidR="00AC015C">
        <w:t>prendizagem</w:t>
      </w:r>
      <w:bookmarkEnd w:id="30"/>
    </w:p>
    <w:p w14:paraId="4BBFE821" w14:textId="15D783DE" w:rsidR="006B4B07" w:rsidRDefault="00C4302D" w:rsidP="00FE309C">
      <w:r>
        <w:tab/>
      </w:r>
      <w:r w:rsidR="00B24A9B">
        <w:t xml:space="preserve">O algoritmo de aprendizagem, modifica os pesos sinápticos da rede </w:t>
      </w:r>
      <w:r w:rsidR="008115A5">
        <w:t>neural</w:t>
      </w:r>
      <w:r w:rsidR="00B24A9B">
        <w:t xml:space="preserve"> para alcançar o objetivo desejado. É possível treiná-la por uma aprendizagem supervisionada ou não supervisionada.</w:t>
      </w:r>
      <w:r w:rsidR="006B4B07" w:rsidRPr="006B4B07">
        <w:t xml:space="preserve"> </w:t>
      </w:r>
      <w:r w:rsidR="006B4B07">
        <w:t>(HAYKIN, 2001)</w:t>
      </w:r>
    </w:p>
    <w:p w14:paraId="18762C6A" w14:textId="465954F9" w:rsidR="3D0D203B" w:rsidRDefault="006B4B07" w:rsidP="00FE309C">
      <w:r>
        <w:lastRenderedPageBreak/>
        <w:tab/>
      </w:r>
      <w:r w:rsidR="00C4302D">
        <w:t xml:space="preserve">A aprendizagem supervisionada é um sistema realimentado fechado, </w:t>
      </w:r>
      <w:r w:rsidR="004722BD">
        <w:t>onde</w:t>
      </w:r>
      <w:r w:rsidR="00C4302D">
        <w:t xml:space="preserve"> é desconhecido o ambiente em que ele </w:t>
      </w:r>
      <w:r w:rsidR="00B17F93">
        <w:t>se encontra</w:t>
      </w:r>
      <w:r w:rsidR="00C4302D">
        <w:t xml:space="preserve">. </w:t>
      </w:r>
      <w:r w:rsidR="007B338E">
        <w:t>P</w:t>
      </w:r>
      <w:r w:rsidR="00EC096E">
        <w:t>ode-se treinar a rede</w:t>
      </w:r>
      <w:r w:rsidR="007B338E">
        <w:t xml:space="preserve"> </w:t>
      </w:r>
      <w:r w:rsidR="008115A5">
        <w:t>neural</w:t>
      </w:r>
      <w:r w:rsidR="007B338E">
        <w:t xml:space="preserve"> com</w:t>
      </w:r>
      <w:r w:rsidR="00EC096E">
        <w:t xml:space="preserve"> a possibilidade de erro, sendo chamado de superfície de erro</w:t>
      </w:r>
      <w:r w:rsidR="0017358F">
        <w:t xml:space="preserve"> como ilustrado na Figura </w:t>
      </w:r>
      <w:r w:rsidR="00483B7F">
        <w:t>9</w:t>
      </w:r>
      <w:r w:rsidR="000010C6">
        <w:t>.</w:t>
      </w:r>
      <w:r w:rsidR="00EC096E">
        <w:t xml:space="preserve"> </w:t>
      </w:r>
      <w:r w:rsidR="00B66000">
        <w:t xml:space="preserve">A rede </w:t>
      </w:r>
      <w:r w:rsidR="008115A5">
        <w:t>neural</w:t>
      </w:r>
      <w:r w:rsidR="00B66000">
        <w:t xml:space="preserve"> é treinada até</w:t>
      </w:r>
      <w:r w:rsidR="00EC096E">
        <w:t xml:space="preserve"> que </w:t>
      </w:r>
      <w:r w:rsidR="00D72642">
        <w:t>tenha uma</w:t>
      </w:r>
      <w:r w:rsidR="007A0387">
        <w:t xml:space="preserve"> baixa </w:t>
      </w:r>
      <w:r w:rsidR="0041473C">
        <w:t>porcentagem de erro</w:t>
      </w:r>
      <w:r w:rsidR="00EC096E">
        <w:t>. (HAYKIN, 2001)</w:t>
      </w:r>
    </w:p>
    <w:p w14:paraId="34FE5F28" w14:textId="5B17C65B" w:rsidR="00C23C1E" w:rsidRPr="004676A7" w:rsidRDefault="00C23C1E" w:rsidP="0004502F">
      <w:pPr>
        <w:pStyle w:val="Legenda"/>
        <w:rPr>
          <w:sz w:val="24"/>
          <w:szCs w:val="24"/>
        </w:rPr>
      </w:pPr>
      <w:bookmarkStart w:id="31" w:name="_Toc39680139"/>
      <w:r w:rsidRPr="004676A7">
        <w:rPr>
          <w:sz w:val="24"/>
          <w:szCs w:val="24"/>
        </w:rPr>
        <w:t xml:space="preserve">Figura </w:t>
      </w:r>
      <w:r w:rsidRPr="004676A7">
        <w:rPr>
          <w:sz w:val="24"/>
          <w:szCs w:val="24"/>
        </w:rPr>
        <w:fldChar w:fldCharType="begin"/>
      </w:r>
      <w:r>
        <w:instrText>SEQ Figura \* ARABIC</w:instrText>
      </w:r>
      <w:r w:rsidRPr="004676A7">
        <w:rPr>
          <w:sz w:val="24"/>
          <w:szCs w:val="24"/>
        </w:rPr>
        <w:fldChar w:fldCharType="separate"/>
      </w:r>
      <w:r w:rsidR="0024018C">
        <w:rPr>
          <w:noProof/>
        </w:rPr>
        <w:t>9</w:t>
      </w:r>
      <w:r w:rsidRPr="004676A7">
        <w:rPr>
          <w:sz w:val="24"/>
          <w:szCs w:val="24"/>
        </w:rPr>
        <w:fldChar w:fldCharType="end"/>
      </w:r>
      <w:r w:rsidRPr="004676A7">
        <w:rPr>
          <w:sz w:val="24"/>
          <w:szCs w:val="24"/>
        </w:rPr>
        <w:t xml:space="preserve"> </w:t>
      </w:r>
      <w:r w:rsidR="00F81C46" w:rsidRPr="004676A7">
        <w:rPr>
          <w:sz w:val="24"/>
          <w:szCs w:val="24"/>
        </w:rPr>
        <w:t xml:space="preserve">– </w:t>
      </w:r>
      <w:r w:rsidRPr="004676A7">
        <w:rPr>
          <w:sz w:val="24"/>
          <w:szCs w:val="24"/>
        </w:rPr>
        <w:t>Diagrama em blocos da aprendizagem</w:t>
      </w:r>
      <w:bookmarkEnd w:id="31"/>
    </w:p>
    <w:p w14:paraId="72124765" w14:textId="7EE2B4DA" w:rsidR="00DA26D7" w:rsidRDefault="00DA26D7" w:rsidP="0004502F">
      <w:pPr>
        <w:pStyle w:val="Legenda"/>
      </w:pPr>
      <w:r w:rsidRPr="00DA26D7">
        <w:rPr>
          <w:noProof/>
        </w:rPr>
        <w:drawing>
          <wp:inline distT="0" distB="0" distL="0" distR="0" wp14:anchorId="422786CF" wp14:editId="56A559AC">
            <wp:extent cx="4239771" cy="3013657"/>
            <wp:effectExtent l="0" t="0" r="889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822" t="2707" r="39228" b="7030"/>
                    <a:stretch/>
                  </pic:blipFill>
                  <pic:spPr bwMode="auto">
                    <a:xfrm>
                      <a:off x="0" y="0"/>
                      <a:ext cx="4316096" cy="3067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199D5C" w14:textId="7388E24F" w:rsidR="00FE309C" w:rsidRDefault="00C23C1E" w:rsidP="004C55FA">
      <w:pPr>
        <w:pStyle w:val="Legenda"/>
      </w:pPr>
      <w:r w:rsidRPr="0021417D">
        <w:t xml:space="preserve">Fonte: </w:t>
      </w:r>
      <w:r>
        <w:t>(</w:t>
      </w:r>
      <w:r w:rsidRPr="00634B45">
        <w:t>HAYKIN</w:t>
      </w:r>
      <w:r>
        <w:t>, 2001)</w:t>
      </w:r>
    </w:p>
    <w:p w14:paraId="1D520ED9" w14:textId="46FA561A" w:rsidR="0048143D" w:rsidRPr="003974E2" w:rsidRDefault="00FE309C" w:rsidP="00401276">
      <w:r>
        <w:tab/>
        <w:t xml:space="preserve">Já a aprendizagem não supervisionada, como o nome já diz, não há supervisão, porém, são dadas condições para que seja realizada uma medida independente da tarefa, assim, ao regularizar as estatísticas de erro, a rede </w:t>
      </w:r>
      <w:r w:rsidR="008115A5">
        <w:t>neural</w:t>
      </w:r>
      <w:r>
        <w:t xml:space="preserve"> poderá realizar a tarefa de forma correta. (HAYKIN, 2001)</w:t>
      </w:r>
    </w:p>
    <w:p w14:paraId="5C977AE3" w14:textId="7E1526AA" w:rsidR="00117292" w:rsidRDefault="00B24A7B" w:rsidP="009340AB">
      <w:pPr>
        <w:pStyle w:val="Ttulo3"/>
      </w:pPr>
      <w:bookmarkStart w:id="32" w:name="_Toc39680167"/>
      <w:r>
        <w:t>Perceptron</w:t>
      </w:r>
      <w:bookmarkEnd w:id="32"/>
    </w:p>
    <w:p w14:paraId="52AF50A7" w14:textId="60809383" w:rsidR="003E1606" w:rsidRDefault="00590436" w:rsidP="00165FE3">
      <w:r>
        <w:tab/>
      </w:r>
      <w:r w:rsidR="002F2929">
        <w:t>A</w:t>
      </w:r>
      <w:r w:rsidR="005B1CFB">
        <w:t xml:space="preserve"> </w:t>
      </w:r>
      <w:r w:rsidR="002F2929">
        <w:t>forma mais simples d</w:t>
      </w:r>
      <w:r w:rsidR="008864CE">
        <w:t xml:space="preserve">e uma </w:t>
      </w:r>
      <w:r w:rsidR="005B1CFB">
        <w:t xml:space="preserve">rede neural </w:t>
      </w:r>
      <w:r w:rsidR="00A22290">
        <w:t>é</w:t>
      </w:r>
      <w:r w:rsidR="00C550FB">
        <w:t xml:space="preserve"> formada de apenas uma unidade, chamada de </w:t>
      </w:r>
      <w:r w:rsidR="00A22290">
        <w:t xml:space="preserve">perceptron. </w:t>
      </w:r>
      <w:r w:rsidR="00EB513E">
        <w:t>El</w:t>
      </w:r>
      <w:r w:rsidR="005B1CFB">
        <w:t xml:space="preserve">e </w:t>
      </w:r>
      <w:r w:rsidR="00E42058">
        <w:t xml:space="preserve">é formado de somente um neurônio </w:t>
      </w:r>
      <w:r w:rsidR="00005AA2">
        <w:t xml:space="preserve">e </w:t>
      </w:r>
      <w:r w:rsidR="006F730C">
        <w:t xml:space="preserve">tem a </w:t>
      </w:r>
      <w:r w:rsidR="008C2A0B">
        <w:t xml:space="preserve">função de </w:t>
      </w:r>
      <w:r w:rsidR="002743FF">
        <w:t xml:space="preserve">classificar </w:t>
      </w:r>
      <w:r w:rsidR="001724C5">
        <w:t>padrões lin</w:t>
      </w:r>
      <w:r w:rsidR="00E76884">
        <w:t>ea</w:t>
      </w:r>
      <w:r w:rsidR="00365300">
        <w:t>rmente separáveis.</w:t>
      </w:r>
      <w:r w:rsidR="00490A6A">
        <w:t xml:space="preserve"> </w:t>
      </w:r>
      <w:r w:rsidR="005A5098" w:rsidRPr="00154D75">
        <w:rPr>
          <w:rStyle w:val="RefernciaSutil"/>
          <w:rFonts w:eastAsia="Calibri"/>
        </w:rPr>
        <w:t>(PEDRINI; SCHWARTZ</w:t>
      </w:r>
      <w:r w:rsidR="005A5098">
        <w:rPr>
          <w:rStyle w:val="RefernciaSutil"/>
          <w:rFonts w:eastAsia="Calibri"/>
        </w:rPr>
        <w:t>, 2008</w:t>
      </w:r>
      <w:r w:rsidR="005A5098" w:rsidRPr="00154D75">
        <w:rPr>
          <w:rStyle w:val="RefernciaSutil"/>
          <w:rFonts w:eastAsia="Calibri"/>
        </w:rPr>
        <w:t>)</w:t>
      </w:r>
    </w:p>
    <w:p w14:paraId="477FEEAA" w14:textId="2A28D12A" w:rsidR="00945747" w:rsidRDefault="002120A5" w:rsidP="00165FE3">
      <w:pPr>
        <w:rPr>
          <w:rStyle w:val="RefernciaSutil"/>
          <w:rFonts w:eastAsia="Calibri"/>
        </w:rPr>
      </w:pPr>
      <w:r>
        <w:tab/>
      </w:r>
      <w:r w:rsidR="005A0CA4">
        <w:t xml:space="preserve">A regra do perceptron </w:t>
      </w:r>
      <w:r w:rsidR="00AE78C3">
        <w:t>apresenta converg</w:t>
      </w:r>
      <w:r w:rsidR="00603F49">
        <w:t>ê</w:t>
      </w:r>
      <w:r w:rsidR="00AE78C3">
        <w:t>ncia</w:t>
      </w:r>
      <w:r w:rsidR="00946818">
        <w:t xml:space="preserve"> no caso </w:t>
      </w:r>
      <w:r w:rsidR="00570999">
        <w:t>de as</w:t>
      </w:r>
      <w:r w:rsidR="00946818">
        <w:t xml:space="preserve"> amostras estarem linearmente separáveis</w:t>
      </w:r>
      <w:r w:rsidR="00B8442C">
        <w:t>.</w:t>
      </w:r>
      <w:r w:rsidR="004F36F3">
        <w:t xml:space="preserve"> O treinamento tem como base a atualização dos pesos</w:t>
      </w:r>
      <w:r w:rsidR="001134A2">
        <w:t xml:space="preserve"> para que a rede </w:t>
      </w:r>
      <w:r w:rsidR="008115A5">
        <w:t>neural</w:t>
      </w:r>
      <w:r w:rsidR="001134A2">
        <w:t xml:space="preserve"> consiga acertar </w:t>
      </w:r>
      <w:r w:rsidR="00BF0B53">
        <w:t>a maioria d</w:t>
      </w:r>
      <w:r w:rsidR="009A43E4">
        <w:t>as entradas de treinamento</w:t>
      </w:r>
      <w:r w:rsidR="00945747">
        <w:t>.</w:t>
      </w:r>
      <w:r w:rsidR="00B10C76">
        <w:t xml:space="preserve"> </w:t>
      </w:r>
      <w:r w:rsidR="00945747" w:rsidRPr="00154D75">
        <w:rPr>
          <w:rStyle w:val="RefernciaSutil"/>
          <w:rFonts w:eastAsia="Calibri"/>
        </w:rPr>
        <w:t>(PEDRINI; SCHWARTZ</w:t>
      </w:r>
      <w:r w:rsidR="00945747">
        <w:rPr>
          <w:rStyle w:val="RefernciaSutil"/>
          <w:rFonts w:eastAsia="Calibri"/>
        </w:rPr>
        <w:t>, 2008</w:t>
      </w:r>
      <w:r w:rsidR="00945747" w:rsidRPr="00154D75">
        <w:rPr>
          <w:rStyle w:val="RefernciaSutil"/>
          <w:rFonts w:eastAsia="Calibri"/>
        </w:rPr>
        <w:t>)</w:t>
      </w:r>
    </w:p>
    <w:p w14:paraId="5F4C8DEA" w14:textId="0B090CBF" w:rsidR="003E1606" w:rsidRPr="003E1606" w:rsidRDefault="00A776FC" w:rsidP="00165FE3">
      <w:r>
        <w:rPr>
          <w:rStyle w:val="RefernciaSutil"/>
          <w:rFonts w:eastAsia="Calibri"/>
        </w:rPr>
        <w:lastRenderedPageBreak/>
        <w:tab/>
        <w:t xml:space="preserve">Para </w:t>
      </w:r>
      <w:r w:rsidR="00AC4071">
        <w:rPr>
          <w:rStyle w:val="RefernciaSutil"/>
          <w:rFonts w:eastAsia="Calibri"/>
        </w:rPr>
        <w:t xml:space="preserve">separar classes não linearmente separáveis </w:t>
      </w:r>
      <w:r w:rsidR="00446A7F">
        <w:rPr>
          <w:rStyle w:val="RefernciaSutil"/>
          <w:rFonts w:eastAsia="Calibri"/>
        </w:rPr>
        <w:t xml:space="preserve">faz-se o uso de </w:t>
      </w:r>
      <w:r w:rsidR="004217C9">
        <w:rPr>
          <w:rStyle w:val="RefernciaSutil"/>
          <w:rFonts w:eastAsia="Calibri"/>
        </w:rPr>
        <w:t xml:space="preserve">redes </w:t>
      </w:r>
      <w:r w:rsidR="008115A5">
        <w:rPr>
          <w:rStyle w:val="RefernciaSutil"/>
          <w:rFonts w:eastAsia="Calibri"/>
        </w:rPr>
        <w:t>neurais</w:t>
      </w:r>
      <w:r w:rsidR="004217C9">
        <w:rPr>
          <w:rStyle w:val="RefernciaSutil"/>
          <w:rFonts w:eastAsia="Calibri"/>
        </w:rPr>
        <w:t xml:space="preserve"> de múltiplas camadas com saídas não binárias.</w:t>
      </w:r>
    </w:p>
    <w:p w14:paraId="03D5BB38" w14:textId="27B345B9" w:rsidR="00DD138E" w:rsidRDefault="004217C9" w:rsidP="00DD138E">
      <w:pPr>
        <w:pStyle w:val="Ttulo3"/>
      </w:pPr>
      <w:bookmarkStart w:id="33" w:name="_Toc39680168"/>
      <w:r>
        <w:t>Redes</w:t>
      </w:r>
      <w:r w:rsidR="00EA1A11">
        <w:t xml:space="preserve"> Neurais</w:t>
      </w:r>
      <w:r>
        <w:t xml:space="preserve"> de </w:t>
      </w:r>
      <w:r w:rsidR="00F25262">
        <w:t>M</w:t>
      </w:r>
      <w:r w:rsidR="00055CDD">
        <w:t xml:space="preserve">últiplas </w:t>
      </w:r>
      <w:r w:rsidR="00F25262">
        <w:t>C</w:t>
      </w:r>
      <w:r w:rsidR="00055CDD">
        <w:t>amadas</w:t>
      </w:r>
      <w:bookmarkEnd w:id="33"/>
    </w:p>
    <w:p w14:paraId="5E5FC242" w14:textId="4D01A2EA" w:rsidR="002A1317" w:rsidRDefault="002A1317" w:rsidP="00165FE3">
      <w:r>
        <w:tab/>
      </w:r>
      <w:r w:rsidR="00C736A8">
        <w:t xml:space="preserve">A rede </w:t>
      </w:r>
      <w:r w:rsidR="00EA1A11">
        <w:t xml:space="preserve">neural </w:t>
      </w:r>
      <w:r w:rsidR="00C736A8">
        <w:t xml:space="preserve">de múltiplas camadas </w:t>
      </w:r>
      <w:r w:rsidR="002F04E7">
        <w:t>consiste em</w:t>
      </w:r>
      <w:r w:rsidR="00F372E3">
        <w:t xml:space="preserve"> </w:t>
      </w:r>
      <w:r w:rsidR="00D00325">
        <w:t xml:space="preserve">três </w:t>
      </w:r>
      <w:r w:rsidR="00EA1A11">
        <w:t>partes</w:t>
      </w:r>
      <w:r w:rsidR="00D00325">
        <w:t xml:space="preserve"> principais</w:t>
      </w:r>
      <w:r w:rsidR="002F04E7">
        <w:t>:</w:t>
      </w:r>
      <w:r w:rsidR="00A1050C">
        <w:t xml:space="preserve"> a camada de entrada</w:t>
      </w:r>
      <w:r w:rsidR="005064C4">
        <w:t>, uma ou mais camadas ocultas e</w:t>
      </w:r>
      <w:r w:rsidR="00C736A8">
        <w:t xml:space="preserve"> uma camada de saída</w:t>
      </w:r>
      <w:r w:rsidR="002F04E7">
        <w:t>.</w:t>
      </w:r>
      <w:r w:rsidR="00C738B2">
        <w:t xml:space="preserve"> O sinal mandado pela camada de entrada</w:t>
      </w:r>
      <w:r w:rsidR="00F34288">
        <w:t>,</w:t>
      </w:r>
      <w:r w:rsidR="00863BF0">
        <w:t xml:space="preserve"> passa por cada camada </w:t>
      </w:r>
      <w:r w:rsidR="001A7FEE">
        <w:t>a sua frente</w:t>
      </w:r>
      <w:r w:rsidR="00E45576">
        <w:t xml:space="preserve"> alimentado a rede</w:t>
      </w:r>
      <w:r w:rsidR="008115A5">
        <w:t xml:space="preserve"> neural</w:t>
      </w:r>
      <w:r w:rsidR="009D54CB">
        <w:t xml:space="preserve">, </w:t>
      </w:r>
      <w:r w:rsidR="005D19B9">
        <w:t>do</w:t>
      </w:r>
      <w:r w:rsidR="009D54CB">
        <w:t xml:space="preserve"> inglês </w:t>
      </w:r>
      <w:r w:rsidR="009D54CB" w:rsidRPr="002D577C">
        <w:rPr>
          <w:i/>
          <w:iCs/>
        </w:rPr>
        <w:t>Feed</w:t>
      </w:r>
      <w:r w:rsidR="002D577C" w:rsidRPr="002D577C">
        <w:rPr>
          <w:i/>
          <w:iCs/>
        </w:rPr>
        <w:t>forward</w:t>
      </w:r>
      <w:r w:rsidR="001A7FEE">
        <w:t xml:space="preserve">, como ilustrado na Figura </w:t>
      </w:r>
      <w:r w:rsidR="00455087">
        <w:t>10</w:t>
      </w:r>
      <w:r w:rsidR="0099533F">
        <w:t>.</w:t>
      </w:r>
      <w:r w:rsidR="002F04E7">
        <w:t xml:space="preserve"> (HAYKIN, 2001)</w:t>
      </w:r>
    </w:p>
    <w:p w14:paraId="17A43133" w14:textId="566F42D8" w:rsidR="003E1606" w:rsidRPr="004676A7" w:rsidRDefault="003E1606" w:rsidP="003E1606">
      <w:pPr>
        <w:pStyle w:val="Legenda"/>
        <w:rPr>
          <w:sz w:val="24"/>
          <w:szCs w:val="24"/>
        </w:rPr>
      </w:pPr>
      <w:bookmarkStart w:id="34" w:name="_Toc39680140"/>
      <w:r w:rsidRPr="004676A7">
        <w:rPr>
          <w:sz w:val="24"/>
          <w:szCs w:val="24"/>
        </w:rPr>
        <w:t xml:space="preserve">Figura </w:t>
      </w:r>
      <w:r w:rsidR="00F26DCC" w:rsidRPr="004676A7">
        <w:rPr>
          <w:sz w:val="24"/>
          <w:szCs w:val="24"/>
        </w:rPr>
        <w:fldChar w:fldCharType="begin"/>
      </w:r>
      <w:r w:rsidR="00F26DCC">
        <w:instrText xml:space="preserve"> SEQ Figura \* ARABIC </w:instrText>
      </w:r>
      <w:r w:rsidR="00F26DCC" w:rsidRPr="004676A7">
        <w:rPr>
          <w:sz w:val="24"/>
          <w:szCs w:val="24"/>
        </w:rPr>
        <w:fldChar w:fldCharType="separate"/>
      </w:r>
      <w:r w:rsidR="0024018C">
        <w:rPr>
          <w:noProof/>
        </w:rPr>
        <w:t>10</w:t>
      </w:r>
      <w:r w:rsidR="00F26DCC" w:rsidRPr="004676A7">
        <w:rPr>
          <w:sz w:val="24"/>
          <w:szCs w:val="24"/>
        </w:rPr>
        <w:fldChar w:fldCharType="end"/>
      </w:r>
      <w:r w:rsidRPr="004676A7">
        <w:rPr>
          <w:sz w:val="24"/>
          <w:szCs w:val="24"/>
        </w:rPr>
        <w:t xml:space="preserve"> </w:t>
      </w:r>
      <w:r w:rsidR="00F81C46" w:rsidRPr="004676A7">
        <w:rPr>
          <w:sz w:val="24"/>
          <w:szCs w:val="24"/>
        </w:rPr>
        <w:t>–</w:t>
      </w:r>
      <w:r w:rsidRPr="004676A7">
        <w:rPr>
          <w:sz w:val="24"/>
          <w:szCs w:val="24"/>
        </w:rPr>
        <w:t xml:space="preserve"> Representação simplificada de uma rede neural artificial</w:t>
      </w:r>
      <w:bookmarkEnd w:id="34"/>
    </w:p>
    <w:p w14:paraId="1BE32360" w14:textId="7DACCEB1" w:rsidR="003E1606" w:rsidRDefault="003E1606" w:rsidP="003E1606">
      <w:pPr>
        <w:pStyle w:val="Legenda"/>
      </w:pPr>
      <w:r>
        <w:rPr>
          <w:noProof/>
        </w:rPr>
        <w:drawing>
          <wp:inline distT="0" distB="0" distL="0" distR="0" wp14:anchorId="64D0772F" wp14:editId="1E7C1B2E">
            <wp:extent cx="4615180" cy="2396004"/>
            <wp:effectExtent l="0" t="0" r="0" b="444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491" cy="2440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EB4BC" w14:textId="77777777" w:rsidR="003E1606" w:rsidRPr="00CF412D" w:rsidRDefault="003E1606" w:rsidP="003E1606">
      <w:pPr>
        <w:pStyle w:val="Legenda"/>
      </w:pPr>
      <w:r w:rsidRPr="00CF412D">
        <w:t>Fonte: (FERNEDA, 2006)</w:t>
      </w:r>
    </w:p>
    <w:p w14:paraId="2EF0EDAE" w14:textId="74D8DD08" w:rsidR="00DE67FF" w:rsidRDefault="002D577C" w:rsidP="00AF282B">
      <w:r>
        <w:tab/>
        <w:t>Para a atualização dos pesos sinápticos</w:t>
      </w:r>
      <w:r w:rsidR="003E2817">
        <w:t>,</w:t>
      </w:r>
      <w:r>
        <w:t xml:space="preserve"> </w:t>
      </w:r>
      <w:r w:rsidR="00B35ADA">
        <w:t>em redes neurais de múltiplas camadas</w:t>
      </w:r>
      <w:r w:rsidR="00760B3A">
        <w:t>,</w:t>
      </w:r>
      <w:r w:rsidR="00B35ADA">
        <w:t xml:space="preserve"> </w:t>
      </w:r>
      <w:r w:rsidR="003E2817">
        <w:t xml:space="preserve">é </w:t>
      </w:r>
      <w:r w:rsidR="0002518A">
        <w:t xml:space="preserve">utilizado </w:t>
      </w:r>
      <w:r w:rsidR="00CC672D">
        <w:t xml:space="preserve">a </w:t>
      </w:r>
      <w:bookmarkStart w:id="35" w:name="_Hlk26765127"/>
      <w:r>
        <w:t>retropropagação</w:t>
      </w:r>
      <w:bookmarkEnd w:id="35"/>
      <w:r w:rsidR="00C915D8">
        <w:t>,</w:t>
      </w:r>
      <w:r w:rsidR="00E12E43">
        <w:t xml:space="preserve"> do inglês </w:t>
      </w:r>
      <w:r w:rsidR="00E12E43" w:rsidRPr="00DE67FF">
        <w:rPr>
          <w:i/>
          <w:iCs/>
        </w:rPr>
        <w:t>Back</w:t>
      </w:r>
      <w:r w:rsidR="005D19B9" w:rsidRPr="00DE67FF">
        <w:rPr>
          <w:i/>
          <w:iCs/>
        </w:rPr>
        <w:t>propagation</w:t>
      </w:r>
      <w:r w:rsidR="00DE67FF">
        <w:t>.</w:t>
      </w:r>
      <w:r w:rsidR="00BD6D02" w:rsidRPr="00BD6D02">
        <w:t xml:space="preserve"> </w:t>
      </w:r>
      <w:r w:rsidR="005731C6">
        <w:t xml:space="preserve">Que consiste em </w:t>
      </w:r>
      <w:r w:rsidR="006047DF">
        <w:t>voltar da camada de saída em direção a camada de entrada</w:t>
      </w:r>
      <w:r w:rsidR="00760B3A">
        <w:t>,</w:t>
      </w:r>
      <w:r w:rsidR="006047DF">
        <w:t xml:space="preserve"> atualizando os pesos </w:t>
      </w:r>
      <w:r w:rsidR="009F20B9">
        <w:t>sinápticos</w:t>
      </w:r>
      <w:r w:rsidR="001370F0">
        <w:t>, como ilustrado na Figura 1</w:t>
      </w:r>
      <w:r w:rsidR="00455087">
        <w:t>1</w:t>
      </w:r>
      <w:r w:rsidR="00D73744">
        <w:t xml:space="preserve">. A correção do erro </w:t>
      </w:r>
      <w:r w:rsidR="00731845">
        <w:t>é feita através d</w:t>
      </w:r>
      <w:r w:rsidR="00C447DD">
        <w:t xml:space="preserve">a subtração </w:t>
      </w:r>
      <w:r w:rsidR="006B44D6">
        <w:t>da resposta real pela resposta desejada</w:t>
      </w:r>
      <w:r w:rsidR="005731C6">
        <w:t xml:space="preserve">. </w:t>
      </w:r>
      <w:r w:rsidR="00BD6D02">
        <w:t>(HAYKIN, 2001)</w:t>
      </w:r>
    </w:p>
    <w:p w14:paraId="4FAF083B" w14:textId="77777777" w:rsidR="00CE34E4" w:rsidRDefault="00CE34E4">
      <w:pPr>
        <w:spacing w:after="0" w:line="240" w:lineRule="auto"/>
        <w:jc w:val="left"/>
        <w:rPr>
          <w:bCs/>
          <w:szCs w:val="24"/>
        </w:rPr>
      </w:pPr>
      <w:r>
        <w:rPr>
          <w:szCs w:val="24"/>
        </w:rPr>
        <w:br w:type="page"/>
      </w:r>
    </w:p>
    <w:p w14:paraId="5CAEA97A" w14:textId="1B0CAE5F" w:rsidR="00265D56" w:rsidRPr="004676A7" w:rsidRDefault="00265D56" w:rsidP="00265D56">
      <w:pPr>
        <w:pStyle w:val="Legenda"/>
        <w:rPr>
          <w:sz w:val="24"/>
          <w:szCs w:val="24"/>
        </w:rPr>
      </w:pPr>
      <w:bookmarkStart w:id="36" w:name="_Toc39680141"/>
      <w:r w:rsidRPr="004676A7">
        <w:rPr>
          <w:sz w:val="24"/>
          <w:szCs w:val="24"/>
        </w:rPr>
        <w:lastRenderedPageBreak/>
        <w:t xml:space="preserve">Figura </w:t>
      </w:r>
      <w:r w:rsidR="00F26DCC" w:rsidRPr="004676A7">
        <w:rPr>
          <w:sz w:val="24"/>
          <w:szCs w:val="24"/>
        </w:rPr>
        <w:fldChar w:fldCharType="begin"/>
      </w:r>
      <w:r w:rsidR="00F26DCC">
        <w:instrText xml:space="preserve"> SEQ Figura \* ARABIC </w:instrText>
      </w:r>
      <w:r w:rsidR="00F26DCC" w:rsidRPr="004676A7">
        <w:rPr>
          <w:sz w:val="24"/>
          <w:szCs w:val="24"/>
        </w:rPr>
        <w:fldChar w:fldCharType="separate"/>
      </w:r>
      <w:r w:rsidR="0024018C">
        <w:rPr>
          <w:noProof/>
        </w:rPr>
        <w:t>11</w:t>
      </w:r>
      <w:r w:rsidR="00F26DCC" w:rsidRPr="004676A7">
        <w:rPr>
          <w:sz w:val="24"/>
          <w:szCs w:val="24"/>
        </w:rPr>
        <w:fldChar w:fldCharType="end"/>
      </w:r>
      <w:r w:rsidRPr="004676A7">
        <w:rPr>
          <w:sz w:val="24"/>
          <w:szCs w:val="24"/>
        </w:rPr>
        <w:t xml:space="preserve"> </w:t>
      </w:r>
      <w:r w:rsidR="00453E92" w:rsidRPr="004676A7">
        <w:rPr>
          <w:sz w:val="24"/>
          <w:szCs w:val="24"/>
        </w:rPr>
        <w:t xml:space="preserve">– </w:t>
      </w:r>
      <w:r w:rsidR="004525F5" w:rsidRPr="004525F5">
        <w:rPr>
          <w:sz w:val="24"/>
          <w:szCs w:val="24"/>
        </w:rPr>
        <w:t>Retropropagação</w:t>
      </w:r>
      <w:bookmarkEnd w:id="36"/>
    </w:p>
    <w:p w14:paraId="13C7A2BF" w14:textId="1703AD9E" w:rsidR="00265D56" w:rsidRDefault="00265D56" w:rsidP="00265D56">
      <w:pPr>
        <w:pStyle w:val="Legenda"/>
      </w:pPr>
      <w:r>
        <w:rPr>
          <w:noProof/>
        </w:rPr>
        <w:drawing>
          <wp:inline distT="0" distB="0" distL="0" distR="0" wp14:anchorId="7B67F42B" wp14:editId="5823156C">
            <wp:extent cx="4528457" cy="3244395"/>
            <wp:effectExtent l="0" t="0" r="571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7985" cy="326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835D5" w14:textId="2931E123" w:rsidR="00265D56" w:rsidRDefault="00265D56" w:rsidP="00265D56">
      <w:pPr>
        <w:pStyle w:val="Legenda"/>
      </w:pPr>
      <w:r>
        <w:t xml:space="preserve">Fonte: </w:t>
      </w:r>
      <w:r w:rsidR="004676A7">
        <w:t>(Elaborado pelos Autores, 2019)</w:t>
      </w:r>
    </w:p>
    <w:p w14:paraId="7D8FC634" w14:textId="537CF585" w:rsidR="00B86153" w:rsidRDefault="00B86153" w:rsidP="000C78FC">
      <w:pPr>
        <w:jc w:val="center"/>
      </w:pPr>
    </w:p>
    <w:p w14:paraId="5BA84663" w14:textId="4418D8C2" w:rsidR="0003259C" w:rsidRDefault="00234EA0" w:rsidP="00221E66">
      <w:pPr>
        <w:pStyle w:val="Ttulo3"/>
      </w:pPr>
      <w:bookmarkStart w:id="37" w:name="_Toc39680169"/>
      <w:r>
        <w:t>Redes Neurais Convolucionais</w:t>
      </w:r>
      <w:bookmarkEnd w:id="37"/>
      <w:r>
        <w:t xml:space="preserve"> </w:t>
      </w:r>
    </w:p>
    <w:p w14:paraId="69CA3BE5" w14:textId="65A2BB6F" w:rsidR="00FC13EA" w:rsidRDefault="009D1EC3" w:rsidP="00221E66">
      <w:r>
        <w:tab/>
      </w:r>
      <w:r w:rsidR="004919B9">
        <w:t>A</w:t>
      </w:r>
      <w:r>
        <w:t xml:space="preserve"> </w:t>
      </w:r>
      <w:r w:rsidR="009731E2">
        <w:t xml:space="preserve">CNN </w:t>
      </w:r>
      <w:r w:rsidR="00267DFD">
        <w:t xml:space="preserve">realiza </w:t>
      </w:r>
      <w:r w:rsidR="00A955F4">
        <w:t xml:space="preserve">um </w:t>
      </w:r>
      <w:r w:rsidR="00267DFD">
        <w:t xml:space="preserve">cálculo </w:t>
      </w:r>
      <w:r w:rsidR="00A955F4">
        <w:t>convolucional</w:t>
      </w:r>
      <w:r w:rsidR="006343EC">
        <w:t xml:space="preserve">, criando matrizes </w:t>
      </w:r>
      <w:r w:rsidR="00C351B3">
        <w:t xml:space="preserve">com as </w:t>
      </w:r>
      <w:r w:rsidR="006343EC">
        <w:t xml:space="preserve">partes </w:t>
      </w:r>
      <w:r w:rsidR="00C351B3">
        <w:t>mais significativas da imagem</w:t>
      </w:r>
      <w:r w:rsidR="004A1E86">
        <w:t xml:space="preserve">, como ilustrado na </w:t>
      </w:r>
      <w:r w:rsidR="004A1E86" w:rsidRPr="00CA5133">
        <w:t>Figura</w:t>
      </w:r>
      <w:r w:rsidR="00E62508" w:rsidRPr="00CA5133">
        <w:t xml:space="preserve"> </w:t>
      </w:r>
      <w:r w:rsidR="00B1723D" w:rsidRPr="00CA5133">
        <w:t>1</w:t>
      </w:r>
      <w:r w:rsidR="00455087">
        <w:t>2</w:t>
      </w:r>
      <w:r w:rsidR="00B1723D">
        <w:t xml:space="preserve">. </w:t>
      </w:r>
      <w:r w:rsidR="00C53F2B">
        <w:t>O</w:t>
      </w:r>
      <w:r w:rsidR="00E11010">
        <w:t xml:space="preserve"> neurônio </w:t>
      </w:r>
      <w:r w:rsidR="00D40CFB">
        <w:t>receberá</w:t>
      </w:r>
      <w:r w:rsidR="002E4422">
        <w:t xml:space="preserve"> </w:t>
      </w:r>
      <w:r w:rsidR="00D676AB">
        <w:t>apenas</w:t>
      </w:r>
      <w:r w:rsidR="00651C8A">
        <w:t xml:space="preserve"> </w:t>
      </w:r>
      <w:r w:rsidR="00D40CFB">
        <w:t xml:space="preserve">os pixels </w:t>
      </w:r>
      <w:r w:rsidR="00CA5133">
        <w:t xml:space="preserve">mais significativos, </w:t>
      </w:r>
      <w:r w:rsidR="00C53F2B">
        <w:t xml:space="preserve">de forma que os </w:t>
      </w:r>
      <w:r w:rsidR="00CA5133">
        <w:t>padrões na</w:t>
      </w:r>
      <w:r w:rsidR="008A10F8">
        <w:t xml:space="preserve"> imagem</w:t>
      </w:r>
      <w:r w:rsidR="00C53F2B">
        <w:t xml:space="preserve"> ficam mais </w:t>
      </w:r>
      <w:r w:rsidR="00467FFC">
        <w:t>visíveis</w:t>
      </w:r>
      <w:r w:rsidR="0081540B">
        <w:t>.</w:t>
      </w:r>
      <w:r w:rsidR="008A10F8">
        <w:t xml:space="preserve"> </w:t>
      </w:r>
      <w:r w:rsidR="009136E0">
        <w:t>(REIS; RAVINDRA, 2017)</w:t>
      </w:r>
    </w:p>
    <w:p w14:paraId="2AB6AD28" w14:textId="1E40B426" w:rsidR="00265D56" w:rsidRPr="004676A7" w:rsidRDefault="00265D56" w:rsidP="00265D56">
      <w:pPr>
        <w:pStyle w:val="Legenda"/>
        <w:rPr>
          <w:sz w:val="24"/>
          <w:szCs w:val="24"/>
        </w:rPr>
      </w:pPr>
      <w:bookmarkStart w:id="38" w:name="_Toc39680142"/>
      <w:r w:rsidRPr="004676A7">
        <w:rPr>
          <w:sz w:val="24"/>
          <w:szCs w:val="24"/>
        </w:rPr>
        <w:t xml:space="preserve">Figura </w:t>
      </w:r>
      <w:r w:rsidR="00F26DCC" w:rsidRPr="004676A7">
        <w:rPr>
          <w:sz w:val="24"/>
          <w:szCs w:val="24"/>
        </w:rPr>
        <w:fldChar w:fldCharType="begin"/>
      </w:r>
      <w:r w:rsidR="00F26DCC">
        <w:instrText xml:space="preserve"> SEQ Figura \* ARABIC </w:instrText>
      </w:r>
      <w:r w:rsidR="00F26DCC" w:rsidRPr="004676A7">
        <w:rPr>
          <w:sz w:val="24"/>
          <w:szCs w:val="24"/>
        </w:rPr>
        <w:fldChar w:fldCharType="separate"/>
      </w:r>
      <w:r w:rsidR="0024018C">
        <w:rPr>
          <w:noProof/>
        </w:rPr>
        <w:t>12</w:t>
      </w:r>
      <w:r w:rsidR="00F26DCC" w:rsidRPr="004676A7">
        <w:rPr>
          <w:sz w:val="24"/>
          <w:szCs w:val="24"/>
        </w:rPr>
        <w:fldChar w:fldCharType="end"/>
      </w:r>
      <w:r w:rsidRPr="004676A7">
        <w:rPr>
          <w:sz w:val="24"/>
          <w:szCs w:val="24"/>
        </w:rPr>
        <w:t xml:space="preserve"> </w:t>
      </w:r>
      <w:r w:rsidR="00453E92" w:rsidRPr="004676A7">
        <w:rPr>
          <w:sz w:val="24"/>
          <w:szCs w:val="24"/>
        </w:rPr>
        <w:t xml:space="preserve">– </w:t>
      </w:r>
      <w:r w:rsidRPr="004676A7">
        <w:rPr>
          <w:sz w:val="24"/>
          <w:szCs w:val="24"/>
        </w:rPr>
        <w:t>Rede neural Convolucional</w:t>
      </w:r>
      <w:bookmarkEnd w:id="38"/>
    </w:p>
    <w:p w14:paraId="47A550DD" w14:textId="74633C51" w:rsidR="00265D56" w:rsidRDefault="00265D56" w:rsidP="00265D56">
      <w:pPr>
        <w:pStyle w:val="Legenda"/>
      </w:pPr>
      <w:r>
        <w:rPr>
          <w:noProof/>
        </w:rPr>
        <w:drawing>
          <wp:inline distT="0" distB="0" distL="0" distR="0" wp14:anchorId="40C2030C" wp14:editId="511DE4CE">
            <wp:extent cx="4777740" cy="2143567"/>
            <wp:effectExtent l="0" t="0" r="381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331" cy="2169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DF014" w14:textId="34CBC0C8" w:rsidR="00265D56" w:rsidRDefault="00265D56" w:rsidP="00265D56">
      <w:pPr>
        <w:pStyle w:val="Legenda"/>
      </w:pPr>
      <w:r>
        <w:t xml:space="preserve">Fonte: </w:t>
      </w:r>
      <w:r w:rsidR="00384DB1">
        <w:t>(</w:t>
      </w:r>
      <w:r w:rsidR="00384DB1" w:rsidRPr="002D636C">
        <w:t>SAKURAI</w:t>
      </w:r>
      <w:r w:rsidR="00384DB1">
        <w:t>, 2019)</w:t>
      </w:r>
    </w:p>
    <w:p w14:paraId="7BB51389" w14:textId="05043F68" w:rsidR="00EB7AD4" w:rsidRPr="0055304D" w:rsidRDefault="00EB7AD4" w:rsidP="00E5705D">
      <w:pPr>
        <w:pStyle w:val="Ttulo2"/>
      </w:pPr>
      <w:bookmarkStart w:id="39" w:name="_Toc39680170"/>
      <w:r w:rsidRPr="0055304D">
        <w:lastRenderedPageBreak/>
        <w:t xml:space="preserve">Reconhecimento </w:t>
      </w:r>
      <w:r w:rsidR="008952EB">
        <w:t>F</w:t>
      </w:r>
      <w:r w:rsidRPr="0055304D">
        <w:t>acial</w:t>
      </w:r>
      <w:bookmarkEnd w:id="39"/>
    </w:p>
    <w:p w14:paraId="1A47B6E2" w14:textId="5BEE2CFC" w:rsidR="009E22C0" w:rsidRDefault="0055304D" w:rsidP="009E22C0">
      <w:r>
        <w:tab/>
      </w:r>
      <w:r w:rsidR="0043668C">
        <w:t>Antes r</w:t>
      </w:r>
      <w:r w:rsidR="003322BA">
        <w:t>etratado</w:t>
      </w:r>
      <w:r w:rsidR="00D47375">
        <w:t xml:space="preserve"> em</w:t>
      </w:r>
      <w:r w:rsidR="00B35248">
        <w:t xml:space="preserve"> filmes </w:t>
      </w:r>
      <w:r w:rsidR="00434ABF">
        <w:t>como</w:t>
      </w:r>
      <w:r w:rsidR="00B35248">
        <w:t xml:space="preserve"> ficção científica</w:t>
      </w:r>
      <w:r w:rsidR="00D47375">
        <w:t>,</w:t>
      </w:r>
      <w:r w:rsidR="00063D2C">
        <w:t xml:space="preserve"> com o avanço da tecnologia,</w:t>
      </w:r>
      <w:r w:rsidR="00D47375">
        <w:t xml:space="preserve"> </w:t>
      </w:r>
      <w:r w:rsidR="008D28AE">
        <w:t>o</w:t>
      </w:r>
      <w:r w:rsidR="00B35248">
        <w:t xml:space="preserve"> </w:t>
      </w:r>
      <w:r w:rsidR="00716B54">
        <w:t>reconhecimento facial</w:t>
      </w:r>
      <w:r w:rsidR="00AF4B4F">
        <w:t xml:space="preserve"> deixou de ser ficção e</w:t>
      </w:r>
      <w:r w:rsidR="00D11555">
        <w:t xml:space="preserve"> </w:t>
      </w:r>
      <w:r w:rsidR="000948DE">
        <w:t>h</w:t>
      </w:r>
      <w:r w:rsidR="00D11555">
        <w:t xml:space="preserve">oje </w:t>
      </w:r>
      <w:r w:rsidR="009E22C0">
        <w:t>tem</w:t>
      </w:r>
      <w:r w:rsidR="00D11555">
        <w:t xml:space="preserve"> várias </w:t>
      </w:r>
      <w:r w:rsidR="000948DE">
        <w:t>aplicações</w:t>
      </w:r>
      <w:r w:rsidR="009E22C0">
        <w:t xml:space="preserve">, </w:t>
      </w:r>
      <w:r w:rsidR="00D11555">
        <w:t>sendo a</w:t>
      </w:r>
      <w:r w:rsidR="002D77C4">
        <w:t>s</w:t>
      </w:r>
      <w:r w:rsidR="00D11555">
        <w:t xml:space="preserve"> principa</w:t>
      </w:r>
      <w:r w:rsidR="002D77C4">
        <w:t>is</w:t>
      </w:r>
      <w:r w:rsidR="00D11555">
        <w:t xml:space="preserve"> delas a </w:t>
      </w:r>
      <w:r w:rsidR="00AD3A01">
        <w:t>autenticação</w:t>
      </w:r>
      <w:r w:rsidR="002D77C4">
        <w:t xml:space="preserve"> e identificação</w:t>
      </w:r>
      <w:r w:rsidR="00AD3A01">
        <w:t>.</w:t>
      </w:r>
      <w:r w:rsidR="00A64511">
        <w:t xml:space="preserve"> </w:t>
      </w:r>
      <w:r w:rsidR="00063D2C">
        <w:t>(WEST, 2017)</w:t>
      </w:r>
    </w:p>
    <w:p w14:paraId="5059FDE0" w14:textId="4C3FBD37" w:rsidR="00AC55E8" w:rsidRDefault="0055304D" w:rsidP="00165FE3">
      <w:r>
        <w:tab/>
      </w:r>
      <w:r w:rsidR="00EB7AD4">
        <w:t xml:space="preserve">O reconhecimento facial é bastante utilizado como forma de </w:t>
      </w:r>
      <w:r w:rsidR="00CE3DAD">
        <w:t>identificação,</w:t>
      </w:r>
      <w:r w:rsidR="00EB7AD4">
        <w:t xml:space="preserve"> pois é uma tecnologia não in</w:t>
      </w:r>
      <w:r w:rsidR="00157E66">
        <w:t>vasiva</w:t>
      </w:r>
      <w:r w:rsidR="00CE3DAD">
        <w:t>. É</w:t>
      </w:r>
      <w:r w:rsidR="00EB7AD4">
        <w:t xml:space="preserve"> aceita </w:t>
      </w:r>
      <w:r w:rsidR="00F13F6E">
        <w:t>como forma de auten</w:t>
      </w:r>
      <w:r w:rsidR="00753525">
        <w:t xml:space="preserve">ticação </w:t>
      </w:r>
      <w:r w:rsidR="00EB7AD4">
        <w:t xml:space="preserve">pela maioria dos usuários e não necessita de um aparelho com captura </w:t>
      </w:r>
      <w:r w:rsidR="00753525">
        <w:t xml:space="preserve">de imagem </w:t>
      </w:r>
      <w:r w:rsidR="00EB7AD4">
        <w:t>de alta resolução, sendo assim uma tecnologia de baixo custo.</w:t>
      </w:r>
      <w:r w:rsidR="000F1E87">
        <w:t xml:space="preserve"> </w:t>
      </w:r>
      <w:r w:rsidR="00EB7AD4">
        <w:t xml:space="preserve">Há dois principais tipos de reconhecimento facial. O reconhecimento </w:t>
      </w:r>
      <w:r w:rsidR="00B87B16">
        <w:t xml:space="preserve">por padrões da temperatura emitida pelo usuário utilizando uma câmera infravermelha e o reconhecimento </w:t>
      </w:r>
      <w:r w:rsidR="00EB7AD4">
        <w:t xml:space="preserve">por padrões visíveis do rosto que pode ser realizada por uma câmera digital </w:t>
      </w:r>
      <w:r w:rsidR="00B75803">
        <w:t>e é a fo</w:t>
      </w:r>
      <w:r w:rsidR="00371B95">
        <w:t>rma utili</w:t>
      </w:r>
      <w:r w:rsidR="009E669B">
        <w:t>zada neste projeto</w:t>
      </w:r>
      <w:r w:rsidR="00EB7AD4">
        <w:t>. (ZHANG, 2009)</w:t>
      </w:r>
    </w:p>
    <w:p w14:paraId="3D6EDD7F" w14:textId="79E688D3" w:rsidR="00EA494E" w:rsidRDefault="00EA494E" w:rsidP="00EB7653">
      <w:r>
        <w:tab/>
      </w:r>
      <w:r w:rsidR="00703B68">
        <w:t>Em 2010 o Facebook começou a implementar a funcionalidade de reconhecimento facial</w:t>
      </w:r>
      <w:r w:rsidR="002C3367">
        <w:t xml:space="preserve"> para ajudar a identific</w:t>
      </w:r>
      <w:r w:rsidR="00010BA6">
        <w:t>ar usuários em fotos.</w:t>
      </w:r>
      <w:r w:rsidR="008867D4">
        <w:t xml:space="preserve"> E mais de 350 mil</w:t>
      </w:r>
      <w:r w:rsidR="00E84F40">
        <w:t>hões de</w:t>
      </w:r>
      <w:r w:rsidR="008867D4">
        <w:t xml:space="preserve"> fotos </w:t>
      </w:r>
      <w:r w:rsidR="00E84F40">
        <w:t>são carregadas e marcadas por esta tecnologia todos os dias. (WEST, 2017)</w:t>
      </w:r>
    </w:p>
    <w:p w14:paraId="3EFAF060" w14:textId="565BADE9" w:rsidR="00D75025" w:rsidRDefault="007C5AC6" w:rsidP="00EB7653">
      <w:r>
        <w:tab/>
      </w:r>
      <w:r w:rsidR="00D91D76">
        <w:t>A implementação d</w:t>
      </w:r>
      <w:r w:rsidR="00136690">
        <w:t xml:space="preserve">o reconhecimento facial </w:t>
      </w:r>
      <w:r w:rsidR="007B5A79">
        <w:t xml:space="preserve">na área policial </w:t>
      </w:r>
      <w:r w:rsidR="00621FB5">
        <w:t>tem</w:t>
      </w:r>
      <w:r w:rsidR="003D3CD2">
        <w:t xml:space="preserve"> aumentado e </w:t>
      </w:r>
      <w:r w:rsidR="00CA5D9D">
        <w:t>gerado resultados. Em 2011</w:t>
      </w:r>
      <w:r w:rsidR="00302175">
        <w:t xml:space="preserve"> </w:t>
      </w:r>
      <w:r w:rsidR="002848CD">
        <w:t>o</w:t>
      </w:r>
      <w:r w:rsidR="00B205BB">
        <w:t xml:space="preserve">s Estados Unidos da América </w:t>
      </w:r>
      <w:r w:rsidR="0023649E">
        <w:t>usaram o reconhecimento facial para</w:t>
      </w:r>
      <w:r w:rsidR="00212428">
        <w:t xml:space="preserve"> </w:t>
      </w:r>
      <w:r w:rsidR="00747C43">
        <w:t>confirmar a identidade d</w:t>
      </w:r>
      <w:r w:rsidR="0042772C">
        <w:t xml:space="preserve">o corpo de </w:t>
      </w:r>
      <w:r w:rsidR="00747C43">
        <w:t>Osama bin Laden, depois que ele foi morto em um ataque.</w:t>
      </w:r>
      <w:r w:rsidR="00467434">
        <w:t xml:space="preserve"> (WEST, 2017)</w:t>
      </w:r>
    </w:p>
    <w:p w14:paraId="3BEDF428" w14:textId="20B7BA0A" w:rsidR="00992BE9" w:rsidRDefault="00A15A4E" w:rsidP="00AC24DE">
      <w:pPr>
        <w:pStyle w:val="Ttulo2"/>
      </w:pPr>
      <w:bookmarkStart w:id="40" w:name="_Toc39680171"/>
      <w:r>
        <w:t>Transformada Discreta do Cosseno</w:t>
      </w:r>
      <w:bookmarkEnd w:id="40"/>
    </w:p>
    <w:p w14:paraId="25CF49D3" w14:textId="77777777" w:rsidR="00E943EF" w:rsidRDefault="0078599B" w:rsidP="00165FE3">
      <w:pPr>
        <w:rPr>
          <w:rStyle w:val="RefernciaSutil"/>
          <w:rFonts w:eastAsia="Calibri"/>
        </w:rPr>
      </w:pPr>
      <w:r>
        <w:tab/>
      </w:r>
      <w:r w:rsidR="00D25634">
        <w:t>A Transformada Discreta do Cosseno</w:t>
      </w:r>
      <w:r w:rsidR="00564B0D">
        <w:t xml:space="preserve"> (DCT) </w:t>
      </w:r>
      <w:r w:rsidR="00E72BC9">
        <w:t>tem sido amplamente explorada</w:t>
      </w:r>
      <w:r w:rsidR="00DA6E01">
        <w:t xml:space="preserve"> pela comunidade de processamento de imagens, principalmente na</w:t>
      </w:r>
      <w:r w:rsidR="00F779DE">
        <w:t>s áreas de compressão, filtragem e extração de características</w:t>
      </w:r>
      <w:r w:rsidR="0038356F">
        <w:t>.</w:t>
      </w:r>
      <w:r w:rsidR="007224CE">
        <w:t xml:space="preserve"> </w:t>
      </w:r>
      <w:r w:rsidR="007224CE" w:rsidRPr="00154D75">
        <w:rPr>
          <w:rStyle w:val="RefernciaSutil"/>
          <w:rFonts w:eastAsia="Calibri"/>
        </w:rPr>
        <w:t>(PEDRINI; SCHWARTZ</w:t>
      </w:r>
      <w:r w:rsidR="007224CE">
        <w:rPr>
          <w:rStyle w:val="RefernciaSutil"/>
          <w:rFonts w:eastAsia="Calibri"/>
        </w:rPr>
        <w:t>, 2008</w:t>
      </w:r>
      <w:r w:rsidR="007224CE" w:rsidRPr="00154D75">
        <w:rPr>
          <w:rStyle w:val="RefernciaSutil"/>
          <w:rFonts w:eastAsia="Calibri"/>
        </w:rPr>
        <w:t>)</w:t>
      </w:r>
    </w:p>
    <w:p w14:paraId="673DC23C" w14:textId="3D547973" w:rsidR="00792F3A" w:rsidRDefault="00E943EF" w:rsidP="00165FE3">
      <w:pPr>
        <w:rPr>
          <w:rStyle w:val="RefernciaSutil"/>
          <w:rFonts w:eastAsia="Calibri"/>
        </w:rPr>
      </w:pPr>
      <w:r>
        <w:rPr>
          <w:rStyle w:val="RefernciaSutil"/>
          <w:rFonts w:eastAsia="Calibri"/>
        </w:rPr>
        <w:tab/>
      </w:r>
      <w:r w:rsidR="000031F4">
        <w:rPr>
          <w:rStyle w:val="RefernciaSutil"/>
          <w:rFonts w:eastAsia="Calibri"/>
        </w:rPr>
        <w:t>A DCT</w:t>
      </w:r>
      <w:r w:rsidR="00901735" w:rsidRPr="00901735">
        <w:rPr>
          <w:rStyle w:val="RefernciaSutil"/>
          <w:rFonts w:eastAsia="Calibri"/>
        </w:rPr>
        <w:t xml:space="preserve"> </w:t>
      </w:r>
      <w:r w:rsidR="00CA60F2">
        <w:rPr>
          <w:rStyle w:val="RefernciaSutil"/>
          <w:rFonts w:eastAsia="Calibri"/>
        </w:rPr>
        <w:t>faz</w:t>
      </w:r>
      <w:r w:rsidR="00901735" w:rsidRPr="00901735">
        <w:rPr>
          <w:rStyle w:val="RefernciaSutil"/>
          <w:rFonts w:eastAsia="Calibri"/>
        </w:rPr>
        <w:t xml:space="preserve"> </w:t>
      </w:r>
      <w:r w:rsidR="00C40BC8">
        <w:rPr>
          <w:rStyle w:val="RefernciaSutil"/>
          <w:rFonts w:eastAsia="Calibri"/>
        </w:rPr>
        <w:t xml:space="preserve">a </w:t>
      </w:r>
      <w:r w:rsidR="0024673C">
        <w:rPr>
          <w:rStyle w:val="RefernciaSutil"/>
          <w:rFonts w:eastAsia="Calibri"/>
        </w:rPr>
        <w:t>alocação</w:t>
      </w:r>
      <w:r w:rsidR="00901735" w:rsidRPr="00901735">
        <w:rPr>
          <w:rStyle w:val="RefernciaSutil"/>
          <w:rFonts w:eastAsia="Calibri"/>
        </w:rPr>
        <w:t xml:space="preserve"> d</w:t>
      </w:r>
      <w:r w:rsidR="0024673C">
        <w:rPr>
          <w:rStyle w:val="RefernciaSutil"/>
          <w:rFonts w:eastAsia="Calibri"/>
        </w:rPr>
        <w:t>a</w:t>
      </w:r>
      <w:r w:rsidR="00901735" w:rsidRPr="00901735">
        <w:rPr>
          <w:rStyle w:val="RefernciaSutil"/>
          <w:rFonts w:eastAsia="Calibri"/>
        </w:rPr>
        <w:t xml:space="preserve"> energia</w:t>
      </w:r>
      <w:r w:rsidR="00CA60F2">
        <w:rPr>
          <w:rStyle w:val="RefernciaSutil"/>
          <w:rFonts w:eastAsia="Calibri"/>
        </w:rPr>
        <w:t xml:space="preserve"> da imagem</w:t>
      </w:r>
      <w:r w:rsidR="00901735" w:rsidRPr="00901735">
        <w:rPr>
          <w:rStyle w:val="RefernciaSutil"/>
          <w:rFonts w:eastAsia="Calibri"/>
        </w:rPr>
        <w:t xml:space="preserve"> em regiões próximas a origem</w:t>
      </w:r>
      <w:r w:rsidR="000031F4">
        <w:rPr>
          <w:rStyle w:val="RefernciaSutil"/>
          <w:rFonts w:eastAsia="Calibri"/>
        </w:rPr>
        <w:t xml:space="preserve">. </w:t>
      </w:r>
      <w:r w:rsidR="00792F3A">
        <w:rPr>
          <w:rStyle w:val="RefernciaSutil"/>
          <w:rFonts w:eastAsia="Calibri"/>
        </w:rPr>
        <w:t>A</w:t>
      </w:r>
      <w:r w:rsidR="00901735" w:rsidRPr="00901735">
        <w:rPr>
          <w:rStyle w:val="RefernciaSutil"/>
          <w:rFonts w:eastAsia="Calibri"/>
        </w:rPr>
        <w:t>pós a execução da</w:t>
      </w:r>
      <w:r w:rsidR="00493D7B">
        <w:rPr>
          <w:rStyle w:val="RefernciaSutil"/>
          <w:rFonts w:eastAsia="Calibri"/>
        </w:rPr>
        <w:t xml:space="preserve"> DCT</w:t>
      </w:r>
      <w:r w:rsidR="00CA60F2">
        <w:rPr>
          <w:rStyle w:val="RefernciaSutil"/>
          <w:rFonts w:eastAsia="Calibri"/>
        </w:rPr>
        <w:t xml:space="preserve">, </w:t>
      </w:r>
      <w:r w:rsidR="00901735" w:rsidRPr="00901735">
        <w:rPr>
          <w:rStyle w:val="RefernciaSutil"/>
          <w:rFonts w:eastAsia="Calibri"/>
        </w:rPr>
        <w:t>muito</w:t>
      </w:r>
      <w:r w:rsidR="00B0070E">
        <w:rPr>
          <w:rStyle w:val="RefernciaSutil"/>
          <w:rFonts w:eastAsia="Calibri"/>
        </w:rPr>
        <w:t>s</w:t>
      </w:r>
      <w:r w:rsidR="00901735" w:rsidRPr="00901735">
        <w:rPr>
          <w:rStyle w:val="RefernciaSutil"/>
          <w:rFonts w:eastAsia="Calibri"/>
        </w:rPr>
        <w:t xml:space="preserve"> </w:t>
      </w:r>
      <w:r w:rsidR="00B0070E">
        <w:rPr>
          <w:rStyle w:val="RefernciaSutil"/>
          <w:rFonts w:eastAsia="Calibri"/>
        </w:rPr>
        <w:t>coeficientes</w:t>
      </w:r>
      <w:r w:rsidR="00901735" w:rsidRPr="00901735">
        <w:rPr>
          <w:rStyle w:val="RefernciaSutil"/>
          <w:rFonts w:eastAsia="Calibri"/>
        </w:rPr>
        <w:t xml:space="preserve"> apresentaram valores próximos a zero</w:t>
      </w:r>
      <w:r w:rsidR="00B0070E" w:rsidRPr="00901735">
        <w:rPr>
          <w:rStyle w:val="RefernciaSutil"/>
          <w:rFonts w:eastAsia="Calibri"/>
        </w:rPr>
        <w:t>,</w:t>
      </w:r>
      <w:r w:rsidR="00901735" w:rsidRPr="00901735">
        <w:rPr>
          <w:rStyle w:val="RefernciaSutil"/>
          <w:rFonts w:eastAsia="Calibri"/>
        </w:rPr>
        <w:t xml:space="preserve"> pode</w:t>
      </w:r>
      <w:r w:rsidR="00792F3A">
        <w:rPr>
          <w:rStyle w:val="RefernciaSutil"/>
          <w:rFonts w:eastAsia="Calibri"/>
        </w:rPr>
        <w:t>ndo</w:t>
      </w:r>
      <w:r w:rsidR="00901735" w:rsidRPr="00901735">
        <w:rPr>
          <w:rStyle w:val="RefernciaSutil"/>
          <w:rFonts w:eastAsia="Calibri"/>
        </w:rPr>
        <w:t xml:space="preserve"> ser eliminados sem que haja perda significativa de informações contidas na imagem</w:t>
      </w:r>
      <w:r w:rsidR="00B0070E">
        <w:rPr>
          <w:rStyle w:val="RefernciaSutil"/>
          <w:rFonts w:eastAsia="Calibri"/>
        </w:rPr>
        <w:t>.</w:t>
      </w:r>
      <w:r w:rsidR="00792F3A">
        <w:rPr>
          <w:rStyle w:val="RefernciaSutil"/>
          <w:rFonts w:eastAsia="Calibri"/>
        </w:rPr>
        <w:t xml:space="preserve"> </w:t>
      </w:r>
      <w:r w:rsidR="004746A7">
        <w:rPr>
          <w:rStyle w:val="RefernciaSutil"/>
          <w:rFonts w:eastAsia="Calibri"/>
        </w:rPr>
        <w:t xml:space="preserve">Este processo de eliminar </w:t>
      </w:r>
      <w:r w:rsidR="008E5D2F">
        <w:rPr>
          <w:rStyle w:val="RefernciaSutil"/>
          <w:rFonts w:eastAsia="Calibri"/>
        </w:rPr>
        <w:t xml:space="preserve">dados menos significativos </w:t>
      </w:r>
      <w:r w:rsidR="00111BC0">
        <w:rPr>
          <w:rStyle w:val="RefernciaSutil"/>
          <w:rFonts w:eastAsia="Calibri"/>
        </w:rPr>
        <w:t>é utilizado na compressão de arquivo</w:t>
      </w:r>
      <w:r w:rsidR="004746A7">
        <w:rPr>
          <w:rStyle w:val="RefernciaSutil"/>
          <w:rFonts w:eastAsia="Calibri"/>
        </w:rPr>
        <w:t>.</w:t>
      </w:r>
      <w:r w:rsidR="00792F3A">
        <w:rPr>
          <w:rStyle w:val="RefernciaSutil"/>
          <w:rFonts w:eastAsia="Calibri"/>
        </w:rPr>
        <w:t xml:space="preserve"> </w:t>
      </w:r>
      <w:r w:rsidR="00792F3A" w:rsidRPr="00154D75">
        <w:rPr>
          <w:rStyle w:val="RefernciaSutil"/>
          <w:rFonts w:eastAsia="Calibri"/>
        </w:rPr>
        <w:t>(PEDRINI; SCHWARTZ</w:t>
      </w:r>
      <w:r w:rsidR="00792F3A">
        <w:rPr>
          <w:rStyle w:val="RefernciaSutil"/>
          <w:rFonts w:eastAsia="Calibri"/>
        </w:rPr>
        <w:t>, 2008</w:t>
      </w:r>
      <w:r w:rsidR="00792F3A" w:rsidRPr="00154D75">
        <w:rPr>
          <w:rStyle w:val="RefernciaSutil"/>
          <w:rFonts w:eastAsia="Calibri"/>
        </w:rPr>
        <w:t>)</w:t>
      </w:r>
    </w:p>
    <w:p w14:paraId="5803160F" w14:textId="0B932DB2" w:rsidR="00AC2137" w:rsidRPr="00AC2137" w:rsidRDefault="006350C6" w:rsidP="00AC2137">
      <w:r>
        <w:rPr>
          <w:rStyle w:val="RefernciaSutil"/>
          <w:rFonts w:eastAsia="Calibri"/>
        </w:rPr>
        <w:lastRenderedPageBreak/>
        <w:tab/>
      </w:r>
      <w:r w:rsidR="0041282D">
        <w:rPr>
          <w:rStyle w:val="RefernciaSutil"/>
          <w:rFonts w:eastAsia="Calibri"/>
        </w:rPr>
        <w:t xml:space="preserve">O </w:t>
      </w:r>
      <w:r w:rsidR="0041282D" w:rsidRPr="0041282D">
        <w:rPr>
          <w:rStyle w:val="RefernciaSutil"/>
          <w:rFonts w:eastAsia="Calibri"/>
        </w:rPr>
        <w:t>Joint Photographic Expert Group</w:t>
      </w:r>
      <w:r w:rsidR="0041282D">
        <w:rPr>
          <w:rStyle w:val="RefernciaSutil"/>
          <w:rFonts w:eastAsia="Calibri"/>
        </w:rPr>
        <w:t xml:space="preserve"> </w:t>
      </w:r>
      <w:r w:rsidR="0041282D" w:rsidRPr="0041282D">
        <w:rPr>
          <w:rStyle w:val="RefernciaSutil"/>
          <w:rFonts w:eastAsia="Calibri"/>
        </w:rPr>
        <w:t>(JPEG)</w:t>
      </w:r>
      <w:r w:rsidR="0084128D">
        <w:rPr>
          <w:rStyle w:val="RefernciaSutil"/>
          <w:rFonts w:eastAsia="Calibri"/>
        </w:rPr>
        <w:t xml:space="preserve"> </w:t>
      </w:r>
      <w:r w:rsidR="004C1637">
        <w:rPr>
          <w:rStyle w:val="RefernciaSutil"/>
          <w:rFonts w:eastAsia="Calibri"/>
        </w:rPr>
        <w:t xml:space="preserve">utiliza </w:t>
      </w:r>
      <w:r w:rsidR="003C02EB">
        <w:rPr>
          <w:rStyle w:val="RefernciaSutil"/>
          <w:rFonts w:eastAsia="Calibri"/>
        </w:rPr>
        <w:t>a DCT como forma de compressão de imagem</w:t>
      </w:r>
      <w:r w:rsidR="00091178" w:rsidRPr="00972464">
        <w:rPr>
          <w:rStyle w:val="RefernciaSutil"/>
          <w:rFonts w:eastAsia="Calibri"/>
        </w:rPr>
        <w:t>.</w:t>
      </w:r>
      <w:r w:rsidR="00AA2D95">
        <w:rPr>
          <w:rStyle w:val="RefernciaSutil"/>
          <w:rFonts w:eastAsia="Calibri"/>
        </w:rPr>
        <w:t xml:space="preserve"> </w:t>
      </w:r>
      <w:r w:rsidR="00C94B5C">
        <w:rPr>
          <w:rStyle w:val="RefernciaSutil"/>
          <w:rFonts w:eastAsia="Calibri"/>
        </w:rPr>
        <w:t xml:space="preserve">O </w:t>
      </w:r>
      <w:r w:rsidR="00C2311F">
        <w:rPr>
          <w:rStyle w:val="RefernciaSutil"/>
          <w:rFonts w:eastAsia="Calibri"/>
        </w:rPr>
        <w:t xml:space="preserve">JPEG </w:t>
      </w:r>
      <w:r w:rsidR="00C94B5C">
        <w:rPr>
          <w:rStyle w:val="RefernciaSutil"/>
          <w:rFonts w:eastAsia="Calibri"/>
        </w:rPr>
        <w:t xml:space="preserve">calcula </w:t>
      </w:r>
      <w:r w:rsidR="007610BF">
        <w:rPr>
          <w:rStyle w:val="RefernciaSutil"/>
          <w:rFonts w:eastAsia="Calibri"/>
        </w:rPr>
        <w:t xml:space="preserve">o DCT </w:t>
      </w:r>
      <w:r w:rsidR="00C94B5C">
        <w:rPr>
          <w:rStyle w:val="RefernciaSutil"/>
          <w:rFonts w:eastAsia="Calibri"/>
        </w:rPr>
        <w:t xml:space="preserve">para cada </w:t>
      </w:r>
      <w:r w:rsidR="007610BF">
        <w:rPr>
          <w:rStyle w:val="RefernciaSutil"/>
          <w:rFonts w:eastAsia="Calibri"/>
        </w:rPr>
        <w:t>blocos de 8x8</w:t>
      </w:r>
      <w:r w:rsidR="004F4CDA">
        <w:rPr>
          <w:rStyle w:val="RefernciaSutil"/>
          <w:rFonts w:eastAsia="Calibri"/>
        </w:rPr>
        <w:t xml:space="preserve"> na imagem</w:t>
      </w:r>
      <w:r w:rsidR="00AC2137">
        <w:rPr>
          <w:rStyle w:val="RefernciaSutil"/>
          <w:rFonts w:eastAsia="Calibri"/>
        </w:rPr>
        <w:t>,</w:t>
      </w:r>
      <w:r w:rsidR="00F570B7">
        <w:rPr>
          <w:rStyle w:val="RefernciaSutil"/>
          <w:rFonts w:eastAsia="Calibri"/>
        </w:rPr>
        <w:t xml:space="preserve"> baseado na f</w:t>
      </w:r>
      <w:r w:rsidR="00542498">
        <w:rPr>
          <w:rStyle w:val="RefernciaSutil"/>
          <w:rFonts w:eastAsia="Calibri"/>
        </w:rPr>
        <w:t>ó</w:t>
      </w:r>
      <w:r w:rsidR="00F570B7">
        <w:rPr>
          <w:rStyle w:val="RefernciaSutil"/>
          <w:rFonts w:eastAsia="Calibri"/>
        </w:rPr>
        <w:t>rmul</w:t>
      </w:r>
      <w:r w:rsidR="00542498">
        <w:rPr>
          <w:rStyle w:val="RefernciaSutil"/>
          <w:rFonts w:eastAsia="Calibri"/>
        </w:rPr>
        <w:t>a (1)</w:t>
      </w:r>
      <w:r w:rsidR="005E3CE8">
        <w:rPr>
          <w:rStyle w:val="RefernciaSutil"/>
          <w:rFonts w:eastAsia="Calibri"/>
        </w:rPr>
        <w:t>, onde</w:t>
      </w:r>
      <w:r w:rsidR="00343576">
        <w:rPr>
          <w:rStyle w:val="RefernciaSutil"/>
          <w:rFonts w:eastAsia="Calibri"/>
        </w:rPr>
        <w:t xml:space="preserve">, com um vetor </w:t>
      </w:r>
      <w:r w:rsidR="00C71ED1">
        <w:rPr>
          <w:rStyle w:val="RefernciaSutil"/>
          <w:rFonts w:eastAsia="Calibri"/>
        </w:rPr>
        <w:t xml:space="preserve">de </w:t>
      </w:r>
      <w:r w:rsidR="00343576">
        <w:rPr>
          <w:rStyle w:val="RefernciaSutil"/>
          <w:rFonts w:eastAsia="Calibri"/>
        </w:rPr>
        <w:t xml:space="preserve">entrada de </w:t>
      </w:r>
      <m:oMath>
        <m:r>
          <w:rPr>
            <w:rStyle w:val="RefernciaSutil"/>
            <w:rFonts w:ascii="Cambria Math" w:eastAsia="Calibri" w:hAnsi="Cambria Math"/>
          </w:rPr>
          <m:t>N</m:t>
        </m:r>
      </m:oMath>
      <w:r w:rsidR="00C71ED1">
        <w:rPr>
          <w:rStyle w:val="RefernciaSutil"/>
          <w:rFonts w:eastAsia="Calibri"/>
        </w:rPr>
        <w:t xml:space="preserve"> elementos</w:t>
      </w:r>
      <w:r w:rsidR="001A21D2">
        <w:rPr>
          <w:rStyle w:val="RefernciaSutil"/>
          <w:rFonts w:eastAsia="Calibri"/>
        </w:rPr>
        <w:t xml:space="preserve">, em que </w:t>
      </w:r>
      <m:oMath>
        <m:r>
          <w:rPr>
            <w:rStyle w:val="RefernciaSutil"/>
            <w:rFonts w:ascii="Cambria Math" w:eastAsia="Calibri" w:hAnsi="Cambria Math"/>
          </w:rPr>
          <m:t>n,u = 0,1,…,N-1</m:t>
        </m:r>
      </m:oMath>
      <w:r w:rsidR="00373F50">
        <w:rPr>
          <w:rStyle w:val="RefernciaSutil"/>
          <w:rFonts w:eastAsia="Calibri"/>
        </w:rPr>
        <w:t xml:space="preserve"> e </w:t>
      </w:r>
      <m:oMath>
        <m:r>
          <w:rPr>
            <w:rStyle w:val="RefernciaSutil"/>
            <w:rFonts w:ascii="Cambria Math" w:eastAsia="Calibri" w:hAnsi="Cambria Math"/>
          </w:rPr>
          <m:t>B</m:t>
        </m:r>
      </m:oMath>
      <w:r w:rsidR="00610B60">
        <w:rPr>
          <w:rStyle w:val="RefernciaSutil"/>
          <w:rFonts w:eastAsia="Calibri"/>
        </w:rPr>
        <w:t xml:space="preserve"> representa o núcleo da transformada</w:t>
      </w:r>
      <w:r w:rsidR="00F570B7">
        <w:t>.</w:t>
      </w:r>
      <w:r w:rsidR="00063D2C" w:rsidRPr="00063D2C">
        <w:t xml:space="preserve"> </w:t>
      </w:r>
      <w:r w:rsidR="00063D2C">
        <w:t>(</w:t>
      </w:r>
      <w:r w:rsidR="00063D2C" w:rsidRPr="000D4B69">
        <w:t>MURALI</w:t>
      </w:r>
      <w:r w:rsidR="00063D2C">
        <w:t>, 2013)</w:t>
      </w:r>
    </w:p>
    <w:p w14:paraId="72F964F3" w14:textId="46F2DF3D" w:rsidR="00BA097E" w:rsidRPr="00AC2137" w:rsidRDefault="00026851" w:rsidP="00AC2137">
      <m:oMathPara>
        <m:oMath>
          <m:r>
            <w:rPr>
              <w:rStyle w:val="RefernciaSutil"/>
              <w:rFonts w:ascii="Cambria Math" w:eastAsia="Calibri" w:hAnsi="Cambria Math"/>
            </w:rPr>
            <m:t xml:space="preserve">                                                                </m:t>
          </m:r>
          <m:sSub>
            <m:sSubPr>
              <m:ctrlPr>
                <w:rPr>
                  <w:rStyle w:val="RefernciaSutil"/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Style w:val="RefernciaSutil"/>
                  <w:rFonts w:ascii="Cambria Math" w:eastAsia="Calibri" w:hAnsi="Cambria Math"/>
                </w:rPr>
                <m:t>y</m:t>
              </m:r>
            </m:e>
            <m:sub>
              <m:r>
                <w:rPr>
                  <w:rStyle w:val="RefernciaSutil"/>
                  <w:rFonts w:ascii="Cambria Math" w:eastAsia="Calibri" w:hAnsi="Cambria Math"/>
                </w:rPr>
                <m:t>u</m:t>
              </m:r>
            </m:sub>
          </m:sSub>
          <m:r>
            <w:rPr>
              <w:rStyle w:val="RefernciaSutil"/>
              <w:rFonts w:ascii="Cambria Math" w:eastAsia="Calibri" w:hAnsi="Cambria Math"/>
            </w:rPr>
            <m:t xml:space="preserve">= </m:t>
          </m:r>
          <m:nary>
            <m:naryPr>
              <m:chr m:val="∑"/>
              <m:limLoc m:val="undOvr"/>
              <m:ctrlPr>
                <w:rPr>
                  <w:rStyle w:val="RefernciaSutil"/>
                  <w:rFonts w:ascii="Cambria Math" w:eastAsia="Calibri" w:hAnsi="Cambria Math"/>
                  <w:i/>
                </w:rPr>
              </m:ctrlPr>
            </m:naryPr>
            <m:sub>
              <m:r>
                <w:rPr>
                  <w:rStyle w:val="RefernciaSutil"/>
                  <w:rFonts w:ascii="Cambria Math" w:eastAsia="Calibri" w:hAnsi="Cambria Math"/>
                </w:rPr>
                <m:t>n=0</m:t>
              </m:r>
            </m:sub>
            <m:sup>
              <m:r>
                <w:rPr>
                  <w:rStyle w:val="RefernciaSutil"/>
                  <w:rFonts w:ascii="Cambria Math" w:eastAsia="Calibri" w:hAnsi="Cambria Math"/>
                </w:rPr>
                <m:t>N-1</m:t>
              </m:r>
            </m:sup>
            <m:e>
              <m:sSub>
                <m:sSubPr>
                  <m:ctrlPr>
                    <w:rPr>
                      <w:rStyle w:val="RefernciaSutil"/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Style w:val="RefernciaSutil"/>
                      <w:rFonts w:ascii="Cambria Math" w:eastAsia="Calibri" w:hAnsi="Cambria Math"/>
                    </w:rPr>
                    <m:t>x</m:t>
                  </m:r>
                </m:e>
                <m:sub>
                  <m:r>
                    <w:rPr>
                      <w:rStyle w:val="RefernciaSutil"/>
                      <w:rFonts w:ascii="Cambria Math" w:eastAsia="Calibri" w:hAnsi="Cambria Math"/>
                    </w:rPr>
                    <m:t>n</m:t>
                  </m:r>
                </m:sub>
              </m:sSub>
            </m:e>
          </m:nary>
          <m:sSub>
            <m:sSubPr>
              <m:ctrlPr>
                <w:rPr>
                  <w:rStyle w:val="RefernciaSutil"/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Style w:val="RefernciaSutil"/>
                  <w:rFonts w:ascii="Cambria Math" w:eastAsia="Calibri" w:hAnsi="Cambria Math"/>
                </w:rPr>
                <m:t>b</m:t>
              </m:r>
            </m:e>
            <m:sub>
              <m:r>
                <w:rPr>
                  <w:rStyle w:val="RefernciaSutil"/>
                  <w:rFonts w:ascii="Cambria Math" w:eastAsia="Calibri" w:hAnsi="Cambria Math"/>
                </w:rPr>
                <m:t>u,n</m:t>
              </m:r>
            </m:sub>
          </m:sSub>
          <m:r>
            <w:rPr>
              <w:rStyle w:val="RefernciaSutil"/>
              <w:rFonts w:ascii="Cambria Math" w:eastAsia="Calibri" w:hAnsi="Cambria Math"/>
            </w:rPr>
            <m:t xml:space="preserve">                                                         </m:t>
          </m:r>
          <m:d>
            <m:dPr>
              <m:ctrlPr>
                <w:rPr>
                  <w:rStyle w:val="RefernciaSutil"/>
                  <w:rFonts w:ascii="Cambria Math" w:eastAsia="Calibri" w:hAnsi="Cambria Math"/>
                  <w:i/>
                </w:rPr>
              </m:ctrlPr>
            </m:dPr>
            <m:e>
              <m:r>
                <w:rPr>
                  <w:rStyle w:val="RefernciaSutil"/>
                  <w:rFonts w:ascii="Cambria Math" w:eastAsia="Calibri" w:hAnsi="Cambria Math"/>
                </w:rPr>
                <m:t>1</m:t>
              </m:r>
            </m:e>
          </m:d>
        </m:oMath>
      </m:oMathPara>
    </w:p>
    <w:p w14:paraId="3A6AAEE3" w14:textId="6B1659D1" w:rsidR="00931DC4" w:rsidRDefault="00381CFA" w:rsidP="00931DC4">
      <w:pPr>
        <w:pStyle w:val="Ttulo2"/>
      </w:pPr>
      <w:bookmarkStart w:id="41" w:name="_Toc39680172"/>
      <w:r w:rsidRPr="00381CFA">
        <w:rPr>
          <w:color w:val="222222"/>
          <w:shd w:val="clear" w:color="auto" w:fill="FFFFFF"/>
        </w:rPr>
        <w:t xml:space="preserve">Relação </w:t>
      </w:r>
      <w:r w:rsidR="00931DC4">
        <w:rPr>
          <w:color w:val="222222"/>
          <w:shd w:val="clear" w:color="auto" w:fill="FFFFFF"/>
        </w:rPr>
        <w:t>Sinal-Ruído de Pico</w:t>
      </w:r>
      <w:bookmarkEnd w:id="41"/>
    </w:p>
    <w:p w14:paraId="62BA1D5B" w14:textId="20EB02E4" w:rsidR="00931DC4" w:rsidRPr="008568E2" w:rsidRDefault="00C65A87" w:rsidP="008568E2">
      <w:pPr>
        <w:rPr>
          <w:rStyle w:val="RefernciaSutil"/>
          <w:rFonts w:eastAsiaTheme="minorHAnsi" w:cstheme="minorBidi"/>
        </w:rPr>
      </w:pPr>
      <w:r>
        <w:tab/>
      </w:r>
      <w:r w:rsidR="00381CFA" w:rsidRPr="00C65A87">
        <w:t>A Relação</w:t>
      </w:r>
      <w:r w:rsidR="00931DC4" w:rsidRPr="00C65A87">
        <w:t xml:space="preserve"> Sinal-Ruído de Pico (PSNR) é relação entre o máximo possível de um sinal pela potência de ruído. Quando o valor do PSNR está alto, significa que há uma forte relação entre as potências da imagem original e a imagem de comparação. O PSNR foi utilizado para realizar a comparação entre duas DCTs, a da imagem de entrada e da imagem previamente cadastrada. Este processo foi relizado para todas as imagens cadastradas, após isto, o maior PSNR foi analizado para saber se as caracteristicas das faces eram parecidas.</w:t>
      </w:r>
      <w:r w:rsidR="00A900E4">
        <w:t xml:space="preserve"> </w:t>
      </w:r>
      <w:r w:rsidR="00931DC4" w:rsidRPr="00C65A87">
        <w:t>O termo matemático do PSNR é demostrado na fórmula (2).</w:t>
      </w:r>
      <w:r w:rsidR="00EA65E3">
        <w:t xml:space="preserve"> </w:t>
      </w:r>
      <w:r w:rsidR="00B9613D">
        <w:t>(</w:t>
      </w:r>
      <w:r w:rsidR="00EA65E3">
        <w:t>DANTAS</w:t>
      </w:r>
      <w:r w:rsidR="00B9613D">
        <w:t>, 2015)</w:t>
      </w:r>
    </w:p>
    <w:p w14:paraId="16276151" w14:textId="73D13310" w:rsidR="008A7536" w:rsidRPr="008A7536" w:rsidRDefault="00026851" w:rsidP="00931DC4">
      <w:pPr>
        <w:jc w:val="center"/>
        <w:rPr>
          <w:rStyle w:val="RefernciaSutil"/>
          <w:rFonts w:ascii="Cambria Math" w:eastAsia="Calibri" w:hAnsi="Cambria Math"/>
          <w:iCs/>
        </w:rPr>
      </w:pPr>
      <m:oMath>
        <m:r>
          <w:rPr>
            <w:rStyle w:val="RefernciaSutil"/>
            <w:rFonts w:ascii="Cambria Math" w:eastAsia="Calibri" w:hAnsi="Cambria Math"/>
          </w:rPr>
          <m:t xml:space="preserve">                                                   PSNR=</m:t>
        </m:r>
        <m:func>
          <m:funcPr>
            <m:ctrlPr>
              <w:rPr>
                <w:rStyle w:val="RefernciaSutil"/>
                <w:rFonts w:ascii="Cambria Math" w:eastAsia="Calibri" w:hAnsi="Cambria Math"/>
                <w:i/>
              </w:rPr>
            </m:ctrlPr>
          </m:funcPr>
          <m:fName>
            <m:sSub>
              <m:sSubPr>
                <m:ctrlPr>
                  <w:rPr>
                    <w:rStyle w:val="RefernciaSutil"/>
                    <w:rFonts w:ascii="Cambria Math" w:eastAsia="Calibri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RefernciaSutil"/>
                    <w:rFonts w:ascii="Cambria Math" w:eastAsia="Calibri" w:hAnsi="Cambria Math"/>
                  </w:rPr>
                  <m:t>log</m:t>
                </m:r>
              </m:e>
              <m:sub>
                <m:r>
                  <w:rPr>
                    <w:rStyle w:val="RefernciaSutil"/>
                    <w:rFonts w:ascii="Cambria Math" w:eastAsia="Calibri" w:hAnsi="Cambria Math"/>
                  </w:rPr>
                  <m:t>10</m:t>
                </m:r>
                <m:ctrlPr>
                  <w:rPr>
                    <w:rStyle w:val="RefernciaSutil"/>
                    <w:rFonts w:ascii="Cambria Math" w:eastAsia="Calibri" w:hAnsi="Cambria Math"/>
                  </w:rPr>
                </m:ctrlPr>
              </m:sub>
            </m:sSub>
          </m:fName>
          <m:e>
            <m:d>
              <m:dPr>
                <m:ctrlPr>
                  <w:rPr>
                    <w:rStyle w:val="RefernciaSutil"/>
                    <w:rFonts w:ascii="Cambria Math" w:eastAsia="Calibri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Style w:val="RefernciaSutil"/>
                        <w:rFonts w:ascii="Cambria Math" w:eastAsia="Calibri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Style w:val="RefernciaSutil"/>
                            <w:rFonts w:ascii="Cambria Math" w:eastAsia="Calibri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Style w:val="RefernciaSutil"/>
                            <w:rFonts w:ascii="Cambria Math" w:eastAsia="Calibri" w:hAnsi="Cambria Math"/>
                          </w:rPr>
                          <m:t>255</m:t>
                        </m:r>
                      </m:e>
                      <m:sup>
                        <m:r>
                          <w:rPr>
                            <w:rStyle w:val="RefernciaSutil"/>
                            <w:rFonts w:ascii="Cambria Math" w:eastAsia="Calibri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Style w:val="RefernciaSutil"/>
                        <w:rFonts w:ascii="Cambria Math" w:eastAsia="Calibri" w:hAnsi="Cambria Math"/>
                      </w:rPr>
                      <m:t>MSE</m:t>
                    </m:r>
                  </m:den>
                </m:f>
              </m:e>
            </m:d>
          </m:e>
        </m:func>
        <m:r>
          <w:rPr>
            <w:rStyle w:val="RefernciaSutil"/>
            <w:rFonts w:ascii="Cambria Math" w:eastAsia="Calibri" w:hAnsi="Cambria Math"/>
          </w:rPr>
          <m:t xml:space="preserve">                                                     </m:t>
        </m:r>
        <m:d>
          <m:dPr>
            <m:ctrlPr>
              <w:rPr>
                <w:rStyle w:val="RefernciaSutil"/>
                <w:rFonts w:ascii="Cambria Math" w:eastAsia="Calibri" w:hAnsi="Cambria Math"/>
                <w:iCs/>
              </w:rPr>
            </m:ctrlPr>
          </m:dPr>
          <m:e>
            <m:r>
              <w:rPr>
                <w:rStyle w:val="RefernciaSutil"/>
                <w:rFonts w:ascii="Cambria Math" w:eastAsia="Calibri" w:hAnsi="Cambria Math"/>
              </w:rPr>
              <m:t>2</m:t>
            </m:r>
          </m:e>
        </m:d>
      </m:oMath>
      <w:r w:rsidR="008568E2" w:rsidRPr="008568E2">
        <w:rPr>
          <w:rStyle w:val="RefernciaSutil"/>
          <w:rFonts w:ascii="Cambria Math" w:eastAsia="Calibri" w:hAnsi="Cambria Math"/>
        </w:rPr>
        <w:t xml:space="preserve">  </w:t>
      </w:r>
      <w:r w:rsidR="008568E2" w:rsidRPr="008568E2">
        <w:rPr>
          <w:rStyle w:val="RefernciaSutil"/>
          <w:rFonts w:ascii="Cambria Math" w:eastAsia="Calibri" w:hAnsi="Cambria Math"/>
          <w:iCs/>
        </w:rPr>
        <w:t xml:space="preserve">     </w:t>
      </w:r>
    </w:p>
    <w:p w14:paraId="190504B4" w14:textId="01C174EC" w:rsidR="00931DC4" w:rsidRPr="00C65A87" w:rsidRDefault="00931DC4" w:rsidP="00C65A87">
      <w:r w:rsidRPr="00C65A87">
        <w:tab/>
      </w:r>
      <m:oMath>
        <m:r>
          <w:rPr>
            <w:rFonts w:ascii="Cambria Math" w:hAnsi="Cambria Math"/>
          </w:rPr>
          <m:t>MSE</m:t>
        </m:r>
      </m:oMath>
      <w:r w:rsidRPr="00C65A87">
        <w:t xml:space="preserve"> é a diferença da imagem </w:t>
      </w:r>
      <w:r w:rsidR="008E0C7A">
        <w:t xml:space="preserve">a ser comparada </w:t>
      </w:r>
      <w:r w:rsidR="00DF30C5">
        <w:t xml:space="preserve">e da </w:t>
      </w:r>
      <w:r w:rsidRPr="00C65A87">
        <w:t xml:space="preserve">imagem </w:t>
      </w:r>
      <w:r w:rsidR="008E0C7A">
        <w:t>de entrada</w:t>
      </w:r>
      <w:r w:rsidRPr="00C65A87">
        <w:t xml:space="preserve">. </w:t>
      </w:r>
      <w:r w:rsidR="008E0C7A">
        <w:t xml:space="preserve">O </w:t>
      </w:r>
      <w:r w:rsidRPr="00C65A87">
        <w:t>MSE é demostrado na fórmula (3).</w:t>
      </w:r>
    </w:p>
    <w:p w14:paraId="70921C4B" w14:textId="6E80BC9F" w:rsidR="00931DC4" w:rsidRPr="005028B3" w:rsidRDefault="00931DC4" w:rsidP="00931DC4">
      <w:pPr>
        <w:jc w:val="center"/>
        <w:rPr>
          <w:rStyle w:val="RefernciaSutil"/>
          <w:rFonts w:ascii="Cambria Math" w:eastAsia="Calibri" w:hAnsi="Cambria Math"/>
          <w:iCs/>
        </w:rPr>
      </w:pPr>
      <w:r>
        <w:rPr>
          <w:rStyle w:val="RefernciaSutil"/>
          <w:rFonts w:ascii="Cambria Math" w:eastAsia="Calibri" w:hAnsi="Cambria Math"/>
          <w:iCs/>
        </w:rPr>
        <w:t xml:space="preserve">                 </w:t>
      </w:r>
      <w:r w:rsidR="006344D4">
        <w:rPr>
          <w:rStyle w:val="RefernciaSutil"/>
          <w:rFonts w:ascii="Cambria Math" w:eastAsia="Calibri" w:hAnsi="Cambria Math"/>
          <w:iCs/>
        </w:rPr>
        <w:t xml:space="preserve">                </w:t>
      </w:r>
      <w:r>
        <w:rPr>
          <w:rStyle w:val="RefernciaSutil"/>
          <w:rFonts w:ascii="Cambria Math" w:eastAsia="Calibri" w:hAnsi="Cambria Math"/>
          <w:iCs/>
        </w:rPr>
        <w:t xml:space="preserve">        </w:t>
      </w:r>
      <w:r w:rsidRPr="005028B3">
        <w:rPr>
          <w:rStyle w:val="RefernciaSutil"/>
          <w:rFonts w:ascii="Cambria Math" w:eastAsia="Calibri" w:hAnsi="Cambria Math"/>
          <w:iCs/>
          <w:noProof/>
        </w:rPr>
        <w:drawing>
          <wp:inline distT="0" distB="0" distL="0" distR="0" wp14:anchorId="2FAF05ED" wp14:editId="68831370">
            <wp:extent cx="2400300" cy="428625"/>
            <wp:effectExtent l="0" t="0" r="0" b="9525"/>
            <wp:docPr id="13" name="Graphiqu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RefernciaSutil"/>
          <w:rFonts w:ascii="Cambria Math" w:eastAsia="Calibri" w:hAnsi="Cambria Math"/>
          <w:iCs/>
        </w:rPr>
        <w:t xml:space="preserve"> </w:t>
      </w:r>
      <m:oMath>
        <m:r>
          <w:rPr>
            <w:rStyle w:val="RefernciaSutil"/>
            <w:rFonts w:ascii="Cambria Math" w:eastAsia="Calibri" w:hAnsi="Cambria Math"/>
          </w:rPr>
          <m:t xml:space="preserve">                                   </m:t>
        </m:r>
        <m:d>
          <m:dPr>
            <m:ctrlPr>
              <w:rPr>
                <w:rStyle w:val="RefernciaSutil"/>
                <w:rFonts w:ascii="Cambria Math" w:eastAsia="Calibri" w:hAnsi="Cambria Math"/>
                <w:i/>
              </w:rPr>
            </m:ctrlPr>
          </m:dPr>
          <m:e>
            <m:r>
              <w:rPr>
                <w:rStyle w:val="RefernciaSutil"/>
                <w:rFonts w:ascii="Cambria Math" w:eastAsia="Calibri" w:hAnsi="Cambria Math"/>
              </w:rPr>
              <m:t>3</m:t>
            </m:r>
          </m:e>
        </m:d>
      </m:oMath>
    </w:p>
    <w:p w14:paraId="30545E36" w14:textId="39BD6E97" w:rsidR="00931DC4" w:rsidRPr="00C65A87" w:rsidRDefault="00931DC4" w:rsidP="00C65A87">
      <w:r w:rsidRPr="00C65A87">
        <w:tab/>
      </w:r>
      <w:r w:rsidR="0042643C">
        <w:t>Sendo</w:t>
      </w:r>
      <w:r w:rsidR="00C7198D">
        <w:t xml:space="preserve"> que</w:t>
      </w:r>
      <w:r w:rsidRPr="00C65A87">
        <w:t xml:space="preserve"> </w:t>
      </w:r>
      <m:oMath>
        <m:r>
          <w:rPr>
            <w:rFonts w:ascii="Cambria Math" w:hAnsi="Cambria Math"/>
          </w:rPr>
          <m:t>O</m:t>
        </m:r>
      </m:oMath>
      <w:r w:rsidRPr="00C65A87">
        <w:t xml:space="preserve"> represent</w:t>
      </w:r>
      <w:r w:rsidR="004A070A">
        <w:t>a</w:t>
      </w:r>
      <w:r w:rsidRPr="00C65A87">
        <w:t xml:space="preserve"> a imagem </w:t>
      </w:r>
      <w:r w:rsidR="001163DF">
        <w:t>a ser comparada</w:t>
      </w:r>
      <w:r w:rsidRPr="00C65A87">
        <w:t xml:space="preserve">, </w:t>
      </w:r>
      <m:oMath>
        <m:r>
          <w:rPr>
            <w:rFonts w:ascii="Cambria Math" w:hAnsi="Cambria Math"/>
          </w:rPr>
          <m:t>D</m:t>
        </m:r>
      </m:oMath>
      <w:r w:rsidRPr="00C65A87">
        <w:t xml:space="preserve"> represent</w:t>
      </w:r>
      <w:r w:rsidR="001163DF">
        <w:t>a</w:t>
      </w:r>
      <w:r w:rsidRPr="00C65A87">
        <w:t xml:space="preserve"> a imagem de entrada, </w:t>
      </w:r>
      <m:oMath>
        <m:r>
          <w:rPr>
            <w:rFonts w:ascii="Cambria Math" w:hAnsi="Cambria Math"/>
          </w:rPr>
          <m:t>n</m:t>
        </m:r>
      </m:oMath>
      <w:r w:rsidRPr="00C65A87">
        <w:t xml:space="preserve"> represent</w:t>
      </w:r>
      <w:r w:rsidR="001163DF">
        <w:t>a</w:t>
      </w:r>
      <w:r w:rsidRPr="00C65A87">
        <w:t xml:space="preserve"> o n</w:t>
      </w:r>
      <w:r w:rsidR="001163DF">
        <w:t>ú</w:t>
      </w:r>
      <w:r w:rsidRPr="00C65A87">
        <w:t>mero total de linhas de pixel</w:t>
      </w:r>
      <w:r w:rsidR="001163DF">
        <w:t>s</w:t>
      </w:r>
      <w:r w:rsidRPr="00C65A87">
        <w:t xml:space="preserve"> da imagem</w:t>
      </w:r>
      <w:r w:rsidR="001163DF">
        <w:t>,</w:t>
      </w:r>
      <w:r w:rsidRPr="00C65A87">
        <w:t xml:space="preserve"> </w:t>
      </w:r>
      <m:oMath>
        <m:r>
          <w:rPr>
            <w:rFonts w:ascii="Cambria Math" w:hAnsi="Cambria Math"/>
          </w:rPr>
          <m:t>m</m:t>
        </m:r>
      </m:oMath>
      <w:r w:rsidRPr="00C65A87">
        <w:t xml:space="preserve"> o n</w:t>
      </w:r>
      <w:r w:rsidR="001163DF">
        <w:t>ú</w:t>
      </w:r>
      <w:r w:rsidRPr="00C65A87">
        <w:t xml:space="preserve">mero de colunas 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O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i,j</m:t>
                </m:r>
              </m:e>
            </m:d>
            <m:r>
              <w:rPr>
                <w:rFonts w:ascii="Cambria Math" w:hAnsi="Cambria Math"/>
              </w:rPr>
              <m:t>-D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i,j</m:t>
                </m:r>
              </m:e>
            </m:d>
          </m:e>
        </m:d>
      </m:oMath>
      <w:r w:rsidRPr="00C65A87">
        <w:t xml:space="preserve"> é o valor da </w:t>
      </w:r>
      <w:r w:rsidR="004E7FB8">
        <w:t>máximo</w:t>
      </w:r>
      <w:r w:rsidRPr="00C65A87">
        <w:t xml:space="preserve"> </w:t>
      </w:r>
      <w:r w:rsidR="004E7FB8">
        <w:t>d</w:t>
      </w:r>
      <w:r w:rsidRPr="00C65A87">
        <w:t xml:space="preserve">a posição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i,j</m:t>
            </m:r>
          </m:e>
        </m:d>
      </m:oMath>
      <w:r w:rsidRPr="00C65A87">
        <w:t xml:space="preserve"> da imagem.</w:t>
      </w:r>
    </w:p>
    <w:p w14:paraId="35B982C8" w14:textId="77777777" w:rsidR="00931DC4" w:rsidRDefault="00931DC4">
      <w:pPr>
        <w:spacing w:after="0" w:line="240" w:lineRule="auto"/>
        <w:jc w:val="left"/>
        <w:rPr>
          <w:rStyle w:val="RefernciaSutil"/>
          <w:rFonts w:eastAsia="Calibri"/>
        </w:rPr>
      </w:pPr>
    </w:p>
    <w:p w14:paraId="2D7E29D4" w14:textId="77777777" w:rsidR="00EB7653" w:rsidRDefault="00EB7653">
      <w:pPr>
        <w:spacing w:after="0" w:line="240" w:lineRule="auto"/>
        <w:jc w:val="left"/>
        <w:rPr>
          <w:rStyle w:val="RefernciaSutil"/>
          <w:rFonts w:eastAsia="Calibri"/>
          <w:bCs/>
          <w:szCs w:val="20"/>
        </w:rPr>
      </w:pPr>
      <w:r>
        <w:rPr>
          <w:rStyle w:val="RefernciaSutil"/>
          <w:rFonts w:eastAsia="Calibri"/>
        </w:rPr>
        <w:br w:type="page"/>
      </w:r>
    </w:p>
    <w:p w14:paraId="4115426E" w14:textId="766C96B1" w:rsidR="00D3163A" w:rsidRPr="00BC5B3E" w:rsidRDefault="00612305" w:rsidP="00B41A2B">
      <w:pPr>
        <w:pStyle w:val="Ttulo1"/>
      </w:pPr>
      <w:bookmarkStart w:id="42" w:name="_Toc39680173"/>
      <w:r w:rsidRPr="00BC5B3E">
        <w:lastRenderedPageBreak/>
        <w:t>DESENVOLVIMENTO</w:t>
      </w:r>
      <w:r w:rsidR="00E2512E" w:rsidRPr="00BC5B3E">
        <w:t xml:space="preserve"> E RESULTADOS</w:t>
      </w:r>
      <w:r w:rsidR="00BC5B3E" w:rsidRPr="00BC5B3E">
        <w:t xml:space="preserve"> OBTIDOS</w:t>
      </w:r>
      <w:bookmarkEnd w:id="42"/>
    </w:p>
    <w:p w14:paraId="2599FD46" w14:textId="776445EB" w:rsidR="00D142FB" w:rsidRPr="0092564E" w:rsidRDefault="00D142FB" w:rsidP="00D142FB">
      <w:pPr>
        <w:pStyle w:val="Legenda"/>
        <w:keepNext/>
        <w:rPr>
          <w:sz w:val="24"/>
          <w:szCs w:val="24"/>
        </w:rPr>
      </w:pPr>
      <w:bookmarkStart w:id="43" w:name="_Toc39680143"/>
      <w:r w:rsidRPr="0092564E">
        <w:rPr>
          <w:sz w:val="24"/>
          <w:szCs w:val="24"/>
        </w:rPr>
        <w:t xml:space="preserve">Figura </w:t>
      </w:r>
      <w:r w:rsidRPr="0092564E">
        <w:rPr>
          <w:sz w:val="24"/>
          <w:szCs w:val="24"/>
        </w:rPr>
        <w:fldChar w:fldCharType="begin"/>
      </w:r>
      <w:r w:rsidRPr="0092564E">
        <w:rPr>
          <w:sz w:val="24"/>
          <w:szCs w:val="24"/>
        </w:rPr>
        <w:instrText xml:space="preserve"> SEQ Figura \* ARABIC </w:instrText>
      </w:r>
      <w:r w:rsidRPr="0092564E">
        <w:rPr>
          <w:sz w:val="24"/>
          <w:szCs w:val="24"/>
        </w:rPr>
        <w:fldChar w:fldCharType="separate"/>
      </w:r>
      <w:r w:rsidR="0024018C">
        <w:rPr>
          <w:noProof/>
          <w:sz w:val="24"/>
          <w:szCs w:val="24"/>
        </w:rPr>
        <w:t>13</w:t>
      </w:r>
      <w:r w:rsidRPr="0092564E">
        <w:rPr>
          <w:sz w:val="24"/>
          <w:szCs w:val="24"/>
        </w:rPr>
        <w:fldChar w:fldCharType="end"/>
      </w:r>
      <w:r w:rsidRPr="0092564E">
        <w:rPr>
          <w:sz w:val="24"/>
          <w:szCs w:val="24"/>
        </w:rPr>
        <w:t xml:space="preserve"> </w:t>
      </w:r>
      <w:r w:rsidR="00BF4111" w:rsidRPr="007812EC">
        <w:rPr>
          <w:sz w:val="24"/>
          <w:szCs w:val="24"/>
        </w:rPr>
        <w:t xml:space="preserve">– </w:t>
      </w:r>
      <w:r w:rsidRPr="0092564E">
        <w:rPr>
          <w:sz w:val="24"/>
          <w:szCs w:val="24"/>
        </w:rPr>
        <w:t>Fluxograma do programa</w:t>
      </w:r>
      <w:bookmarkEnd w:id="43"/>
    </w:p>
    <w:p w14:paraId="3E34B0FD" w14:textId="4F937BD9" w:rsidR="00B23CB8" w:rsidRDefault="00FD7046" w:rsidP="00D142FB">
      <w:pPr>
        <w:spacing w:after="0" w:line="240" w:lineRule="auto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4B318F9" wp14:editId="5837AA47">
            <wp:extent cx="4452527" cy="7813606"/>
            <wp:effectExtent l="0" t="0" r="571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527" cy="7813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310E8" w14:textId="7A8826C9" w:rsidR="00D142FB" w:rsidRPr="00D142FB" w:rsidRDefault="00D142FB" w:rsidP="00D142FB">
      <w:pPr>
        <w:pStyle w:val="Legenda"/>
      </w:pPr>
      <w:r>
        <w:lastRenderedPageBreak/>
        <w:t>Fonte: (Elaborado pelos Autores, 20</w:t>
      </w:r>
      <w:r w:rsidR="00BF4111">
        <w:t>20</w:t>
      </w:r>
      <w:r>
        <w:t>)</w:t>
      </w:r>
    </w:p>
    <w:p w14:paraId="6C1E92C4" w14:textId="77777777" w:rsidR="00722784" w:rsidRPr="00722784" w:rsidRDefault="00722784" w:rsidP="00722784">
      <w:pPr>
        <w:spacing w:after="0" w:line="240" w:lineRule="auto"/>
        <w:jc w:val="left"/>
        <w:rPr>
          <w:b/>
          <w:bCs/>
        </w:rPr>
      </w:pPr>
    </w:p>
    <w:p w14:paraId="624019EA" w14:textId="59CF539E" w:rsidR="00822ECE" w:rsidRDefault="00C10BE2" w:rsidP="0061697D">
      <w:r>
        <w:tab/>
      </w:r>
      <w:r w:rsidR="00822ECE">
        <w:t xml:space="preserve">O programa criado foi </w:t>
      </w:r>
      <w:r w:rsidR="008528CA">
        <w:t>desenvolvido</w:t>
      </w:r>
      <w:r w:rsidR="00822ECE">
        <w:t xml:space="preserve"> em </w:t>
      </w:r>
      <w:r w:rsidR="008528CA">
        <w:t>Python</w:t>
      </w:r>
      <w:r w:rsidR="00322CE9">
        <w:t>.</w:t>
      </w:r>
      <w:r w:rsidR="0059051C">
        <w:t xml:space="preserve"> </w:t>
      </w:r>
      <w:r w:rsidR="00322CE9">
        <w:t>D</w:t>
      </w:r>
      <w:r w:rsidR="00822ECE">
        <w:t xml:space="preserve">ividido em </w:t>
      </w:r>
      <w:r w:rsidR="00E87858">
        <w:t>3</w:t>
      </w:r>
      <w:r w:rsidR="00822ECE">
        <w:t xml:space="preserve"> etapas. Como </w:t>
      </w:r>
      <w:r w:rsidR="00280C57">
        <w:t xml:space="preserve">demostrado </w:t>
      </w:r>
      <w:r w:rsidR="006021F2">
        <w:t>na Figura 13.</w:t>
      </w:r>
      <w:r w:rsidR="00CD2121">
        <w:t xml:space="preserve"> </w:t>
      </w:r>
      <w:r w:rsidR="00394FC5">
        <w:t>Na p</w:t>
      </w:r>
      <w:r w:rsidR="00CD2121">
        <w:t>rimeira etapa</w:t>
      </w:r>
      <w:r w:rsidR="00BF7892">
        <w:t>,</w:t>
      </w:r>
      <w:r w:rsidR="00394FC5">
        <w:t xml:space="preserve"> </w:t>
      </w:r>
      <w:r w:rsidR="00BF4B1F">
        <w:t>a criação da CNN</w:t>
      </w:r>
      <w:r w:rsidR="00FC13F1">
        <w:t xml:space="preserve">, na </w:t>
      </w:r>
      <w:r w:rsidR="00BF7892">
        <w:t xml:space="preserve">segunda </w:t>
      </w:r>
      <w:r w:rsidR="00FC13F1">
        <w:t xml:space="preserve">o cadastramento das faces e na </w:t>
      </w:r>
      <w:r w:rsidR="00BF7892">
        <w:t xml:space="preserve">terceira </w:t>
      </w:r>
      <w:r w:rsidR="00BC3319">
        <w:t>a comparação de imagens de entrada com a</w:t>
      </w:r>
      <w:r w:rsidR="0092564E">
        <w:t>s imagens cadastradas.</w:t>
      </w:r>
    </w:p>
    <w:p w14:paraId="32EF395C" w14:textId="2E7978B8" w:rsidR="00303684" w:rsidRDefault="00822ECE" w:rsidP="0061697D">
      <w:r>
        <w:tab/>
      </w:r>
      <w:r w:rsidR="00501DBA">
        <w:t xml:space="preserve">Para </w:t>
      </w:r>
      <w:r w:rsidR="00373A8D">
        <w:t xml:space="preserve">realizar o treinamento da </w:t>
      </w:r>
      <w:r w:rsidR="00044283">
        <w:t>CNN</w:t>
      </w:r>
      <w:r w:rsidR="00373A8D">
        <w:t xml:space="preserve"> </w:t>
      </w:r>
      <w:r w:rsidR="00C27092">
        <w:t xml:space="preserve">foram coletadas </w:t>
      </w:r>
      <w:r w:rsidR="00804FFF">
        <w:t xml:space="preserve">2000 </w:t>
      </w:r>
      <w:r w:rsidR="00240175">
        <w:t xml:space="preserve">imagens com faces </w:t>
      </w:r>
      <w:r w:rsidR="00C97095">
        <w:t>d</w:t>
      </w:r>
      <w:r w:rsidR="0019177C">
        <w:t>o</w:t>
      </w:r>
      <w:r w:rsidR="00255C86">
        <w:t xml:space="preserve"> banc</w:t>
      </w:r>
      <w:r w:rsidR="00062CA1">
        <w:t>o</w:t>
      </w:r>
      <w:r w:rsidR="00255C86">
        <w:t xml:space="preserve"> de imagens</w:t>
      </w:r>
      <w:r w:rsidR="0019177C">
        <w:t xml:space="preserve"> </w:t>
      </w:r>
      <w:r w:rsidR="00142F4B" w:rsidRPr="00142F4B">
        <w:t>Labeled Faces in the Wild</w:t>
      </w:r>
      <w:r w:rsidR="00300938">
        <w:t xml:space="preserve"> (LFW)</w:t>
      </w:r>
      <w:r w:rsidR="00DD14E0">
        <w:t>.</w:t>
      </w:r>
      <w:r w:rsidR="00F67D50">
        <w:t xml:space="preserve"> </w:t>
      </w:r>
      <w:r w:rsidR="00C97095">
        <w:t xml:space="preserve">2000 imagens </w:t>
      </w:r>
      <w:r w:rsidR="00F67D50">
        <w:t>sem faces</w:t>
      </w:r>
      <w:r w:rsidR="00C90206">
        <w:t xml:space="preserve"> foram coletadas</w:t>
      </w:r>
      <w:r w:rsidR="00F67D50">
        <w:t xml:space="preserve"> </w:t>
      </w:r>
      <w:r w:rsidR="00AC5F83">
        <w:t>d</w:t>
      </w:r>
      <w:r w:rsidR="00D2148D">
        <w:t xml:space="preserve">os sites </w:t>
      </w:r>
      <w:r w:rsidR="00D2148D" w:rsidRPr="00A009EC">
        <w:t>libreshot.com</w:t>
      </w:r>
      <w:r w:rsidR="00D2148D">
        <w:t xml:space="preserve"> e </w:t>
      </w:r>
      <w:r w:rsidR="003C2DE2" w:rsidRPr="00DA20CF">
        <w:t>shopify.com</w:t>
      </w:r>
      <w:r w:rsidR="003C2DE2">
        <w:t xml:space="preserve">, que </w:t>
      </w:r>
      <w:r w:rsidR="00E452C8">
        <w:t>tem imagens livres de direitos autor</w:t>
      </w:r>
      <w:r w:rsidR="00CC1D7F">
        <w:t>a</w:t>
      </w:r>
      <w:r w:rsidR="00E452C8">
        <w:t>is.</w:t>
      </w:r>
      <w:r w:rsidR="003C2DE2">
        <w:t xml:space="preserve"> </w:t>
      </w:r>
      <w:r w:rsidR="00CC1D7F">
        <w:t>A</w:t>
      </w:r>
      <w:r w:rsidR="00D0523C">
        <w:t xml:space="preserve">lguns exemplos das imagens </w:t>
      </w:r>
      <w:r w:rsidR="00773F4C">
        <w:t>utilizadas</w:t>
      </w:r>
      <w:r w:rsidR="002A3520">
        <w:t xml:space="preserve"> </w:t>
      </w:r>
      <w:r w:rsidR="00D0523C">
        <w:t xml:space="preserve">estão </w:t>
      </w:r>
      <w:r w:rsidR="00C96606">
        <w:t>ilustrados</w:t>
      </w:r>
      <w:r w:rsidR="00D0523C">
        <w:t xml:space="preserve"> na </w:t>
      </w:r>
      <w:r w:rsidR="00D0523C" w:rsidRPr="001C29AE">
        <w:t xml:space="preserve">Figura </w:t>
      </w:r>
      <w:r w:rsidR="00265D56" w:rsidRPr="001C29AE">
        <w:t>1</w:t>
      </w:r>
      <w:r w:rsidR="00687B6F">
        <w:t>4</w:t>
      </w:r>
      <w:r w:rsidR="00D0523C">
        <w:t>.</w:t>
      </w:r>
    </w:p>
    <w:p w14:paraId="7EB34D09" w14:textId="4B2F9FAB" w:rsidR="005A07C7" w:rsidRPr="005A07C7" w:rsidRDefault="00265D56" w:rsidP="005A07C7">
      <w:pPr>
        <w:pStyle w:val="Legenda"/>
        <w:keepNext/>
        <w:rPr>
          <w:sz w:val="24"/>
          <w:szCs w:val="24"/>
        </w:rPr>
      </w:pPr>
      <w:bookmarkStart w:id="44" w:name="_Toc39680144"/>
      <w:r w:rsidRPr="005A07C7">
        <w:rPr>
          <w:sz w:val="24"/>
          <w:szCs w:val="24"/>
        </w:rPr>
        <w:t xml:space="preserve">Figura </w:t>
      </w:r>
      <w:r w:rsidR="00F26DCC" w:rsidRPr="005A07C7">
        <w:rPr>
          <w:sz w:val="24"/>
          <w:szCs w:val="24"/>
        </w:rPr>
        <w:fldChar w:fldCharType="begin"/>
      </w:r>
      <w:r w:rsidR="00F26DCC">
        <w:instrText xml:space="preserve"> SEQ Figura \* ARABIC </w:instrText>
      </w:r>
      <w:r w:rsidR="00F26DCC" w:rsidRPr="005A07C7">
        <w:rPr>
          <w:sz w:val="24"/>
          <w:szCs w:val="24"/>
        </w:rPr>
        <w:fldChar w:fldCharType="separate"/>
      </w:r>
      <w:r w:rsidR="0024018C">
        <w:rPr>
          <w:noProof/>
        </w:rPr>
        <w:t>14</w:t>
      </w:r>
      <w:r w:rsidR="00F26DCC" w:rsidRPr="005A07C7">
        <w:rPr>
          <w:sz w:val="24"/>
          <w:szCs w:val="24"/>
        </w:rPr>
        <w:fldChar w:fldCharType="end"/>
      </w:r>
      <w:r w:rsidR="005A07C7" w:rsidRPr="005A07C7">
        <w:rPr>
          <w:sz w:val="24"/>
          <w:szCs w:val="24"/>
        </w:rPr>
        <w:t xml:space="preserve"> – Exemplo do Imagens Utilizadas</w:t>
      </w:r>
      <w:bookmarkEnd w:id="44"/>
    </w:p>
    <w:p w14:paraId="6F13CB61" w14:textId="4C4CC7E3" w:rsidR="00265D56" w:rsidRDefault="00265D56" w:rsidP="00265D56">
      <w:pPr>
        <w:pStyle w:val="Legenda"/>
      </w:pPr>
      <w:r>
        <w:rPr>
          <w:noProof/>
        </w:rPr>
        <w:drawing>
          <wp:inline distT="0" distB="0" distL="0" distR="0" wp14:anchorId="2CB8443C" wp14:editId="5CF122C3">
            <wp:extent cx="5660673" cy="251472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673" cy="251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BBD7E" w14:textId="73C0A2FC" w:rsidR="00107018" w:rsidRDefault="00265D56" w:rsidP="00CD197C">
      <w:pPr>
        <w:pStyle w:val="Legenda"/>
      </w:pPr>
      <w:r>
        <w:t xml:space="preserve">Fonte: </w:t>
      </w:r>
      <w:r w:rsidR="004676A7">
        <w:t>(Elaborado pelos Autores, 2019)</w:t>
      </w:r>
    </w:p>
    <w:p w14:paraId="2F83980E" w14:textId="75754D3B" w:rsidR="00EE37E1" w:rsidRDefault="00B8180E" w:rsidP="0061697D">
      <w:r>
        <w:tab/>
      </w:r>
      <w:r w:rsidR="001D199A">
        <w:t>Antes de r</w:t>
      </w:r>
      <w:r w:rsidR="00833A69">
        <w:t xml:space="preserve">ealizar </w:t>
      </w:r>
      <w:r w:rsidR="001D199A">
        <w:t xml:space="preserve">o </w:t>
      </w:r>
      <w:r w:rsidR="00833A69">
        <w:t>treina</w:t>
      </w:r>
      <w:r w:rsidR="001D199A">
        <w:t>mento</w:t>
      </w:r>
      <w:r w:rsidR="00833A69">
        <w:t xml:space="preserve"> </w:t>
      </w:r>
      <w:r w:rsidR="000B64A3">
        <w:t>d</w:t>
      </w:r>
      <w:r w:rsidR="00833A69">
        <w:t xml:space="preserve">a </w:t>
      </w:r>
      <w:r w:rsidR="00544B47">
        <w:t>CNN</w:t>
      </w:r>
      <w:r w:rsidR="00833A69">
        <w:t xml:space="preserve"> foi </w:t>
      </w:r>
      <w:r w:rsidR="00544B47">
        <w:t>realizado</w:t>
      </w:r>
      <w:r w:rsidR="00833A69">
        <w:t xml:space="preserve"> um pré-processamento na</w:t>
      </w:r>
      <w:r w:rsidR="000B64A3">
        <w:t>s</w:t>
      </w:r>
      <w:r w:rsidR="00833A69">
        <w:t xml:space="preserve"> image</w:t>
      </w:r>
      <w:r w:rsidR="000B64A3">
        <w:t>ns,</w:t>
      </w:r>
      <w:r w:rsidR="00833A69">
        <w:t xml:space="preserve"> para que todas estivessem em escala de cinza e possuíssem o mesmo tamanho.</w:t>
      </w:r>
      <w:r w:rsidR="007442BD">
        <w:t xml:space="preserve"> </w:t>
      </w:r>
      <w:r w:rsidR="00A02E59">
        <w:t>N</w:t>
      </w:r>
      <w:r w:rsidR="0029501D">
        <w:t xml:space="preserve">a Figura </w:t>
      </w:r>
      <w:r w:rsidR="0029501D" w:rsidRPr="00BB795E">
        <w:t>1</w:t>
      </w:r>
      <w:r w:rsidR="00D72264">
        <w:t>5</w:t>
      </w:r>
      <w:r w:rsidR="00CC4AB3">
        <w:t>,</w:t>
      </w:r>
      <w:r w:rsidR="00BF3DC7">
        <w:t xml:space="preserve"> a</w:t>
      </w:r>
      <w:r>
        <w:t xml:space="preserve"> imagem </w:t>
      </w:r>
      <w:r w:rsidR="00BF3DC7">
        <w:t>que contém uma face</w:t>
      </w:r>
      <w:r w:rsidR="00DC18C7">
        <w:t>,</w:t>
      </w:r>
      <w:r w:rsidR="00BF3DC7">
        <w:t xml:space="preserve"> originalmente tem o </w:t>
      </w:r>
      <w:r>
        <w:t xml:space="preserve">tamanho </w:t>
      </w:r>
      <w:r w:rsidR="00BF3DC7">
        <w:t xml:space="preserve">de </w:t>
      </w:r>
      <w:r w:rsidR="009F2DE2" w:rsidRPr="00BB795E">
        <w:t>250x250</w:t>
      </w:r>
      <w:r>
        <w:t xml:space="preserve"> </w:t>
      </w:r>
      <w:r w:rsidR="00A01A5B">
        <w:t>pixels</w:t>
      </w:r>
      <w:r w:rsidR="00661DCC">
        <w:t xml:space="preserve"> e a imagem que contém um </w:t>
      </w:r>
      <w:r w:rsidR="00FA3885" w:rsidRPr="00BB795E">
        <w:t>caramujo</w:t>
      </w:r>
      <w:r w:rsidR="00C00775" w:rsidRPr="00BB795E">
        <w:t xml:space="preserve"> d</w:t>
      </w:r>
      <w:r w:rsidR="00661DCC" w:rsidRPr="00BB795E">
        <w:t xml:space="preserve">e </w:t>
      </w:r>
      <w:r w:rsidR="009F4732" w:rsidRPr="00BB795E">
        <w:t>511</w:t>
      </w:r>
      <w:r w:rsidR="00BB795E" w:rsidRPr="00BB795E">
        <w:t>x340</w:t>
      </w:r>
      <w:r w:rsidR="00661DCC" w:rsidRPr="00BB795E">
        <w:t xml:space="preserve"> pixels.</w:t>
      </w:r>
      <w:r w:rsidR="008A7ECA">
        <w:t xml:space="preserve"> </w:t>
      </w:r>
      <w:r w:rsidR="00661DCC">
        <w:t>A</w:t>
      </w:r>
      <w:r w:rsidR="00BE65A2">
        <w:t xml:space="preserve">o lado </w:t>
      </w:r>
      <w:r w:rsidR="00A156AA">
        <w:t>est</w:t>
      </w:r>
      <w:r w:rsidR="00661DCC">
        <w:t>ão</w:t>
      </w:r>
      <w:r w:rsidR="00A156AA">
        <w:t xml:space="preserve"> </w:t>
      </w:r>
      <w:r w:rsidR="00F2286D">
        <w:t>o</w:t>
      </w:r>
      <w:r w:rsidR="00661DCC">
        <w:t>s</w:t>
      </w:r>
      <w:r w:rsidR="00F2286D">
        <w:t xml:space="preserve"> </w:t>
      </w:r>
      <w:r w:rsidR="0084745D">
        <w:t>resultado</w:t>
      </w:r>
      <w:r w:rsidR="00661DCC">
        <w:t>s</w:t>
      </w:r>
      <w:r w:rsidR="0084745D">
        <w:t xml:space="preserve"> da transformação da</w:t>
      </w:r>
      <w:r w:rsidR="00661DCC">
        <w:t>s</w:t>
      </w:r>
      <w:r w:rsidR="0084745D">
        <w:t xml:space="preserve"> image</w:t>
      </w:r>
      <w:r w:rsidR="00661DCC">
        <w:t>ns</w:t>
      </w:r>
      <w:r w:rsidR="0084745D">
        <w:t xml:space="preserve"> em escala de cinza</w:t>
      </w:r>
      <w:r w:rsidR="00F2286D">
        <w:t xml:space="preserve"> e</w:t>
      </w:r>
      <w:r w:rsidR="007965C3">
        <w:t xml:space="preserve"> </w:t>
      </w:r>
      <w:r w:rsidR="00A156AA">
        <w:t xml:space="preserve">depois </w:t>
      </w:r>
      <w:r w:rsidR="007442BD">
        <w:t>o</w:t>
      </w:r>
      <w:r w:rsidR="008A7ECA">
        <w:t xml:space="preserve"> redimensionamento </w:t>
      </w:r>
      <w:r w:rsidR="00331174">
        <w:t>para 400x400</w:t>
      </w:r>
      <w:r w:rsidR="00F2286D">
        <w:t xml:space="preserve"> pixels</w:t>
      </w:r>
      <w:r w:rsidR="0046477F">
        <w:t>.</w:t>
      </w:r>
    </w:p>
    <w:p w14:paraId="23BDAED4" w14:textId="08EB606D" w:rsidR="00BD06CD" w:rsidRDefault="00A41606" w:rsidP="00833A69">
      <w:r>
        <w:lastRenderedPageBreak/>
        <w:tab/>
      </w:r>
      <w:r w:rsidR="0011679E">
        <w:t>Após o pré-processamento das imagens, as imagens são rotuladas em “Face” e “Não Face” e são guardadas aleatoriamente em uma lista</w:t>
      </w:r>
      <w:r w:rsidR="00BD06CD">
        <w:t xml:space="preserve"> para servirem de entrada da </w:t>
      </w:r>
      <w:r w:rsidR="00E5251F">
        <w:t>CNN</w:t>
      </w:r>
      <w:r w:rsidR="00BD06CD">
        <w:t>.</w:t>
      </w:r>
    </w:p>
    <w:p w14:paraId="15427B22" w14:textId="6ECB4DCD" w:rsidR="00CD197C" w:rsidRPr="007812EC" w:rsidRDefault="00CD197C" w:rsidP="00CD197C">
      <w:pPr>
        <w:pStyle w:val="Legenda"/>
        <w:keepNext/>
        <w:rPr>
          <w:sz w:val="24"/>
          <w:szCs w:val="24"/>
        </w:rPr>
      </w:pPr>
      <w:bookmarkStart w:id="45" w:name="_Toc39680145"/>
      <w:r w:rsidRPr="007812EC">
        <w:rPr>
          <w:sz w:val="24"/>
          <w:szCs w:val="24"/>
        </w:rPr>
        <w:t xml:space="preserve">Figura </w:t>
      </w:r>
      <w:r w:rsidR="00F26DCC" w:rsidRPr="007812EC">
        <w:rPr>
          <w:sz w:val="24"/>
          <w:szCs w:val="24"/>
        </w:rPr>
        <w:fldChar w:fldCharType="begin"/>
      </w:r>
      <w:r w:rsidR="00F26DCC">
        <w:instrText xml:space="preserve"> SEQ Figura \* ARABIC </w:instrText>
      </w:r>
      <w:r w:rsidR="00F26DCC" w:rsidRPr="007812EC">
        <w:rPr>
          <w:sz w:val="24"/>
          <w:szCs w:val="24"/>
        </w:rPr>
        <w:fldChar w:fldCharType="separate"/>
      </w:r>
      <w:r w:rsidR="0024018C">
        <w:rPr>
          <w:noProof/>
        </w:rPr>
        <w:t>15</w:t>
      </w:r>
      <w:r w:rsidR="00F26DCC" w:rsidRPr="007812EC">
        <w:rPr>
          <w:sz w:val="24"/>
          <w:szCs w:val="24"/>
        </w:rPr>
        <w:fldChar w:fldCharType="end"/>
      </w:r>
      <w:r w:rsidRPr="007812EC">
        <w:rPr>
          <w:sz w:val="24"/>
          <w:szCs w:val="24"/>
        </w:rPr>
        <w:t xml:space="preserve"> </w:t>
      </w:r>
      <w:r w:rsidR="00862118" w:rsidRPr="007812EC">
        <w:rPr>
          <w:sz w:val="24"/>
          <w:szCs w:val="24"/>
        </w:rPr>
        <w:t xml:space="preserve">– </w:t>
      </w:r>
      <w:r w:rsidRPr="007812EC">
        <w:rPr>
          <w:sz w:val="24"/>
          <w:szCs w:val="24"/>
        </w:rPr>
        <w:t>Exemplo de pré-processamento de imagem</w:t>
      </w:r>
      <w:bookmarkEnd w:id="45"/>
    </w:p>
    <w:p w14:paraId="4C46A0C4" w14:textId="17047F35" w:rsidR="00D000F7" w:rsidRPr="00744B62" w:rsidRDefault="00744B62" w:rsidP="00744B62">
      <w:pPr>
        <w:pStyle w:val="Legenda"/>
      </w:pPr>
      <w:r w:rsidRPr="00744B62">
        <w:rPr>
          <w:noProof/>
        </w:rPr>
        <w:drawing>
          <wp:inline distT="0" distB="0" distL="0" distR="0" wp14:anchorId="53EEBD2E" wp14:editId="3C54A0B7">
            <wp:extent cx="4627940" cy="2807595"/>
            <wp:effectExtent l="0" t="0" r="127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434" cy="2847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4B62">
        <w:t xml:space="preserve"> </w:t>
      </w:r>
    </w:p>
    <w:p w14:paraId="04473BF4" w14:textId="729A019D" w:rsidR="00B90AC0" w:rsidRPr="00744B62" w:rsidRDefault="00B90AC0" w:rsidP="00744B62">
      <w:pPr>
        <w:pStyle w:val="Legenda"/>
      </w:pPr>
      <w:r w:rsidRPr="00744B62">
        <w:t xml:space="preserve">Fonte: </w:t>
      </w:r>
      <w:r w:rsidR="004676A7">
        <w:t>(Elaborado pelos Autores, 2019)</w:t>
      </w:r>
    </w:p>
    <w:p w14:paraId="14133501" w14:textId="3D0BA222" w:rsidR="008C4FF1" w:rsidRDefault="006D51DF" w:rsidP="007F167D">
      <w:r>
        <w:tab/>
      </w:r>
      <w:r w:rsidR="005470A2">
        <w:t>Para avaliar a precisão da CNN</w:t>
      </w:r>
      <w:r w:rsidR="00660032">
        <w:t xml:space="preserve">, </w:t>
      </w:r>
      <w:r w:rsidR="003D75FE">
        <w:t>3</w:t>
      </w:r>
      <w:r w:rsidR="00ED22F5">
        <w:t>0% da</w:t>
      </w:r>
      <w:r w:rsidR="006D70B5">
        <w:t xml:space="preserve"> lista com as imagens</w:t>
      </w:r>
      <w:r w:rsidR="001E3CAD">
        <w:t xml:space="preserve"> </w:t>
      </w:r>
      <w:r w:rsidR="009929FA">
        <w:t>foi</w:t>
      </w:r>
      <w:r w:rsidR="00182D2C">
        <w:t xml:space="preserve"> </w:t>
      </w:r>
      <w:r w:rsidR="003D75FE">
        <w:t xml:space="preserve">separada para </w:t>
      </w:r>
      <w:r w:rsidR="009929FA">
        <w:t>a validação e 70% da lista foi usada para treinamento.</w:t>
      </w:r>
      <w:r w:rsidR="001D52EB">
        <w:t xml:space="preserve"> A </w:t>
      </w:r>
      <w:r w:rsidR="009929FA">
        <w:t xml:space="preserve">CNN </w:t>
      </w:r>
      <w:r w:rsidR="00AA716C">
        <w:t>contém</w:t>
      </w:r>
      <w:r w:rsidR="0056517D">
        <w:t xml:space="preserve"> </w:t>
      </w:r>
      <w:r w:rsidR="005B0BCB">
        <w:t>3</w:t>
      </w:r>
      <w:r w:rsidR="0056517D">
        <w:t xml:space="preserve"> </w:t>
      </w:r>
      <w:r w:rsidR="00AA716C">
        <w:t>camadas convolucionais,</w:t>
      </w:r>
      <w:r w:rsidR="00C4619E">
        <w:t xml:space="preserve"> </w:t>
      </w:r>
      <w:r w:rsidR="005B0BCB">
        <w:t>2</w:t>
      </w:r>
      <w:r w:rsidR="00C4619E">
        <w:t xml:space="preserve"> camadas ocultas</w:t>
      </w:r>
      <w:r w:rsidR="00603201">
        <w:t xml:space="preserve"> com</w:t>
      </w:r>
      <w:r w:rsidR="00C4619E">
        <w:t xml:space="preserve"> </w:t>
      </w:r>
      <w:r w:rsidR="005B0BCB">
        <w:t>64</w:t>
      </w:r>
      <w:r w:rsidR="00196F4D">
        <w:t xml:space="preserve"> </w:t>
      </w:r>
      <w:r w:rsidR="00C4619E">
        <w:t>neurônios em cad</w:t>
      </w:r>
      <w:r w:rsidR="00603201">
        <w:t>a</w:t>
      </w:r>
      <w:r w:rsidR="006D4164">
        <w:t xml:space="preserve"> </w:t>
      </w:r>
      <w:r w:rsidR="00A63792">
        <w:t>uma</w:t>
      </w:r>
      <w:r w:rsidR="000B673C">
        <w:t>.</w:t>
      </w:r>
      <w:r w:rsidR="00A5747E">
        <w:t xml:space="preserve"> A</w:t>
      </w:r>
      <w:r w:rsidR="00A63792">
        <w:t xml:space="preserve"> camada de saída </w:t>
      </w:r>
      <w:r w:rsidR="003B451D">
        <w:t>contém</w:t>
      </w:r>
      <w:r w:rsidR="00A63792">
        <w:t xml:space="preserve"> </w:t>
      </w:r>
      <w:r w:rsidR="005B0BCB">
        <w:t>1</w:t>
      </w:r>
      <w:r w:rsidR="00A63792">
        <w:t xml:space="preserve"> </w:t>
      </w:r>
      <w:r w:rsidR="00D95E44">
        <w:t xml:space="preserve">só </w:t>
      </w:r>
      <w:r w:rsidR="00A63792">
        <w:t>neurônio</w:t>
      </w:r>
      <w:r w:rsidR="00D95E44">
        <w:t>,</w:t>
      </w:r>
      <w:r w:rsidR="006651E0">
        <w:t xml:space="preserve"> </w:t>
      </w:r>
      <w:r w:rsidR="00D95E44">
        <w:t>que utiliza a</w:t>
      </w:r>
      <w:r w:rsidR="006651E0">
        <w:t xml:space="preserve"> função de ativação Sigmoide para </w:t>
      </w:r>
      <w:r w:rsidR="00532EEF">
        <w:t>classificar</w:t>
      </w:r>
      <w:r w:rsidR="008002FF">
        <w:t xml:space="preserve"> a amostra não linearmente separável</w:t>
      </w:r>
      <w:r w:rsidR="00C4619E">
        <w:t>.</w:t>
      </w:r>
    </w:p>
    <w:p w14:paraId="6E241835" w14:textId="0EA69025" w:rsidR="00C7278F" w:rsidRDefault="00C7278F" w:rsidP="007F167D">
      <w:r>
        <w:tab/>
        <w:t>O treino d</w:t>
      </w:r>
      <w:r w:rsidR="00796692">
        <w:t>e cada passo da</w:t>
      </w:r>
      <w:r>
        <w:t xml:space="preserve"> CNN demorou em média </w:t>
      </w:r>
      <w:r w:rsidR="005B0C70">
        <w:t>540 segundos</w:t>
      </w:r>
      <w:r w:rsidR="00796692">
        <w:t xml:space="preserve">. Totalizando </w:t>
      </w:r>
      <w:r w:rsidRPr="00C7278F">
        <w:t>5387</w:t>
      </w:r>
      <w:r>
        <w:t xml:space="preserve"> segundos</w:t>
      </w:r>
      <w:r w:rsidR="00A47333">
        <w:t xml:space="preserve"> </w:t>
      </w:r>
      <w:r w:rsidR="00EB58C0">
        <w:t xml:space="preserve">para realizar </w:t>
      </w:r>
      <w:r w:rsidR="00EA02E5">
        <w:t>o</w:t>
      </w:r>
      <w:r w:rsidR="00EB58C0">
        <w:t xml:space="preserve">s 10 </w:t>
      </w:r>
      <w:r w:rsidR="00EA02E5">
        <w:t>passos</w:t>
      </w:r>
      <w:r w:rsidR="00EB58C0">
        <w:t xml:space="preserve"> da criação da CNN</w:t>
      </w:r>
      <w:r w:rsidR="00EA02E5">
        <w:t xml:space="preserve">. A cada passo a precisão da CNN foi </w:t>
      </w:r>
      <w:r w:rsidR="00D72264">
        <w:t>aumentando, como demonstrado na Figura 16.</w:t>
      </w:r>
    </w:p>
    <w:p w14:paraId="3AC67AE6" w14:textId="11B6810B" w:rsidR="002226BF" w:rsidRDefault="00E05EC9" w:rsidP="00C7005F">
      <w:r>
        <w:tab/>
      </w:r>
      <w:r w:rsidR="00660032">
        <w:t>Após o treino e validação</w:t>
      </w:r>
      <w:r w:rsidR="00DB3F6C">
        <w:t xml:space="preserve">, o modelo ficou com precisão de </w:t>
      </w:r>
      <w:r w:rsidR="00337815">
        <w:t>98%</w:t>
      </w:r>
      <w:r w:rsidR="002F7760" w:rsidRPr="002F7760">
        <w:t xml:space="preserve"> </w:t>
      </w:r>
      <w:r w:rsidR="002F7760">
        <w:t>e perda de 7% em</w:t>
      </w:r>
      <w:r w:rsidR="00C652AB">
        <w:t xml:space="preserve"> imagens</w:t>
      </w:r>
      <w:r w:rsidR="002F7760">
        <w:t xml:space="preserve"> </w:t>
      </w:r>
      <w:r w:rsidR="00C652AB">
        <w:t xml:space="preserve">que a </w:t>
      </w:r>
      <w:r w:rsidR="006A4C8F">
        <w:t>CNN não tinha visto ainda.</w:t>
      </w:r>
      <w:r w:rsidR="00752B50">
        <w:t xml:space="preserve"> O </w:t>
      </w:r>
      <w:r w:rsidR="007760F6">
        <w:t>Figura 1</w:t>
      </w:r>
      <w:r w:rsidR="00D72264">
        <w:t>6</w:t>
      </w:r>
      <w:r w:rsidR="007760F6">
        <w:t xml:space="preserve"> mostra os gráficos de precisão e perda a cada passo </w:t>
      </w:r>
      <w:r w:rsidR="00320836">
        <w:t>da CNN.</w:t>
      </w:r>
    </w:p>
    <w:p w14:paraId="07663D6E" w14:textId="4480F5D4" w:rsidR="00A05853" w:rsidRPr="001938D3" w:rsidRDefault="00A05853" w:rsidP="001938D3">
      <w:pPr>
        <w:pStyle w:val="Legenda"/>
        <w:rPr>
          <w:sz w:val="24"/>
          <w:szCs w:val="24"/>
        </w:rPr>
      </w:pPr>
      <w:bookmarkStart w:id="46" w:name="_Toc39680146"/>
      <w:r w:rsidRPr="001938D3">
        <w:rPr>
          <w:sz w:val="24"/>
          <w:szCs w:val="24"/>
        </w:rPr>
        <w:t xml:space="preserve">Figura </w:t>
      </w:r>
      <w:r w:rsidR="00A34121" w:rsidRPr="001938D3">
        <w:rPr>
          <w:sz w:val="24"/>
          <w:szCs w:val="24"/>
        </w:rPr>
        <w:fldChar w:fldCharType="begin"/>
      </w:r>
      <w:r w:rsidR="00A34121" w:rsidRPr="001938D3">
        <w:rPr>
          <w:sz w:val="24"/>
          <w:szCs w:val="24"/>
        </w:rPr>
        <w:instrText xml:space="preserve"> SEQ Figura \* ARABIC </w:instrText>
      </w:r>
      <w:r w:rsidR="00A34121" w:rsidRPr="001938D3">
        <w:rPr>
          <w:sz w:val="24"/>
          <w:szCs w:val="24"/>
        </w:rPr>
        <w:fldChar w:fldCharType="separate"/>
      </w:r>
      <w:r w:rsidR="0024018C">
        <w:rPr>
          <w:noProof/>
          <w:sz w:val="24"/>
          <w:szCs w:val="24"/>
        </w:rPr>
        <w:t>16</w:t>
      </w:r>
      <w:r w:rsidR="00A34121" w:rsidRPr="001938D3">
        <w:rPr>
          <w:sz w:val="24"/>
          <w:szCs w:val="24"/>
        </w:rPr>
        <w:fldChar w:fldCharType="end"/>
      </w:r>
      <w:r w:rsidRPr="001938D3">
        <w:rPr>
          <w:sz w:val="24"/>
          <w:szCs w:val="24"/>
        </w:rPr>
        <w:t xml:space="preserve"> </w:t>
      </w:r>
      <w:r w:rsidR="00730978" w:rsidRPr="001938D3">
        <w:rPr>
          <w:sz w:val="24"/>
          <w:szCs w:val="24"/>
        </w:rPr>
        <w:t xml:space="preserve">– </w:t>
      </w:r>
      <w:r w:rsidRPr="001938D3">
        <w:rPr>
          <w:sz w:val="24"/>
          <w:szCs w:val="24"/>
        </w:rPr>
        <w:t>Precisão e Perda do Conhecimento</w:t>
      </w:r>
      <w:bookmarkEnd w:id="46"/>
    </w:p>
    <w:p w14:paraId="137DFE21" w14:textId="0598A1BA" w:rsidR="00341689" w:rsidRPr="001938D3" w:rsidRDefault="00A05853" w:rsidP="001938D3">
      <w:pPr>
        <w:pStyle w:val="Legenda"/>
      </w:pPr>
      <w:r w:rsidRPr="001938D3">
        <w:rPr>
          <w:noProof/>
        </w:rPr>
        <w:lastRenderedPageBreak/>
        <w:drawing>
          <wp:inline distT="0" distB="0" distL="0" distR="0" wp14:anchorId="6982A525" wp14:editId="6AC18EBF">
            <wp:extent cx="4175760" cy="1323616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136" cy="1380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10F72" w14:textId="52167E5C" w:rsidR="00A05853" w:rsidRPr="001938D3" w:rsidRDefault="00A05853" w:rsidP="001938D3">
      <w:pPr>
        <w:pStyle w:val="Legenda"/>
      </w:pPr>
      <w:r w:rsidRPr="001938D3">
        <w:t xml:space="preserve">Fonte: </w:t>
      </w:r>
      <w:r w:rsidR="004676A7" w:rsidRPr="001938D3">
        <w:t>(Elaborado pelos Autores, 2019)</w:t>
      </w:r>
    </w:p>
    <w:p w14:paraId="62A04CB2" w14:textId="7AA8E294" w:rsidR="007E1108" w:rsidRDefault="008059E0" w:rsidP="00C7005F">
      <w:r>
        <w:tab/>
      </w:r>
      <w:r w:rsidR="0001630C">
        <w:t xml:space="preserve">A </w:t>
      </w:r>
      <w:r w:rsidR="00F44CCE">
        <w:t xml:space="preserve">CNN </w:t>
      </w:r>
      <w:r w:rsidR="0001630C">
        <w:t>teve um</w:t>
      </w:r>
      <w:r w:rsidR="001156F0">
        <w:t>a boa precisão de acerto</w:t>
      </w:r>
      <w:r w:rsidR="00B61B39">
        <w:t xml:space="preserve">, porém mesmo assim ainda houve erros de </w:t>
      </w:r>
      <w:r w:rsidR="00C07599">
        <w:t xml:space="preserve">imagens que tinham faces e que foram </w:t>
      </w:r>
      <w:r>
        <w:t>rotuladas</w:t>
      </w:r>
      <w:r w:rsidR="00C07599">
        <w:t xml:space="preserve"> como </w:t>
      </w:r>
      <w:r>
        <w:t>“Não Face”</w:t>
      </w:r>
      <w:r w:rsidR="005C3A67">
        <w:t xml:space="preserve">, </w:t>
      </w:r>
      <w:r w:rsidR="0041004B">
        <w:t>chamado de falso negativo</w:t>
      </w:r>
      <w:r w:rsidR="00771E13">
        <w:t>, e</w:t>
      </w:r>
      <w:r w:rsidR="000B673C">
        <w:t xml:space="preserve"> imagens que não continham faces e foram rotuladas como “Face”, chamado de falso positivos</w:t>
      </w:r>
      <w:r w:rsidR="00BD2C27">
        <w:t>, como ilustrado na</w:t>
      </w:r>
      <w:r w:rsidR="00D95E44">
        <w:t xml:space="preserve"> Figura </w:t>
      </w:r>
      <w:r w:rsidR="0024401A">
        <w:t>1</w:t>
      </w:r>
      <w:r w:rsidR="005662B2">
        <w:t>7</w:t>
      </w:r>
      <w:r w:rsidR="007908EF">
        <w:t>.</w:t>
      </w:r>
    </w:p>
    <w:p w14:paraId="0C99FB2C" w14:textId="3A43E01A" w:rsidR="007A44DB" w:rsidRPr="004676A7" w:rsidRDefault="007A44DB" w:rsidP="007A44DB">
      <w:pPr>
        <w:pStyle w:val="Legenda"/>
        <w:rPr>
          <w:sz w:val="24"/>
          <w:szCs w:val="24"/>
        </w:rPr>
      </w:pPr>
      <w:bookmarkStart w:id="47" w:name="_Toc39680147"/>
      <w:r w:rsidRPr="004676A7">
        <w:rPr>
          <w:sz w:val="24"/>
          <w:szCs w:val="24"/>
        </w:rPr>
        <w:t xml:space="preserve">Figura </w:t>
      </w:r>
      <w:r w:rsidR="00A34121" w:rsidRPr="004676A7">
        <w:rPr>
          <w:sz w:val="24"/>
          <w:szCs w:val="24"/>
        </w:rPr>
        <w:fldChar w:fldCharType="begin"/>
      </w:r>
      <w:r w:rsidR="00A34121" w:rsidRPr="004676A7">
        <w:rPr>
          <w:sz w:val="24"/>
          <w:szCs w:val="24"/>
        </w:rPr>
        <w:instrText xml:space="preserve"> SEQ Figura \* ARABIC </w:instrText>
      </w:r>
      <w:r w:rsidR="00A34121" w:rsidRPr="004676A7">
        <w:rPr>
          <w:sz w:val="24"/>
          <w:szCs w:val="24"/>
        </w:rPr>
        <w:fldChar w:fldCharType="separate"/>
      </w:r>
      <w:r w:rsidR="0024018C">
        <w:rPr>
          <w:noProof/>
          <w:sz w:val="24"/>
          <w:szCs w:val="24"/>
        </w:rPr>
        <w:t>17</w:t>
      </w:r>
      <w:r w:rsidR="00A34121" w:rsidRPr="004676A7">
        <w:rPr>
          <w:noProof/>
          <w:sz w:val="24"/>
          <w:szCs w:val="24"/>
        </w:rPr>
        <w:fldChar w:fldCharType="end"/>
      </w:r>
      <w:r w:rsidRPr="004676A7">
        <w:rPr>
          <w:sz w:val="24"/>
          <w:szCs w:val="24"/>
        </w:rPr>
        <w:t xml:space="preserve"> </w:t>
      </w:r>
      <w:r w:rsidR="00730978" w:rsidRPr="004676A7">
        <w:rPr>
          <w:sz w:val="24"/>
          <w:szCs w:val="24"/>
        </w:rPr>
        <w:t xml:space="preserve">– </w:t>
      </w:r>
      <w:r w:rsidRPr="004676A7">
        <w:rPr>
          <w:sz w:val="24"/>
          <w:szCs w:val="24"/>
        </w:rPr>
        <w:t>Exemplo de falsos positivos</w:t>
      </w:r>
      <w:bookmarkEnd w:id="47"/>
    </w:p>
    <w:p w14:paraId="739CAE14" w14:textId="1AD2D134" w:rsidR="00E02EA0" w:rsidRDefault="00E02EA0" w:rsidP="007A44DB">
      <w:pPr>
        <w:pStyle w:val="Legenda"/>
      </w:pPr>
      <w:r>
        <w:rPr>
          <w:noProof/>
        </w:rPr>
        <w:drawing>
          <wp:inline distT="0" distB="0" distL="0" distR="0" wp14:anchorId="3AD4E28F" wp14:editId="202313F4">
            <wp:extent cx="4762500" cy="2546791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916" cy="2551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06693" w14:textId="5FE79453" w:rsidR="007A44DB" w:rsidRDefault="007A44DB" w:rsidP="007A44DB">
      <w:pPr>
        <w:pStyle w:val="Legenda"/>
      </w:pPr>
      <w:r>
        <w:t xml:space="preserve">Fonte: </w:t>
      </w:r>
      <w:r w:rsidR="004676A7">
        <w:t>(Elaborado pelos Autores, 2019)</w:t>
      </w:r>
    </w:p>
    <w:p w14:paraId="3195C498" w14:textId="0A88E841" w:rsidR="0006621B" w:rsidRPr="00BF4111" w:rsidRDefault="0006621B" w:rsidP="00A567DF">
      <w:pPr>
        <w:spacing w:after="0" w:line="240" w:lineRule="auto"/>
        <w:jc w:val="left"/>
        <w:rPr>
          <w:rStyle w:val="Hyperlink"/>
          <w:color w:val="auto"/>
          <w:u w:val="none"/>
        </w:rPr>
      </w:pPr>
    </w:p>
    <w:p w14:paraId="5C936A78" w14:textId="72A0030C" w:rsidR="0013734B" w:rsidRDefault="00785189" w:rsidP="00D77AB3">
      <w:r>
        <w:tab/>
      </w:r>
      <w:r w:rsidR="00597D0E">
        <w:t>Para realizar os testes</w:t>
      </w:r>
      <w:r w:rsidR="005E5190">
        <w:t xml:space="preserve"> do reconhecimento facial,</w:t>
      </w:r>
      <w:r w:rsidR="00597D0E">
        <w:t xml:space="preserve"> 2 bancos de imagens foram escolhidos, sendo eles o aT&amp;T Faces que contém imagens de 40 pessoas</w:t>
      </w:r>
      <w:r w:rsidR="00597D0E" w:rsidRPr="00163268">
        <w:t xml:space="preserve"> </w:t>
      </w:r>
      <w:r w:rsidR="00597D0E">
        <w:t>e o VidTIMIT que contém imagens de 43 pessoas.</w:t>
      </w:r>
      <w:r w:rsidR="001D401D">
        <w:t xml:space="preserve"> </w:t>
      </w:r>
      <w:r w:rsidR="00997000">
        <w:t xml:space="preserve">Foi </w:t>
      </w:r>
      <w:r w:rsidR="00E500A5">
        <w:t>utilizado</w:t>
      </w:r>
      <w:r w:rsidR="00997000">
        <w:t xml:space="preserve"> </w:t>
      </w:r>
      <w:r w:rsidR="00E500A5">
        <w:t xml:space="preserve">o mesmo pré-processamento </w:t>
      </w:r>
      <w:r w:rsidR="0085645A">
        <w:t xml:space="preserve">da etapa de detecção facial e </w:t>
      </w:r>
      <w:r w:rsidR="003A0060">
        <w:t>todas as imagens passaram pela validação da CNN criada para</w:t>
      </w:r>
      <w:r w:rsidR="004F241D">
        <w:t>, só então,</w:t>
      </w:r>
      <w:r w:rsidR="003A0060">
        <w:t xml:space="preserve"> </w:t>
      </w:r>
      <w:r w:rsidR="00142401">
        <w:t>passar pelo processo de cadastramento</w:t>
      </w:r>
      <w:r w:rsidR="003A0060">
        <w:t>.</w:t>
      </w:r>
      <w:r w:rsidR="00597D0E">
        <w:t xml:space="preserve"> </w:t>
      </w:r>
      <w:r w:rsidR="00920002">
        <w:t>80</w:t>
      </w:r>
      <w:r w:rsidR="00597D0E">
        <w:t xml:space="preserve"> pessoas </w:t>
      </w:r>
      <w:r w:rsidR="00142401">
        <w:t xml:space="preserve">foram cadastradas com </w:t>
      </w:r>
      <w:r w:rsidR="00226373">
        <w:t>8</w:t>
      </w:r>
      <w:r w:rsidR="00597D0E">
        <w:t xml:space="preserve"> imagens cada, totalizando </w:t>
      </w:r>
      <w:r w:rsidR="00920002">
        <w:t>640</w:t>
      </w:r>
      <w:r w:rsidR="00597D0E">
        <w:t xml:space="preserve"> imagens. Alguns exemplos das imagens utilizadas estão ilustrados na </w:t>
      </w:r>
      <w:r w:rsidR="00597D0E" w:rsidRPr="001C29AE">
        <w:t>Figura 1</w:t>
      </w:r>
      <w:r w:rsidR="00597D0E">
        <w:t>8.</w:t>
      </w:r>
    </w:p>
    <w:p w14:paraId="34C0DFFC" w14:textId="2ACBB698" w:rsidR="003A438F" w:rsidRDefault="0013734B" w:rsidP="00F773F1">
      <w:r>
        <w:lastRenderedPageBreak/>
        <w:tab/>
        <w:t xml:space="preserve">Foram realizados </w:t>
      </w:r>
      <w:r w:rsidR="00211A0A">
        <w:t>2</w:t>
      </w:r>
      <w:r>
        <w:t xml:space="preserve"> testes diferentes na etapa do reconhecimento facial. O primeiro </w:t>
      </w:r>
      <w:r w:rsidR="000549FE">
        <w:t xml:space="preserve">consiste </w:t>
      </w:r>
      <w:r>
        <w:t xml:space="preserve">em verificar </w:t>
      </w:r>
      <w:r w:rsidR="00FE5337">
        <w:t xml:space="preserve">a importância da DCT no reconhecimento facial comparando o resultado a utilização da DCT no programa </w:t>
      </w:r>
      <w:r>
        <w:t xml:space="preserve">e o </w:t>
      </w:r>
      <w:r w:rsidR="00211A0A">
        <w:t xml:space="preserve">segundo </w:t>
      </w:r>
      <w:r>
        <w:t>teste, avalia o a precisão do programa, usando como imagens de entrada pessoas que não estavam cadastradas.</w:t>
      </w:r>
    </w:p>
    <w:p w14:paraId="3580F45A" w14:textId="458C39D5" w:rsidR="00597D0E" w:rsidRPr="00E14082" w:rsidRDefault="00597D0E" w:rsidP="00597D0E">
      <w:pPr>
        <w:pStyle w:val="Legenda"/>
        <w:rPr>
          <w:sz w:val="24"/>
          <w:szCs w:val="24"/>
        </w:rPr>
      </w:pPr>
      <w:bookmarkStart w:id="48" w:name="_Toc39680148"/>
      <w:r w:rsidRPr="00E14082">
        <w:rPr>
          <w:sz w:val="24"/>
          <w:szCs w:val="24"/>
        </w:rPr>
        <w:t xml:space="preserve">Figura </w:t>
      </w:r>
      <w:r w:rsidRPr="00E14082">
        <w:rPr>
          <w:sz w:val="24"/>
          <w:szCs w:val="24"/>
        </w:rPr>
        <w:fldChar w:fldCharType="begin"/>
      </w:r>
      <w:r w:rsidRPr="00E14082">
        <w:rPr>
          <w:sz w:val="24"/>
          <w:szCs w:val="24"/>
        </w:rPr>
        <w:instrText xml:space="preserve"> SEQ Figura \* ARABIC </w:instrText>
      </w:r>
      <w:r w:rsidRPr="00E14082">
        <w:rPr>
          <w:sz w:val="24"/>
          <w:szCs w:val="24"/>
        </w:rPr>
        <w:fldChar w:fldCharType="separate"/>
      </w:r>
      <w:r w:rsidR="0024018C">
        <w:rPr>
          <w:noProof/>
          <w:sz w:val="24"/>
          <w:szCs w:val="24"/>
        </w:rPr>
        <w:t>18</w:t>
      </w:r>
      <w:r w:rsidRPr="00E14082">
        <w:rPr>
          <w:sz w:val="24"/>
          <w:szCs w:val="24"/>
        </w:rPr>
        <w:fldChar w:fldCharType="end"/>
      </w:r>
      <w:r w:rsidRPr="00E14082">
        <w:rPr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 w:rsidRPr="00E14082">
        <w:rPr>
          <w:sz w:val="24"/>
          <w:szCs w:val="24"/>
        </w:rPr>
        <w:t xml:space="preserve"> </w:t>
      </w:r>
      <w:r>
        <w:rPr>
          <w:sz w:val="24"/>
          <w:szCs w:val="24"/>
        </w:rPr>
        <w:t>Exemplo de imagens Utilizadas para teste</w:t>
      </w:r>
      <w:bookmarkEnd w:id="48"/>
    </w:p>
    <w:p w14:paraId="2F2AE016" w14:textId="77777777" w:rsidR="00597D0E" w:rsidRDefault="00597D0E" w:rsidP="00597D0E">
      <w:pPr>
        <w:spacing w:after="0" w:line="240" w:lineRule="auto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46F90B3" wp14:editId="3AA22EE9">
            <wp:extent cx="5079281" cy="2619741"/>
            <wp:effectExtent l="0" t="0" r="0" b="635"/>
            <wp:docPr id="14" name="Imagem 14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anco de Imagens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9281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37919" w14:textId="77777777" w:rsidR="00597D0E" w:rsidRPr="00BF4111" w:rsidRDefault="00597D0E" w:rsidP="00597D0E">
      <w:pPr>
        <w:pStyle w:val="Legenda"/>
      </w:pPr>
      <w:r>
        <w:t>Fonte: (Elaborado pelos Autores, 2020)</w:t>
      </w:r>
    </w:p>
    <w:p w14:paraId="7EC4AFC8" w14:textId="33F0D292" w:rsidR="005F6B5B" w:rsidRDefault="005F6B5B" w:rsidP="00C65A87">
      <w:r>
        <w:tab/>
      </w:r>
      <w:r w:rsidR="00211A0A">
        <w:t xml:space="preserve">Para o primeiro teste, </w:t>
      </w:r>
      <w:r w:rsidR="00536BDC">
        <w:t xml:space="preserve">2 imagens de cada pessoa cadastrada foram </w:t>
      </w:r>
      <w:r w:rsidR="000030C6">
        <w:t>coletadas</w:t>
      </w:r>
      <w:r w:rsidR="002161C9">
        <w:t>, totalizando</w:t>
      </w:r>
      <w:r>
        <w:t xml:space="preserve"> 160 imagens de entrada</w:t>
      </w:r>
      <w:r w:rsidR="002161C9">
        <w:t xml:space="preserve">. O resultado obtido foi de </w:t>
      </w:r>
      <w:r w:rsidR="002B524B">
        <w:t>130</w:t>
      </w:r>
      <w:r>
        <w:t xml:space="preserve"> </w:t>
      </w:r>
      <w:r w:rsidR="002161C9">
        <w:t>acertos</w:t>
      </w:r>
      <w:r>
        <w:t xml:space="preserve"> reconhecimento facial</w:t>
      </w:r>
      <w:r w:rsidR="002161C9">
        <w:t xml:space="preserve"> e </w:t>
      </w:r>
      <w:r w:rsidR="002B524B">
        <w:t xml:space="preserve">30 </w:t>
      </w:r>
      <w:r w:rsidR="002161C9">
        <w:t>erros no melhor caso</w:t>
      </w:r>
      <w:r w:rsidR="000030C6">
        <w:t xml:space="preserve">, com </w:t>
      </w:r>
      <w:r w:rsidR="00E3504C">
        <w:t>95% de</w:t>
      </w:r>
      <w:r w:rsidR="000030C6">
        <w:t xml:space="preserve"> compressão da DCT</w:t>
      </w:r>
      <w:r w:rsidR="002B524B">
        <w:t>.</w:t>
      </w:r>
    </w:p>
    <w:p w14:paraId="363F5CE3" w14:textId="0DEE2889" w:rsidR="00F773F1" w:rsidRDefault="005F6B5B" w:rsidP="00AF6F89">
      <w:pPr>
        <w:rPr>
          <w:noProof/>
        </w:rPr>
      </w:pPr>
      <w:r>
        <w:tab/>
      </w:r>
      <w:r w:rsidR="00F34BDE">
        <w:t>A</w:t>
      </w:r>
      <w:r w:rsidR="000F1449" w:rsidRPr="00A359E9">
        <w:t xml:space="preserve"> DCT foi </w:t>
      </w:r>
      <w:r w:rsidR="00F34BDE" w:rsidRPr="00A359E9">
        <w:t>utilizada</w:t>
      </w:r>
      <w:r w:rsidR="000F1449" w:rsidRPr="00A359E9">
        <w:t xml:space="preserve"> </w:t>
      </w:r>
      <w:r w:rsidR="0038721B">
        <w:t>com o objetivo de</w:t>
      </w:r>
      <w:r w:rsidR="004249B9" w:rsidRPr="00A359E9">
        <w:t xml:space="preserve"> </w:t>
      </w:r>
      <w:r w:rsidR="000A5475" w:rsidRPr="00A359E9">
        <w:t xml:space="preserve">obter as </w:t>
      </w:r>
      <w:r w:rsidR="00B61D4F" w:rsidRPr="00A359E9">
        <w:t>características</w:t>
      </w:r>
      <w:r w:rsidR="000A5475" w:rsidRPr="00A359E9">
        <w:t xml:space="preserve"> </w:t>
      </w:r>
      <w:r w:rsidR="00DC3129" w:rsidRPr="00A359E9">
        <w:t>das faces recebidas</w:t>
      </w:r>
      <w:r w:rsidR="00D41541" w:rsidRPr="00A359E9">
        <w:t>.</w:t>
      </w:r>
      <w:r w:rsidR="0038721B">
        <w:t xml:space="preserve"> Porém, f</w:t>
      </w:r>
      <w:r w:rsidR="00CA6599">
        <w:t xml:space="preserve">oi </w:t>
      </w:r>
      <w:r w:rsidR="007269A4">
        <w:t xml:space="preserve">observado que </w:t>
      </w:r>
      <w:r w:rsidR="00035348">
        <w:t>o</w:t>
      </w:r>
      <w:r w:rsidR="00347EB7">
        <w:t xml:space="preserve"> ganho </w:t>
      </w:r>
      <w:r w:rsidR="00060740">
        <w:t xml:space="preserve">de acertos </w:t>
      </w:r>
      <w:r w:rsidR="00B74ACA">
        <w:t xml:space="preserve">não foi tão expressivo </w:t>
      </w:r>
      <w:r w:rsidR="00DB6EAA">
        <w:t>no uso desta transformad</w:t>
      </w:r>
      <w:r w:rsidR="00060740">
        <w:t>a</w:t>
      </w:r>
      <w:r w:rsidR="000A456F">
        <w:t>,</w:t>
      </w:r>
      <w:r w:rsidR="00BC116B">
        <w:t xml:space="preserve"> como demostrado na </w:t>
      </w:r>
      <w:r w:rsidR="00CE59E6">
        <w:t>F</w:t>
      </w:r>
      <w:r w:rsidR="00BC116B">
        <w:t xml:space="preserve">igura </w:t>
      </w:r>
      <w:r w:rsidR="00CE59E6">
        <w:t>19</w:t>
      </w:r>
      <w:r w:rsidR="00497271">
        <w:t>.</w:t>
      </w:r>
      <w:r w:rsidR="00BD37EB" w:rsidRPr="00BD37EB">
        <w:rPr>
          <w:noProof/>
        </w:rPr>
        <w:t xml:space="preserve"> </w:t>
      </w:r>
    </w:p>
    <w:p w14:paraId="0495CB31" w14:textId="77777777" w:rsidR="00F773F1" w:rsidRDefault="00F773F1">
      <w:pPr>
        <w:spacing w:after="0" w:line="240" w:lineRule="auto"/>
        <w:jc w:val="left"/>
        <w:rPr>
          <w:noProof/>
        </w:rPr>
      </w:pPr>
      <w:r>
        <w:rPr>
          <w:noProof/>
        </w:rPr>
        <w:br w:type="page"/>
      </w:r>
    </w:p>
    <w:p w14:paraId="37DB4AFB" w14:textId="725F938C" w:rsidR="00BD37EB" w:rsidRPr="00BD37EB" w:rsidRDefault="00BD37EB" w:rsidP="00BD37EB">
      <w:pPr>
        <w:pStyle w:val="Legenda"/>
        <w:rPr>
          <w:sz w:val="24"/>
          <w:szCs w:val="24"/>
        </w:rPr>
      </w:pPr>
      <w:bookmarkStart w:id="49" w:name="_Toc39680149"/>
      <w:r w:rsidRPr="00BD37EB">
        <w:rPr>
          <w:sz w:val="24"/>
          <w:szCs w:val="24"/>
        </w:rPr>
        <w:lastRenderedPageBreak/>
        <w:t xml:space="preserve">Figura </w:t>
      </w:r>
      <w:r w:rsidRPr="00BD37EB">
        <w:rPr>
          <w:sz w:val="24"/>
          <w:szCs w:val="24"/>
        </w:rPr>
        <w:fldChar w:fldCharType="begin"/>
      </w:r>
      <w:r w:rsidRPr="00BD37EB">
        <w:rPr>
          <w:sz w:val="24"/>
          <w:szCs w:val="24"/>
        </w:rPr>
        <w:instrText xml:space="preserve"> SEQ Figura \* ARABIC </w:instrText>
      </w:r>
      <w:r w:rsidRPr="00BD37EB">
        <w:rPr>
          <w:sz w:val="24"/>
          <w:szCs w:val="24"/>
        </w:rPr>
        <w:fldChar w:fldCharType="separate"/>
      </w:r>
      <w:r w:rsidR="0024018C">
        <w:rPr>
          <w:noProof/>
          <w:sz w:val="24"/>
          <w:szCs w:val="24"/>
        </w:rPr>
        <w:t>19</w:t>
      </w:r>
      <w:r w:rsidRPr="00BD37EB">
        <w:rPr>
          <w:sz w:val="24"/>
          <w:szCs w:val="24"/>
        </w:rPr>
        <w:fldChar w:fldCharType="end"/>
      </w:r>
      <w:r w:rsidRPr="00BD37EB">
        <w:rPr>
          <w:sz w:val="24"/>
          <w:szCs w:val="24"/>
        </w:rPr>
        <w:t xml:space="preserve"> – Compressão da imagem</w:t>
      </w:r>
      <w:bookmarkEnd w:id="49"/>
    </w:p>
    <w:p w14:paraId="64793EB3" w14:textId="6959D4A3" w:rsidR="009C6A32" w:rsidRPr="002807CF" w:rsidRDefault="00BD37EB" w:rsidP="002807CF">
      <w:pPr>
        <w:pStyle w:val="Legenda"/>
      </w:pPr>
      <w:r w:rsidRPr="00BD37EB">
        <w:rPr>
          <w:noProof/>
        </w:rPr>
        <w:drawing>
          <wp:inline distT="0" distB="0" distL="0" distR="0" wp14:anchorId="65137CF9" wp14:editId="752236C5">
            <wp:extent cx="3395088" cy="2085340"/>
            <wp:effectExtent l="19050" t="19050" r="15240" b="1016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61315" cy="21260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2E3012" w14:textId="476EFDAA" w:rsidR="00330EBB" w:rsidRDefault="00BC116B" w:rsidP="006123AC">
      <w:pPr>
        <w:pStyle w:val="Legenda"/>
      </w:pPr>
      <w:r w:rsidRPr="00BD37EB">
        <w:t>Fonte: (Elaborado pelos Autores, 2020)</w:t>
      </w:r>
    </w:p>
    <w:p w14:paraId="7B0855B4" w14:textId="3956E2C9" w:rsidR="001C6B87" w:rsidRDefault="001C6B87" w:rsidP="00330EBB">
      <w:r>
        <w:tab/>
        <w:t xml:space="preserve">Para testar a precisão do programa, </w:t>
      </w:r>
      <w:r w:rsidR="00B76263">
        <w:t>2000 imagens de pessoas que não estavam cadastradas foram usadas como teste</w:t>
      </w:r>
      <w:r w:rsidR="008449AF">
        <w:t xml:space="preserve">. </w:t>
      </w:r>
      <w:r w:rsidR="00A202D3">
        <w:t xml:space="preserve">Um valor </w:t>
      </w:r>
      <w:r w:rsidR="00A4567B">
        <w:t xml:space="preserve">mínimo </w:t>
      </w:r>
      <m:oMath>
        <m:r>
          <w:rPr>
            <w:rFonts w:ascii="Cambria Math" w:hAnsi="Cambria Math"/>
          </w:rPr>
          <m:t>m</m:t>
        </m:r>
      </m:oMath>
      <w:r w:rsidR="00E4603C">
        <w:t xml:space="preserve"> </w:t>
      </w:r>
      <w:r w:rsidR="002355C5" w:rsidRPr="002355C5">
        <w:rPr>
          <w:rFonts w:eastAsiaTheme="minorEastAsia"/>
        </w:rPr>
        <w:t>foi estabelecido através</w:t>
      </w:r>
      <w:r w:rsidR="00577D64">
        <w:t xml:space="preserve"> d</w:t>
      </w:r>
      <w:r w:rsidR="00A65832">
        <w:t>o mai</w:t>
      </w:r>
      <w:r w:rsidR="00EC6AAD">
        <w:t xml:space="preserve">or </w:t>
      </w:r>
      <w:r w:rsidR="00513141">
        <w:t>PSNR</w:t>
      </w:r>
      <w:r w:rsidR="00EC6AAD">
        <w:t xml:space="preserve"> das imagens não cadastradas</w:t>
      </w:r>
      <w:r w:rsidR="00FC6191">
        <w:t>.</w:t>
      </w:r>
      <w:r w:rsidR="00513141">
        <w:t xml:space="preserve"> </w:t>
      </w:r>
      <w:r w:rsidR="00C26B03">
        <w:t>O</w:t>
      </w:r>
      <w:r w:rsidR="00513141">
        <w:t xml:space="preserve"> resultado</w:t>
      </w:r>
      <w:r w:rsidR="005466C7">
        <w:t xml:space="preserve"> </w:t>
      </w:r>
      <m:oMath>
        <m:r>
          <w:rPr>
            <w:rFonts w:ascii="Cambria Math" w:hAnsi="Cambria Math"/>
          </w:rPr>
          <m:t>r</m:t>
        </m:r>
      </m:oMath>
      <w:r w:rsidR="00513141">
        <w:t xml:space="preserve"> </w:t>
      </w:r>
      <w:r w:rsidR="00D51907">
        <w:t>foi validado levand</w:t>
      </w:r>
      <w:r w:rsidR="005A1EEC">
        <w:t>o</w:t>
      </w:r>
      <w:r w:rsidR="00D51907">
        <w:t>-se em consideração</w:t>
      </w:r>
      <w:r w:rsidR="00FB4D92">
        <w:t xml:space="preserve"> </w:t>
      </w:r>
      <m:oMath>
        <m:r>
          <w:rPr>
            <w:rFonts w:ascii="Cambria Math" w:eastAsiaTheme="minorEastAsia" w:hAnsi="Cambria Math"/>
          </w:rPr>
          <m:t>r</m:t>
        </m:r>
        <m:r>
          <w:rPr>
            <w:rFonts w:ascii="Cambria Math" w:hAnsi="Cambria Math"/>
          </w:rPr>
          <m:t>&gt;</m:t>
        </m:r>
        <m:r>
          <w:rPr>
            <w:rFonts w:ascii="Cambria Math" w:eastAsiaTheme="minorEastAsia" w:hAnsi="Cambria Math"/>
          </w:rPr>
          <m:t>m</m:t>
        </m:r>
      </m:oMath>
      <w:r w:rsidR="002355C5">
        <w:t>.</w:t>
      </w:r>
      <w:r w:rsidR="00722C89">
        <w:t xml:space="preserve"> </w:t>
      </w:r>
      <w:r w:rsidR="003D2DA2">
        <w:t xml:space="preserve">Assim, quanto maior </w:t>
      </w:r>
      <w:r w:rsidR="00922040">
        <w:t xml:space="preserve">o valor de </w:t>
      </w:r>
      <m:oMath>
        <m:r>
          <w:rPr>
            <w:rFonts w:ascii="Cambria Math" w:hAnsi="Cambria Math"/>
          </w:rPr>
          <m:t>m</m:t>
        </m:r>
      </m:oMath>
      <w:r w:rsidR="00922040">
        <w:rPr>
          <w:rFonts w:eastAsiaTheme="minorEastAsia"/>
        </w:rPr>
        <w:t>, mais seletivo o programa se torna</w:t>
      </w:r>
      <w:r w:rsidR="00764159">
        <w:rPr>
          <w:rFonts w:eastAsiaTheme="minorEastAsia"/>
        </w:rPr>
        <w:t xml:space="preserve">, evitando falsos-positivos, porém imagens que </w:t>
      </w:r>
      <w:r w:rsidR="005A1EEC">
        <w:rPr>
          <w:rFonts w:eastAsiaTheme="minorEastAsia"/>
        </w:rPr>
        <w:t>poderia</w:t>
      </w:r>
      <w:r w:rsidR="00064FA5">
        <w:rPr>
          <w:rFonts w:eastAsiaTheme="minorEastAsia"/>
        </w:rPr>
        <w:t>m</w:t>
      </w:r>
      <w:r w:rsidR="005A1EEC">
        <w:rPr>
          <w:rFonts w:eastAsiaTheme="minorEastAsia"/>
        </w:rPr>
        <w:t xml:space="preserve"> </w:t>
      </w:r>
      <w:r w:rsidR="00764159">
        <w:rPr>
          <w:rFonts w:eastAsiaTheme="minorEastAsia"/>
        </w:rPr>
        <w:t>ser</w:t>
      </w:r>
      <w:r w:rsidR="005A1EEC">
        <w:rPr>
          <w:rFonts w:eastAsiaTheme="minorEastAsia"/>
        </w:rPr>
        <w:t xml:space="preserve"> </w:t>
      </w:r>
      <w:r w:rsidR="00764159">
        <w:rPr>
          <w:rFonts w:eastAsiaTheme="minorEastAsia"/>
        </w:rPr>
        <w:t>consideradas positivas</w:t>
      </w:r>
      <w:r w:rsidR="00B56F2C">
        <w:rPr>
          <w:rFonts w:eastAsiaTheme="minorEastAsia"/>
        </w:rPr>
        <w:t xml:space="preserve">, mas não obtiveram </w:t>
      </w:r>
      <m:oMath>
        <m:r>
          <w:rPr>
            <w:rFonts w:ascii="Cambria Math" w:eastAsiaTheme="minorEastAsia" w:hAnsi="Cambria Math"/>
          </w:rPr>
          <m:t>r</m:t>
        </m:r>
        <m:r>
          <w:rPr>
            <w:rFonts w:ascii="Cambria Math" w:hAnsi="Cambria Math"/>
          </w:rPr>
          <m:t>&gt;</m:t>
        </m:r>
        <m:r>
          <w:rPr>
            <w:rFonts w:ascii="Cambria Math" w:eastAsiaTheme="minorEastAsia" w:hAnsi="Cambria Math"/>
          </w:rPr>
          <m:t>m</m:t>
        </m:r>
      </m:oMath>
      <w:r w:rsidR="00425AA2">
        <w:rPr>
          <w:rFonts w:eastAsiaTheme="minorEastAsia"/>
        </w:rPr>
        <w:t xml:space="preserve"> </w:t>
      </w:r>
      <w:r w:rsidR="00764159">
        <w:rPr>
          <w:rFonts w:eastAsiaTheme="minorEastAsia"/>
        </w:rPr>
        <w:t xml:space="preserve">também </w:t>
      </w:r>
      <w:r w:rsidR="005A1EEC">
        <w:rPr>
          <w:rFonts w:eastAsiaTheme="minorEastAsia"/>
        </w:rPr>
        <w:t>foram</w:t>
      </w:r>
      <w:r w:rsidR="00764159">
        <w:rPr>
          <w:rFonts w:eastAsiaTheme="minorEastAsia"/>
        </w:rPr>
        <w:t xml:space="preserve"> </w:t>
      </w:r>
      <w:r w:rsidR="00B56F2C">
        <w:rPr>
          <w:rFonts w:eastAsiaTheme="minorEastAsia"/>
        </w:rPr>
        <w:t>descartadas</w:t>
      </w:r>
      <w:r w:rsidR="00922040">
        <w:rPr>
          <w:rFonts w:eastAsiaTheme="minorEastAsia"/>
        </w:rPr>
        <w:t>.</w:t>
      </w:r>
    </w:p>
    <w:p w14:paraId="582AFD62" w14:textId="5C6D4282" w:rsidR="00F50B37" w:rsidRDefault="00F50B37" w:rsidP="00330EBB">
      <w:r>
        <w:rPr>
          <w:rFonts w:eastAsiaTheme="minorEastAsia"/>
        </w:rPr>
        <w:tab/>
      </w:r>
      <w:r w:rsidR="00B74379">
        <w:rPr>
          <w:rFonts w:eastAsiaTheme="minorEastAsia"/>
        </w:rPr>
        <w:t>A</w:t>
      </w:r>
      <w:r>
        <w:rPr>
          <w:rFonts w:eastAsiaTheme="minorEastAsia"/>
        </w:rPr>
        <w:t>pós a aplicação do valor mínimo</w:t>
      </w:r>
      <w:r w:rsidR="00A4567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</m:t>
        </m:r>
      </m:oMath>
      <w:r w:rsidR="00311AF0">
        <w:rPr>
          <w:rFonts w:eastAsiaTheme="minorEastAsia"/>
        </w:rPr>
        <w:t xml:space="preserve"> </w:t>
      </w:r>
      <w:r w:rsidR="00B74379">
        <w:rPr>
          <w:rFonts w:eastAsiaTheme="minorEastAsia"/>
        </w:rPr>
        <w:t xml:space="preserve">o resultado </w:t>
      </w:r>
      <w:r w:rsidR="002209CD">
        <w:rPr>
          <w:rFonts w:eastAsiaTheme="minorEastAsia"/>
        </w:rPr>
        <w:t>passou</w:t>
      </w:r>
      <w:r w:rsidR="005B210B">
        <w:rPr>
          <w:rFonts w:eastAsiaTheme="minorEastAsia"/>
        </w:rPr>
        <w:t xml:space="preserve"> de </w:t>
      </w:r>
      <w:r w:rsidR="005B210B" w:rsidRPr="005B210B">
        <w:rPr>
          <w:rFonts w:eastAsiaTheme="minorEastAsia"/>
        </w:rPr>
        <w:t xml:space="preserve">130 </w:t>
      </w:r>
      <w:r w:rsidR="005B210B">
        <w:rPr>
          <w:rFonts w:eastAsiaTheme="minorEastAsia"/>
        </w:rPr>
        <w:t>para</w:t>
      </w:r>
      <w:r w:rsidR="003D330C">
        <w:rPr>
          <w:rFonts w:eastAsiaTheme="minorEastAsia"/>
        </w:rPr>
        <w:t xml:space="preserve"> </w:t>
      </w:r>
      <w:r w:rsidR="00576704" w:rsidRPr="00576704">
        <w:rPr>
          <w:rFonts w:eastAsiaTheme="minorEastAsia"/>
        </w:rPr>
        <w:t>107 acertos,</w:t>
      </w:r>
      <w:r w:rsidR="005B210B">
        <w:rPr>
          <w:rFonts w:eastAsiaTheme="minorEastAsia"/>
        </w:rPr>
        <w:t xml:space="preserve"> e de </w:t>
      </w:r>
      <w:r w:rsidR="00576704" w:rsidRPr="00576704">
        <w:rPr>
          <w:rFonts w:eastAsiaTheme="minorEastAsia"/>
        </w:rPr>
        <w:t xml:space="preserve">30 </w:t>
      </w:r>
      <w:r w:rsidR="004B4395">
        <w:rPr>
          <w:rFonts w:eastAsiaTheme="minorEastAsia"/>
        </w:rPr>
        <w:t xml:space="preserve">para </w:t>
      </w:r>
      <w:r w:rsidR="00B74379">
        <w:rPr>
          <w:rFonts w:eastAsiaTheme="minorEastAsia"/>
        </w:rPr>
        <w:t xml:space="preserve">23 </w:t>
      </w:r>
      <w:r w:rsidR="004B4395">
        <w:rPr>
          <w:rFonts w:eastAsiaTheme="minorEastAsia"/>
        </w:rPr>
        <w:t>er</w:t>
      </w:r>
      <w:r w:rsidR="00B74379">
        <w:rPr>
          <w:rFonts w:eastAsiaTheme="minorEastAsia"/>
        </w:rPr>
        <w:t xml:space="preserve">ros. </w:t>
      </w:r>
      <w:r w:rsidR="00705F2E">
        <w:rPr>
          <w:rFonts w:eastAsiaTheme="minorEastAsia"/>
        </w:rPr>
        <w:t xml:space="preserve">Ou seja, </w:t>
      </w:r>
      <w:r w:rsidR="00576704" w:rsidRPr="00576704">
        <w:rPr>
          <w:rFonts w:eastAsiaTheme="minorEastAsia"/>
        </w:rPr>
        <w:t xml:space="preserve">30 </w:t>
      </w:r>
      <w:r w:rsidR="00705F2E">
        <w:rPr>
          <w:rFonts w:eastAsiaTheme="minorEastAsia"/>
        </w:rPr>
        <w:t xml:space="preserve">imagens foram desconsideradas por não obter </w:t>
      </w:r>
      <m:oMath>
        <m:r>
          <w:rPr>
            <w:rFonts w:ascii="Cambria Math" w:eastAsiaTheme="minorEastAsia" w:hAnsi="Cambria Math"/>
          </w:rPr>
          <m:t>r</m:t>
        </m:r>
        <m:r>
          <w:rPr>
            <w:rFonts w:ascii="Cambria Math" w:hAnsi="Cambria Math"/>
          </w:rPr>
          <m:t>&gt;</m:t>
        </m:r>
        <m:r>
          <w:rPr>
            <w:rFonts w:ascii="Cambria Math" w:eastAsiaTheme="minorEastAsia" w:hAnsi="Cambria Math"/>
          </w:rPr>
          <m:t>m</m:t>
        </m:r>
      </m:oMath>
      <w:r w:rsidR="00B74379">
        <w:rPr>
          <w:rFonts w:eastAsiaTheme="minorEastAsia"/>
        </w:rPr>
        <w:t>.</w:t>
      </w:r>
      <w:r w:rsidR="00705F2E">
        <w:rPr>
          <w:rFonts w:eastAsiaTheme="minorEastAsia"/>
        </w:rPr>
        <w:t xml:space="preserve"> Entretanto, todas </w:t>
      </w:r>
      <w:r w:rsidR="00BA144F">
        <w:rPr>
          <w:rFonts w:eastAsiaTheme="minorEastAsia"/>
        </w:rPr>
        <w:t>as imagens não cadastradas utilizadas no teste, foram desconsideradas</w:t>
      </w:r>
      <w:r w:rsidR="00630934">
        <w:rPr>
          <w:rFonts w:eastAsiaTheme="minorEastAsia"/>
        </w:rPr>
        <w:t xml:space="preserve">, alcançando o objetivo de </w:t>
      </w:r>
      <w:r w:rsidR="008755D7">
        <w:rPr>
          <w:rFonts w:eastAsiaTheme="minorEastAsia"/>
        </w:rPr>
        <w:t>diminuir os falsos positivos.</w:t>
      </w:r>
    </w:p>
    <w:p w14:paraId="47D9ADED" w14:textId="196C8F49" w:rsidR="005776EB" w:rsidRDefault="00762C91">
      <w:pPr>
        <w:spacing w:after="0" w:line="240" w:lineRule="auto"/>
        <w:jc w:val="left"/>
      </w:pPr>
      <w:r>
        <w:br w:type="page"/>
      </w:r>
    </w:p>
    <w:p w14:paraId="72183E64" w14:textId="715F43F2" w:rsidR="00B41A2B" w:rsidRPr="00F42C75" w:rsidRDefault="00241DA6" w:rsidP="00B41A2B">
      <w:pPr>
        <w:pStyle w:val="Ttulo1"/>
      </w:pPr>
      <w:bookmarkStart w:id="50" w:name="_Toc39680174"/>
      <w:r w:rsidRPr="00F42C75">
        <w:lastRenderedPageBreak/>
        <w:t>CONCLUSÃO</w:t>
      </w:r>
      <w:bookmarkEnd w:id="50"/>
    </w:p>
    <w:p w14:paraId="3A6EB742" w14:textId="18472D13" w:rsidR="00760F2B" w:rsidRDefault="006D6261" w:rsidP="00B046DB">
      <w:r w:rsidRPr="00162719">
        <w:tab/>
      </w:r>
      <w:r w:rsidR="00760F2B">
        <w:t>Este trabalho apresentou o estudo e aplicação do reconhecimento facial</w:t>
      </w:r>
      <w:r w:rsidR="00F77C87">
        <w:t xml:space="preserve">. </w:t>
      </w:r>
      <w:r w:rsidR="00C345A5">
        <w:t xml:space="preserve">O programa </w:t>
      </w:r>
      <w:r w:rsidR="00AC498D">
        <w:t>foi dividido em 3 partes principais,</w:t>
      </w:r>
      <w:r w:rsidR="00136EC9">
        <w:t xml:space="preserve"> detecção facial, através de uma Rede Neural Convolucional</w:t>
      </w:r>
      <w:r w:rsidR="00694B82">
        <w:t xml:space="preserve">, extração de características, através da Transformada Discreta do Cosseno e </w:t>
      </w:r>
      <w:r w:rsidR="00997992">
        <w:t xml:space="preserve">reconhecimento facial, através da </w:t>
      </w:r>
      <w:r w:rsidR="00403AE7">
        <w:t xml:space="preserve">fórmula da </w:t>
      </w:r>
      <w:r w:rsidR="00997992" w:rsidRPr="00C65A87">
        <w:t>Relação Sinal-Ruído de Pico</w:t>
      </w:r>
      <w:r w:rsidR="00997992">
        <w:t>.</w:t>
      </w:r>
    </w:p>
    <w:p w14:paraId="1AD0931C" w14:textId="130FBBC9" w:rsidR="00B046DB" w:rsidRPr="00B046DB" w:rsidRDefault="006D6261" w:rsidP="00B046DB">
      <w:r w:rsidRPr="00162719">
        <w:tab/>
      </w:r>
      <w:r w:rsidR="00F94CCA">
        <w:t>A</w:t>
      </w:r>
      <w:r w:rsidR="005F48DD" w:rsidRPr="00162719">
        <w:t xml:space="preserve"> cria</w:t>
      </w:r>
      <w:r w:rsidR="00F94CCA">
        <w:t xml:space="preserve">ção e treino da </w:t>
      </w:r>
      <w:r w:rsidR="003501D1" w:rsidRPr="00162719">
        <w:t>CNN</w:t>
      </w:r>
      <w:r w:rsidR="007419AA" w:rsidRPr="00162719">
        <w:t xml:space="preserve"> </w:t>
      </w:r>
      <w:r w:rsidR="00A671E6" w:rsidRPr="00162719">
        <w:t>para realizar</w:t>
      </w:r>
      <w:r w:rsidR="00BE3FEE" w:rsidRPr="00162719">
        <w:t xml:space="preserve"> a</w:t>
      </w:r>
      <w:r w:rsidR="008467A7" w:rsidRPr="00162719">
        <w:t xml:space="preserve"> </w:t>
      </w:r>
      <w:r w:rsidR="00946121">
        <w:t>detecção de faces</w:t>
      </w:r>
      <w:r w:rsidR="008B7678">
        <w:t xml:space="preserve"> </w:t>
      </w:r>
      <w:r w:rsidR="00946121">
        <w:t>trouxe resultados satisfatórios</w:t>
      </w:r>
      <w:r w:rsidR="00F82B1B" w:rsidRPr="00162719">
        <w:t>.</w:t>
      </w:r>
      <w:r w:rsidR="00D95E3F" w:rsidRPr="00162719">
        <w:t xml:space="preserve"> Porém </w:t>
      </w:r>
      <w:r w:rsidR="00677551">
        <w:t>n</w:t>
      </w:r>
      <w:r w:rsidR="00FD08FA" w:rsidRPr="00162719">
        <w:t>a</w:t>
      </w:r>
      <w:r w:rsidR="00F95745" w:rsidRPr="00162719">
        <w:t>s</w:t>
      </w:r>
      <w:r w:rsidR="00FD08FA" w:rsidRPr="00162719">
        <w:t xml:space="preserve"> </w:t>
      </w:r>
      <w:r w:rsidR="00EC2299" w:rsidRPr="00162719">
        <w:t xml:space="preserve">imagens </w:t>
      </w:r>
      <w:r w:rsidR="00F95745" w:rsidRPr="00162719">
        <w:t>com faces des</w:t>
      </w:r>
      <w:r w:rsidR="00EC2299" w:rsidRPr="00162719">
        <w:t>centralizada</w:t>
      </w:r>
      <w:r w:rsidR="00F95745" w:rsidRPr="00162719">
        <w:t>s</w:t>
      </w:r>
      <w:r w:rsidR="004142B0" w:rsidRPr="00162719">
        <w:t xml:space="preserve"> ou</w:t>
      </w:r>
      <w:r w:rsidR="00CD66EC" w:rsidRPr="00162719">
        <w:t xml:space="preserve"> </w:t>
      </w:r>
      <w:r w:rsidR="00F95745" w:rsidRPr="00162719">
        <w:t>distantes</w:t>
      </w:r>
      <w:r w:rsidR="00A671E6" w:rsidRPr="00162719">
        <w:t xml:space="preserve"> da câmera</w:t>
      </w:r>
      <w:r w:rsidR="00FA4DB4" w:rsidRPr="00162719">
        <w:t>,</w:t>
      </w:r>
      <w:r w:rsidR="00677551">
        <w:t xml:space="preserve"> </w:t>
      </w:r>
      <w:r w:rsidR="007D5D8A">
        <w:t xml:space="preserve">observou-se </w:t>
      </w:r>
      <w:r w:rsidRPr="00162719">
        <w:t xml:space="preserve">dificuldade em </w:t>
      </w:r>
      <w:r w:rsidR="00FD21A5">
        <w:t>detectar a face</w:t>
      </w:r>
      <w:r w:rsidR="00634BFC" w:rsidRPr="00162719">
        <w:t>, resultando em falsos negativos</w:t>
      </w:r>
      <w:r w:rsidR="004142B0" w:rsidRPr="00162719">
        <w:t>.</w:t>
      </w:r>
      <w:r w:rsidR="00696430" w:rsidRPr="00162719">
        <w:t xml:space="preserve"> </w:t>
      </w:r>
    </w:p>
    <w:p w14:paraId="1C89EC41" w14:textId="52D0EAA8" w:rsidR="005F643A" w:rsidRDefault="00B61D4F" w:rsidP="00BB6813">
      <w:r>
        <w:tab/>
      </w:r>
      <w:r w:rsidR="00EB6F43" w:rsidRPr="00F94CCA">
        <w:t>A utilização d</w:t>
      </w:r>
      <w:r w:rsidR="000060A4" w:rsidRPr="00F94CCA">
        <w:t xml:space="preserve">a </w:t>
      </w:r>
      <w:r w:rsidR="00C676CF" w:rsidRPr="00F94CCA">
        <w:t>DCT</w:t>
      </w:r>
      <w:r w:rsidR="000060A4" w:rsidRPr="00F94CCA">
        <w:t xml:space="preserve"> </w:t>
      </w:r>
      <w:r w:rsidR="004E4779">
        <w:t xml:space="preserve">para extração de características </w:t>
      </w:r>
      <w:r w:rsidR="00F94CCA" w:rsidRPr="00F94CCA">
        <w:t xml:space="preserve">não foi essencial </w:t>
      </w:r>
      <w:r w:rsidR="002165CD" w:rsidRPr="00F94CCA">
        <w:t>para o reconhecimento facial</w:t>
      </w:r>
      <w:r w:rsidR="0016424D">
        <w:t xml:space="preserve"> como esperado</w:t>
      </w:r>
      <w:r w:rsidR="00B007FE">
        <w:t xml:space="preserve"> pelos autores</w:t>
      </w:r>
      <w:r w:rsidR="00FF7480">
        <w:t xml:space="preserve">, pois não </w:t>
      </w:r>
      <w:r w:rsidR="001D2151">
        <w:t>teve ganho significativo nos acertos d</w:t>
      </w:r>
      <w:r w:rsidR="00B007FE">
        <w:t>o reconhecimento</w:t>
      </w:r>
      <w:r w:rsidR="0016424D">
        <w:t>.</w:t>
      </w:r>
    </w:p>
    <w:p w14:paraId="7DB2F6D1" w14:textId="50BF9A72" w:rsidR="00BB6813" w:rsidRPr="00BB6813" w:rsidRDefault="007A101E" w:rsidP="00BB6813">
      <w:r>
        <w:tab/>
      </w:r>
      <w:r w:rsidR="002820EA">
        <w:t>A</w:t>
      </w:r>
      <w:r w:rsidR="00192BBF">
        <w:t xml:space="preserve"> </w:t>
      </w:r>
      <w:r w:rsidR="002820EA">
        <w:t>fórmula</w:t>
      </w:r>
      <w:r w:rsidR="00192BBF">
        <w:t xml:space="preserve"> d</w:t>
      </w:r>
      <w:r w:rsidR="002820EA">
        <w:t>a</w:t>
      </w:r>
      <w:r w:rsidR="00192BBF">
        <w:t xml:space="preserve"> </w:t>
      </w:r>
      <w:r w:rsidR="00B61D4F" w:rsidRPr="00F94CCA">
        <w:t>PSNR</w:t>
      </w:r>
      <w:r w:rsidR="00793986" w:rsidRPr="00F94CCA">
        <w:t xml:space="preserve"> resultou em </w:t>
      </w:r>
      <w:r w:rsidR="00136624" w:rsidRPr="00F94CCA">
        <w:t xml:space="preserve">uma </w:t>
      </w:r>
      <w:r w:rsidR="002B5F37" w:rsidRPr="00F94CCA">
        <w:t xml:space="preserve">boa </w:t>
      </w:r>
      <w:r w:rsidR="00136624" w:rsidRPr="00F94CCA">
        <w:t>assertividad</w:t>
      </w:r>
      <w:r w:rsidR="006E2491" w:rsidRPr="00F94CCA">
        <w:t>e</w:t>
      </w:r>
      <w:r w:rsidR="00597E58">
        <w:t xml:space="preserve"> e precisão do reconhecimento</w:t>
      </w:r>
      <w:r w:rsidR="00A20C72">
        <w:t xml:space="preserve"> facial</w:t>
      </w:r>
      <w:r w:rsidR="00197F3E" w:rsidRPr="00F94CCA">
        <w:t>.</w:t>
      </w:r>
    </w:p>
    <w:p w14:paraId="5AB831BF" w14:textId="4DC92A70" w:rsidR="00D142FB" w:rsidRPr="00D142FB" w:rsidRDefault="00C65A87" w:rsidP="00C65A87">
      <w:r>
        <w:tab/>
      </w:r>
      <w:r w:rsidR="00A24E46">
        <w:t xml:space="preserve">Dessa forma, </w:t>
      </w:r>
      <w:r w:rsidR="002615CA">
        <w:t>pode-se</w:t>
      </w:r>
      <w:r w:rsidR="00A24E46">
        <w:t xml:space="preserve"> dizer que </w:t>
      </w:r>
      <w:r w:rsidR="009876BC">
        <w:t>a implementação das técnicas utilizadas</w:t>
      </w:r>
      <w:r w:rsidR="0097560F">
        <w:t xml:space="preserve"> e os estudos feitos</w:t>
      </w:r>
      <w:r w:rsidR="00B7733B">
        <w:t xml:space="preserve"> foram satisfatórios </w:t>
      </w:r>
      <w:r w:rsidR="00917237">
        <w:t>para que houvesse o reconhecimento facial</w:t>
      </w:r>
      <w:r w:rsidR="00100580">
        <w:t>, mesmo ocorrendo casos</w:t>
      </w:r>
      <w:r w:rsidR="00917237">
        <w:t xml:space="preserve"> de </w:t>
      </w:r>
      <w:r w:rsidR="007C57E7">
        <w:t xml:space="preserve">dificuldades </w:t>
      </w:r>
      <w:r w:rsidR="000B3DC8">
        <w:t>na extração de características pela DCT</w:t>
      </w:r>
      <w:r w:rsidR="00EE012A">
        <w:t>,</w:t>
      </w:r>
      <w:r w:rsidR="00871E3F">
        <w:t xml:space="preserve"> a</w:t>
      </w:r>
      <w:r w:rsidR="00863F5D">
        <w:t xml:space="preserve">ssim, </w:t>
      </w:r>
      <w:r w:rsidR="007C5FA1">
        <w:t>alcançando os objetivos sugeridos nesse trabalh</w:t>
      </w:r>
      <w:r w:rsidR="00F54DF5">
        <w:t>o</w:t>
      </w:r>
      <w:r w:rsidR="00825C51">
        <w:t>.</w:t>
      </w:r>
    </w:p>
    <w:p w14:paraId="3FCA2F9C" w14:textId="72AE31A2" w:rsidR="00F219A8" w:rsidRPr="00D142FB" w:rsidRDefault="00F219A8" w:rsidP="00F219A8">
      <w:pPr>
        <w:pStyle w:val="Ttulo2"/>
      </w:pPr>
      <w:bookmarkStart w:id="51" w:name="_Toc39680175"/>
      <w:r>
        <w:t>Sugestão para trabalhos futuros</w:t>
      </w:r>
      <w:bookmarkEnd w:id="51"/>
    </w:p>
    <w:p w14:paraId="10F40D65" w14:textId="3FFE1818" w:rsidR="00FD5EFA" w:rsidRDefault="00C65A87" w:rsidP="00C9342F">
      <w:r w:rsidRPr="00472D49">
        <w:tab/>
      </w:r>
      <w:r w:rsidR="00472D49" w:rsidRPr="00472D49">
        <w:t>O</w:t>
      </w:r>
      <w:r w:rsidR="00326AE0" w:rsidRPr="00472D49">
        <w:t>utras</w:t>
      </w:r>
      <w:r w:rsidR="0062502B" w:rsidRPr="00472D49">
        <w:t xml:space="preserve"> transformadas</w:t>
      </w:r>
      <w:r w:rsidR="00472D49">
        <w:t xml:space="preserve"> podem ser testadas </w:t>
      </w:r>
      <w:r w:rsidR="003A7411">
        <w:t xml:space="preserve">como forma de captura de características da imagem ou para </w:t>
      </w:r>
      <w:r w:rsidR="00DE79A4">
        <w:t xml:space="preserve">a detecção facial. A etapa de reconhecimento facial </w:t>
      </w:r>
      <w:r w:rsidR="00745435">
        <w:t>também pode ser modificada para ser realizada por uma rede neural</w:t>
      </w:r>
      <w:r w:rsidR="00631ACC">
        <w:t>.</w:t>
      </w:r>
      <w:r w:rsidR="008C339A">
        <w:t xml:space="preserve"> </w:t>
      </w:r>
      <w:r w:rsidR="00C9342F">
        <w:t>P</w:t>
      </w:r>
      <w:r w:rsidR="003A752E">
        <w:t xml:space="preserve">ode-se </w:t>
      </w:r>
      <w:r w:rsidR="007731EA">
        <w:t xml:space="preserve">optar por outras formas de </w:t>
      </w:r>
      <w:r w:rsidR="003A752E">
        <w:t>captura</w:t>
      </w:r>
      <w:r w:rsidR="00C9342F">
        <w:t xml:space="preserve"> de</w:t>
      </w:r>
      <w:r w:rsidR="003A752E">
        <w:t xml:space="preserve"> características da face</w:t>
      </w:r>
      <w:r w:rsidR="00C9342F">
        <w:t>,</w:t>
      </w:r>
      <w:r w:rsidR="003A752E">
        <w:t xml:space="preserve"> como </w:t>
      </w:r>
      <w:r w:rsidR="00C9342F">
        <w:t xml:space="preserve">calcular </w:t>
      </w:r>
      <w:r w:rsidR="003A752E">
        <w:t>a distância entre os olhos</w:t>
      </w:r>
      <w:r w:rsidR="00C9342F">
        <w:t>, nariz, boca</w:t>
      </w:r>
      <w:r w:rsidR="00E61AA8">
        <w:t>, testa</w:t>
      </w:r>
      <w:r w:rsidR="00C9342F">
        <w:t xml:space="preserve"> e queixo</w:t>
      </w:r>
      <w:r w:rsidR="00C600E6">
        <w:t xml:space="preserve"> ou </w:t>
      </w:r>
      <w:r w:rsidR="00C9342F">
        <w:t xml:space="preserve">capturar o formato do rosto com uma </w:t>
      </w:r>
      <w:r w:rsidR="00C600E6">
        <w:t>câmera infravermelh</w:t>
      </w:r>
      <w:r w:rsidR="00C9342F">
        <w:t>o</w:t>
      </w:r>
      <w:r w:rsidR="007731EA">
        <w:t>.</w:t>
      </w:r>
    </w:p>
    <w:p w14:paraId="431C4DF7" w14:textId="41FA61B7" w:rsidR="00162719" w:rsidRDefault="00162719">
      <w:pPr>
        <w:spacing w:after="0" w:line="240" w:lineRule="auto"/>
        <w:jc w:val="left"/>
        <w:sectPr w:rsidR="00162719" w:rsidSect="001850D7">
          <w:headerReference w:type="default" r:id="rId38"/>
          <w:footnotePr>
            <w:pos w:val="beneathText"/>
          </w:footnotePr>
          <w:pgSz w:w="11905" w:h="16837"/>
          <w:pgMar w:top="1385" w:right="1134" w:bottom="1134" w:left="1701" w:header="851" w:footer="907" w:gutter="0"/>
          <w:cols w:space="720"/>
          <w:docGrid w:linePitch="360"/>
        </w:sectPr>
      </w:pPr>
      <w:r>
        <w:tab/>
      </w:r>
    </w:p>
    <w:p w14:paraId="26017A9D" w14:textId="2B964469" w:rsidR="009459D7" w:rsidRPr="00FB3DFE" w:rsidRDefault="00D3163A" w:rsidP="00FB3DFE">
      <w:pPr>
        <w:rPr>
          <w:b/>
          <w:bCs/>
        </w:rPr>
      </w:pPr>
      <w:r w:rsidRPr="00FB3DFE">
        <w:rPr>
          <w:b/>
          <w:bCs/>
        </w:rPr>
        <w:lastRenderedPageBreak/>
        <w:t xml:space="preserve">REFERÊNCIAS BIBLIOGRÁFICAS </w:t>
      </w:r>
    </w:p>
    <w:p w14:paraId="225A528A" w14:textId="48096FF1" w:rsidR="00274898" w:rsidRDefault="00274898" w:rsidP="009459D7">
      <w:pPr>
        <w:pStyle w:val="RefernciaBibliogrfica"/>
      </w:pPr>
      <w:r w:rsidRPr="00424675">
        <w:rPr>
          <w:lang w:val="en-US"/>
        </w:rPr>
        <w:t xml:space="preserve">CAMBRIDGE. AT&amp;T Laboratories Cambridge </w:t>
      </w:r>
      <w:r w:rsidRPr="00424675">
        <w:rPr>
          <w:b/>
          <w:lang w:val="en-US"/>
        </w:rPr>
        <w:t>database of faces.</w:t>
      </w:r>
      <w:r w:rsidRPr="00424675">
        <w:rPr>
          <w:lang w:val="en-US"/>
        </w:rPr>
        <w:t xml:space="preserve"> </w:t>
      </w:r>
      <w:r w:rsidR="00943F8D">
        <w:t>1994</w:t>
      </w:r>
      <w:r>
        <w:t>.</w:t>
      </w:r>
    </w:p>
    <w:p w14:paraId="7E1D2E9A" w14:textId="77777777" w:rsidR="00CA7759" w:rsidRPr="00DE4A72" w:rsidRDefault="00CA7759" w:rsidP="00CA7759">
      <w:pPr>
        <w:pStyle w:val="RefernciaBibliogrfica"/>
        <w:rPr>
          <w:rFonts w:cs="Arial"/>
          <w:color w:val="000000" w:themeColor="text1"/>
          <w:szCs w:val="24"/>
          <w:lang w:val="pt-PT"/>
        </w:rPr>
      </w:pPr>
      <w:r>
        <w:t xml:space="preserve">DANTAS, A. M. R. </w:t>
      </w:r>
      <w:r w:rsidRPr="006460A0">
        <w:rPr>
          <w:b/>
          <w:bCs/>
        </w:rPr>
        <w:t>Codificação de Imagens em Baixo Consumo Para Comunicações em Minas Subterrâneas</w:t>
      </w:r>
      <w:r>
        <w:rPr>
          <w:b/>
          <w:bCs/>
        </w:rPr>
        <w:t>.</w:t>
      </w:r>
      <w:r>
        <w:t xml:space="preserve"> Brasília, DF: UNB,2015</w:t>
      </w:r>
    </w:p>
    <w:p w14:paraId="6750E8D7" w14:textId="5F3722E0" w:rsidR="009459D7" w:rsidRPr="009459D7" w:rsidRDefault="009459D7" w:rsidP="009459D7">
      <w:pPr>
        <w:pStyle w:val="RefernciaBibliogrfica"/>
      </w:pPr>
      <w:r w:rsidRPr="008156CE">
        <w:t xml:space="preserve">FERNEDA, E. </w:t>
      </w:r>
      <w:r w:rsidRPr="008156CE">
        <w:rPr>
          <w:b/>
          <w:bCs/>
        </w:rPr>
        <w:t>Redes neurais e sua aplicação em sistemas de recuperação de informação</w:t>
      </w:r>
      <w:r w:rsidRPr="00EA14E2">
        <w:rPr>
          <w:b/>
          <w:bCs/>
        </w:rPr>
        <w:t>.</w:t>
      </w:r>
      <w:r>
        <w:rPr>
          <w:b/>
          <w:bCs/>
        </w:rPr>
        <w:t xml:space="preserve"> </w:t>
      </w:r>
      <w:r>
        <w:t xml:space="preserve">Disponível em: </w:t>
      </w:r>
      <w:r w:rsidRPr="008156CE">
        <w:t xml:space="preserve">&lt;http://www.scielo.br/pdf/ci/v35n1/v35n1a03.pdf&gt; Acessado em </w:t>
      </w:r>
      <w:r>
        <w:t>20</w:t>
      </w:r>
      <w:r w:rsidRPr="008156CE">
        <w:t xml:space="preserve"> de </w:t>
      </w:r>
      <w:r>
        <w:t>out</w:t>
      </w:r>
      <w:r w:rsidRPr="008156CE">
        <w:t>. 2019.</w:t>
      </w:r>
    </w:p>
    <w:p w14:paraId="7F88A83E" w14:textId="4CA69367" w:rsidR="00E8567C" w:rsidRDefault="00E8567C" w:rsidP="00E8567C">
      <w:pPr>
        <w:pStyle w:val="RefernciaBibliogrfica"/>
      </w:pPr>
      <w:r w:rsidRPr="00F40D9E">
        <w:t>GALVÃO, M</w:t>
      </w:r>
      <w:r>
        <w:t>.</w:t>
      </w:r>
      <w:r w:rsidRPr="00F40D9E">
        <w:t xml:space="preserve"> C</w:t>
      </w:r>
      <w:r>
        <w:t>.</w:t>
      </w:r>
      <w:r w:rsidRPr="00F40D9E">
        <w:t xml:space="preserve"> </w:t>
      </w:r>
      <w:r w:rsidRPr="00F40D9E">
        <w:rPr>
          <w:b/>
          <w:bCs/>
        </w:rPr>
        <w:t>Fundamentos em segurança da informação.</w:t>
      </w:r>
      <w:r w:rsidRPr="00F40D9E">
        <w:t> São Paulo: Pearson Education do Brasil, 2015. (114 p.) ISBN 9788543009452.</w:t>
      </w:r>
    </w:p>
    <w:p w14:paraId="1D544D1B" w14:textId="2D71BB0C" w:rsidR="00444F9B" w:rsidRPr="00981C54" w:rsidRDefault="00DA7600" w:rsidP="00981C54">
      <w:pPr>
        <w:pStyle w:val="RefernciaBibliogrfica"/>
        <w:rPr>
          <w:rStyle w:val="RefernciaSutil"/>
          <w:rFonts w:eastAsiaTheme="minorHAnsi" w:cstheme="minorBidi"/>
        </w:rPr>
      </w:pPr>
      <w:r w:rsidRPr="00981C54">
        <w:rPr>
          <w:rStyle w:val="RefernciaSutil"/>
          <w:rFonts w:eastAsiaTheme="minorHAnsi" w:cstheme="minorBidi"/>
        </w:rPr>
        <w:t>GONZALEZ, R</w:t>
      </w:r>
      <w:r w:rsidR="00C51136" w:rsidRPr="00981C54">
        <w:rPr>
          <w:rStyle w:val="RefernciaSutil"/>
          <w:rFonts w:eastAsiaTheme="minorHAnsi" w:cstheme="minorBidi"/>
        </w:rPr>
        <w:t>.</w:t>
      </w:r>
      <w:r w:rsidRPr="00981C54">
        <w:rPr>
          <w:rStyle w:val="RefernciaSutil"/>
          <w:rFonts w:eastAsiaTheme="minorHAnsi" w:cstheme="minorBidi"/>
        </w:rPr>
        <w:t xml:space="preserve"> C.; WOODS, R</w:t>
      </w:r>
      <w:r w:rsidR="00C51136" w:rsidRPr="00981C54">
        <w:rPr>
          <w:rStyle w:val="RefernciaSutil"/>
          <w:rFonts w:eastAsiaTheme="minorHAnsi" w:cstheme="minorBidi"/>
        </w:rPr>
        <w:t>.</w:t>
      </w:r>
      <w:r w:rsidRPr="00981C54">
        <w:rPr>
          <w:rStyle w:val="RefernciaSutil"/>
          <w:rFonts w:eastAsiaTheme="minorHAnsi" w:cstheme="minorBidi"/>
        </w:rPr>
        <w:t xml:space="preserve"> </w:t>
      </w:r>
      <w:r w:rsidR="001211D1" w:rsidRPr="00981C54">
        <w:rPr>
          <w:rStyle w:val="RefernciaSutil"/>
          <w:rFonts w:eastAsiaTheme="minorHAnsi" w:cstheme="minorBidi"/>
        </w:rPr>
        <w:t>E</w:t>
      </w:r>
      <w:r w:rsidRPr="00981C54">
        <w:rPr>
          <w:rStyle w:val="RefernciaSutil"/>
          <w:rFonts w:eastAsiaTheme="minorHAnsi" w:cstheme="minorBidi"/>
        </w:rPr>
        <w:t xml:space="preserve">. </w:t>
      </w:r>
      <w:r w:rsidRPr="00981C54">
        <w:rPr>
          <w:rStyle w:val="RefernciaSutil"/>
          <w:rFonts w:eastAsiaTheme="minorHAnsi" w:cstheme="minorBidi"/>
          <w:b/>
          <w:bCs/>
        </w:rPr>
        <w:t>Processamento digital de imagens.</w:t>
      </w:r>
      <w:r w:rsidRPr="00981C54">
        <w:rPr>
          <w:rStyle w:val="RefernciaSutil"/>
          <w:rFonts w:eastAsiaTheme="minorHAnsi" w:cstheme="minorBidi"/>
        </w:rPr>
        <w:t xml:space="preserve"> </w:t>
      </w:r>
      <w:r w:rsidRPr="00424675">
        <w:rPr>
          <w:rStyle w:val="RefernciaSutil"/>
          <w:rFonts w:eastAsiaTheme="minorHAnsi" w:cstheme="minorBidi"/>
          <w:lang w:val="en-US"/>
        </w:rPr>
        <w:t>3. ed. São Paulo, SP: Pearson Prentice Hall, 2010.</w:t>
      </w:r>
      <w:r w:rsidR="00EA5510" w:rsidRPr="00424675">
        <w:rPr>
          <w:rStyle w:val="RefernciaSutil"/>
          <w:rFonts w:eastAsiaTheme="minorHAnsi" w:cstheme="minorBidi"/>
          <w:lang w:val="en-US"/>
        </w:rPr>
        <w:t xml:space="preserve"> </w:t>
      </w:r>
      <w:r w:rsidRPr="00981C54">
        <w:rPr>
          <w:rStyle w:val="RefernciaSutil"/>
          <w:rFonts w:eastAsiaTheme="minorHAnsi" w:cstheme="minorBidi"/>
        </w:rPr>
        <w:t>(644 p.) ISBN 9788576054016.</w:t>
      </w:r>
    </w:p>
    <w:p w14:paraId="7083C1F6" w14:textId="7F219306" w:rsidR="00634B45" w:rsidRPr="00424675" w:rsidRDefault="00634B45" w:rsidP="00273787">
      <w:pPr>
        <w:pStyle w:val="RefernciaBibliogrfica"/>
        <w:rPr>
          <w:rStyle w:val="RefernciaSutil"/>
          <w:rFonts w:eastAsiaTheme="minorHAnsi" w:cstheme="minorBidi"/>
          <w:lang w:val="pt-PT"/>
        </w:rPr>
      </w:pPr>
      <w:r w:rsidRPr="00634B45">
        <w:t>HAYKIN, S.</w:t>
      </w:r>
      <w:r w:rsidRPr="00634B45">
        <w:rPr>
          <w:b/>
          <w:bCs/>
        </w:rPr>
        <w:t> Redes neurais:</w:t>
      </w:r>
      <w:r w:rsidRPr="00634B45">
        <w:t xml:space="preserve"> princípios e prática. </w:t>
      </w:r>
      <w:r w:rsidRPr="00424675">
        <w:rPr>
          <w:lang w:val="pt-PT"/>
        </w:rPr>
        <w:t>2. ed. Porto Alegre: Bookman, 2001. (900 p.). ISBN 9788573077186.</w:t>
      </w:r>
    </w:p>
    <w:p w14:paraId="6B2FE1F6" w14:textId="446C5A2A" w:rsidR="00290AF9" w:rsidRDefault="009675D7" w:rsidP="00063D2C">
      <w:pPr>
        <w:pStyle w:val="RefernciaBibliogrfica"/>
      </w:pPr>
      <w:r>
        <w:t xml:space="preserve">LOPES, </w:t>
      </w:r>
      <w:r w:rsidR="00150B9C">
        <w:t>E. C.</w:t>
      </w:r>
      <w:r w:rsidR="00290AF9">
        <w:rPr>
          <w:b/>
          <w:bCs/>
        </w:rPr>
        <w:t xml:space="preserve"> </w:t>
      </w:r>
      <w:r w:rsidR="00290AF9" w:rsidRPr="00290AF9">
        <w:rPr>
          <w:b/>
          <w:bCs/>
        </w:rPr>
        <w:t>Detecção de Faces e Características Faciais</w:t>
      </w:r>
      <w:r w:rsidR="00196273">
        <w:rPr>
          <w:b/>
          <w:bCs/>
        </w:rPr>
        <w:t xml:space="preserve">. </w:t>
      </w:r>
      <w:r w:rsidR="00291363">
        <w:t>Porto Alegre, RS</w:t>
      </w:r>
      <w:r w:rsidR="000E0E3B">
        <w:t xml:space="preserve">: </w:t>
      </w:r>
      <w:r w:rsidR="002240E6">
        <w:t>PUCRS</w:t>
      </w:r>
      <w:r w:rsidR="000E0E3B">
        <w:t>,</w:t>
      </w:r>
      <w:r w:rsidR="00E16E76">
        <w:t xml:space="preserve"> 2005.</w:t>
      </w:r>
    </w:p>
    <w:p w14:paraId="678C458F" w14:textId="23B4A687" w:rsidR="00063D2C" w:rsidRDefault="00385876" w:rsidP="00063D2C">
      <w:pPr>
        <w:pStyle w:val="RefernciaBibliogrfica"/>
      </w:pPr>
      <w:r w:rsidRPr="00424675">
        <w:rPr>
          <w:lang w:val="pt-PT"/>
        </w:rPr>
        <w:t xml:space="preserve">MATHWORKS. </w:t>
      </w:r>
      <w:r w:rsidRPr="00D21EB0">
        <w:rPr>
          <w:b/>
          <w:bCs/>
        </w:rPr>
        <w:t>MATLAB</w:t>
      </w:r>
      <w:r w:rsidRPr="00EA14E2">
        <w:rPr>
          <w:b/>
          <w:bCs/>
        </w:rPr>
        <w:t>:</w:t>
      </w:r>
      <w:r>
        <w:t xml:space="preserve"> </w:t>
      </w:r>
      <w:r w:rsidRPr="00D21EB0">
        <w:t>Graphics</w:t>
      </w:r>
      <w:r>
        <w:rPr>
          <w:b/>
          <w:bCs/>
        </w:rPr>
        <w:t xml:space="preserve"> </w:t>
      </w:r>
      <w:r w:rsidRPr="00554570">
        <w:t>(</w:t>
      </w:r>
      <w:r>
        <w:t>R</w:t>
      </w:r>
      <w:r w:rsidRPr="00554570">
        <w:t>2019b).</w:t>
      </w:r>
      <w:r>
        <w:t xml:space="preserve"> Disponível em: &lt;</w:t>
      </w:r>
      <w:r w:rsidRPr="0023216F">
        <w:t>https://www.mathworks.com/help/pdf_doc/matlab/graphg.pdf</w:t>
      </w:r>
      <w:r w:rsidRPr="1A6B8F8E">
        <w:t xml:space="preserve">&gt; Acessado em 14 de </w:t>
      </w:r>
      <w:r>
        <w:t>s</w:t>
      </w:r>
      <w:r w:rsidRPr="1A6B8F8E">
        <w:t>et. 2019.</w:t>
      </w:r>
      <w:r w:rsidR="00063D2C" w:rsidRPr="00063D2C">
        <w:t xml:space="preserve"> </w:t>
      </w:r>
    </w:p>
    <w:p w14:paraId="0C809464" w14:textId="1C1A1D1E" w:rsidR="00385876" w:rsidRDefault="00063D2C" w:rsidP="00273787">
      <w:pPr>
        <w:pStyle w:val="RefernciaBibliogrfica"/>
      </w:pPr>
      <w:r w:rsidRPr="00424675">
        <w:rPr>
          <w:lang w:val="en-US"/>
        </w:rPr>
        <w:t xml:space="preserve">MURALI, S. et al. </w:t>
      </w:r>
      <w:r w:rsidRPr="00424675">
        <w:rPr>
          <w:b/>
          <w:lang w:val="en-US"/>
        </w:rPr>
        <w:t>Comparision and analysis of photo image forgery detection techniques</w:t>
      </w:r>
      <w:r w:rsidRPr="00424675">
        <w:rPr>
          <w:lang w:val="en-US"/>
        </w:rPr>
        <w:t xml:space="preserve">. </w:t>
      </w:r>
      <w:r>
        <w:t>A</w:t>
      </w:r>
      <w:r w:rsidRPr="00FA26DB">
        <w:t>rXiv</w:t>
      </w:r>
      <w:r>
        <w:t xml:space="preserve">, </w:t>
      </w:r>
      <w:r w:rsidRPr="000D4B69">
        <w:t>2013.</w:t>
      </w:r>
    </w:p>
    <w:p w14:paraId="74459E7B" w14:textId="7C565983" w:rsidR="00DD3492" w:rsidRPr="00981C54" w:rsidRDefault="00DD3492" w:rsidP="00981C54">
      <w:pPr>
        <w:pStyle w:val="RefernciaBibliogrfica"/>
        <w:rPr>
          <w:rStyle w:val="RefernciaSutil"/>
          <w:rFonts w:eastAsiaTheme="minorHAnsi" w:cstheme="minorBidi"/>
        </w:rPr>
      </w:pPr>
      <w:r w:rsidRPr="00981C54">
        <w:rPr>
          <w:rStyle w:val="RefernciaSutil"/>
          <w:rFonts w:eastAsiaTheme="minorHAnsi" w:cstheme="minorBidi"/>
        </w:rPr>
        <w:t>PEDRINI, H</w:t>
      </w:r>
      <w:r w:rsidR="001C0B18" w:rsidRPr="00981C54">
        <w:rPr>
          <w:rStyle w:val="RefernciaSutil"/>
          <w:rFonts w:eastAsiaTheme="minorHAnsi" w:cstheme="minorBidi"/>
        </w:rPr>
        <w:t>.</w:t>
      </w:r>
      <w:r w:rsidRPr="00981C54">
        <w:rPr>
          <w:rStyle w:val="RefernciaSutil"/>
          <w:rFonts w:eastAsiaTheme="minorHAnsi" w:cstheme="minorBidi"/>
        </w:rPr>
        <w:t>; SCHWARTZ, W</w:t>
      </w:r>
      <w:r w:rsidR="001C0B18" w:rsidRPr="00981C54">
        <w:rPr>
          <w:rStyle w:val="RefernciaSutil"/>
          <w:rFonts w:eastAsiaTheme="minorHAnsi" w:cstheme="minorBidi"/>
        </w:rPr>
        <w:t xml:space="preserve">. </w:t>
      </w:r>
      <w:r w:rsidRPr="00981C54">
        <w:rPr>
          <w:rStyle w:val="RefernciaSutil"/>
          <w:rFonts w:eastAsiaTheme="minorHAnsi" w:cstheme="minorBidi"/>
        </w:rPr>
        <w:t xml:space="preserve">R. </w:t>
      </w:r>
      <w:r w:rsidRPr="00981C54">
        <w:rPr>
          <w:rStyle w:val="RefernciaSutil"/>
          <w:rFonts w:eastAsiaTheme="minorHAnsi" w:cstheme="minorBidi"/>
          <w:b/>
          <w:bCs/>
        </w:rPr>
        <w:t>Análise de imagens digitais: princípios, algoritmos e aplicações.</w:t>
      </w:r>
      <w:r w:rsidRPr="00981C54">
        <w:rPr>
          <w:rStyle w:val="RefernciaSutil"/>
          <w:rFonts w:eastAsiaTheme="minorHAnsi" w:cstheme="minorBidi"/>
        </w:rPr>
        <w:t xml:space="preserve"> São Paulo</w:t>
      </w:r>
      <w:r w:rsidR="00201F2F" w:rsidRPr="00981C54">
        <w:rPr>
          <w:rStyle w:val="RefernciaSutil"/>
          <w:rFonts w:eastAsiaTheme="minorHAnsi" w:cstheme="minorBidi"/>
        </w:rPr>
        <w:t>, SP</w:t>
      </w:r>
      <w:r w:rsidRPr="00981C54">
        <w:rPr>
          <w:rStyle w:val="RefernciaSutil"/>
          <w:rFonts w:eastAsiaTheme="minorHAnsi" w:cstheme="minorBidi"/>
        </w:rPr>
        <w:t xml:space="preserve">: Thomson, 2008. </w:t>
      </w:r>
      <w:r w:rsidR="007119E7" w:rsidRPr="00981C54">
        <w:rPr>
          <w:rStyle w:val="RefernciaSutil"/>
          <w:rFonts w:eastAsiaTheme="minorHAnsi" w:cstheme="minorBidi"/>
        </w:rPr>
        <w:t>(</w:t>
      </w:r>
      <w:r w:rsidRPr="00981C54">
        <w:rPr>
          <w:rStyle w:val="RefernciaSutil"/>
          <w:rFonts w:eastAsiaTheme="minorHAnsi" w:cstheme="minorBidi"/>
        </w:rPr>
        <w:t>508 p.</w:t>
      </w:r>
      <w:r w:rsidR="007119E7" w:rsidRPr="00981C54">
        <w:rPr>
          <w:rStyle w:val="RefernciaSutil"/>
          <w:rFonts w:eastAsiaTheme="minorHAnsi" w:cstheme="minorBidi"/>
        </w:rPr>
        <w:t>)</w:t>
      </w:r>
      <w:r w:rsidRPr="00981C54">
        <w:rPr>
          <w:rStyle w:val="RefernciaSutil"/>
          <w:rFonts w:eastAsiaTheme="minorHAnsi" w:cstheme="minorBidi"/>
        </w:rPr>
        <w:t>. ISBN 978-85-221-0595-3.</w:t>
      </w:r>
    </w:p>
    <w:p w14:paraId="64011F90" w14:textId="77777777" w:rsidR="00CD5AEE" w:rsidRPr="00424675" w:rsidRDefault="006330C1" w:rsidP="00CD5AEE">
      <w:pPr>
        <w:pStyle w:val="RefernciaBibliogrfica"/>
        <w:rPr>
          <w:lang w:val="en-US"/>
        </w:rPr>
      </w:pPr>
      <w:r>
        <w:t xml:space="preserve">REIS, P.; RAVINDRA, S. </w:t>
      </w:r>
      <w:r w:rsidRPr="009136E0">
        <w:rPr>
          <w:b/>
          <w:bCs/>
        </w:rPr>
        <w:t>Como as redes neurais convolucionais realizam o reconhecimento de imagem</w:t>
      </w:r>
      <w:r>
        <w:t xml:space="preserve">. </w:t>
      </w:r>
      <w:r w:rsidRPr="00424675">
        <w:rPr>
          <w:lang w:val="en-US"/>
        </w:rPr>
        <w:t>InfoQ Brasil, São Paulo, SP, Brasil, 2017.</w:t>
      </w:r>
    </w:p>
    <w:p w14:paraId="5A4EDE5A" w14:textId="72F09CCF" w:rsidR="006330C1" w:rsidRDefault="00CD5AEE" w:rsidP="009136E0">
      <w:pPr>
        <w:pStyle w:val="RefernciaBibliogrfica"/>
      </w:pPr>
      <w:r w:rsidRPr="00424675">
        <w:rPr>
          <w:lang w:val="en-US"/>
        </w:rPr>
        <w:t xml:space="preserve">SANDERSON, C.; LOVELL, B.C. </w:t>
      </w:r>
      <w:r w:rsidRPr="00424675">
        <w:rPr>
          <w:b/>
          <w:lang w:val="en-US"/>
        </w:rPr>
        <w:t>Multi-Region Probabilistic Histograms for Robust and Scalable Identity Inference.</w:t>
      </w:r>
      <w:r w:rsidRPr="00424675">
        <w:rPr>
          <w:lang w:val="en-US"/>
        </w:rPr>
        <w:t xml:space="preserve"> </w:t>
      </w:r>
      <w:r>
        <w:t>Lecture Notes in Computer Science (LNCS), Vol. 5558, pp. 199-208, 2009.</w:t>
      </w:r>
    </w:p>
    <w:p w14:paraId="098698CE" w14:textId="7802B140" w:rsidR="00063D2C" w:rsidRDefault="00B650CA" w:rsidP="00063D2C">
      <w:pPr>
        <w:pStyle w:val="RefernciaBibliogrfica"/>
      </w:pPr>
      <w:r w:rsidRPr="002D636C">
        <w:t>SAKURAI</w:t>
      </w:r>
      <w:r w:rsidR="002D636C">
        <w:t>, R</w:t>
      </w:r>
      <w:r>
        <w:t>.</w:t>
      </w:r>
      <w:r w:rsidR="001D6877">
        <w:rPr>
          <w:b/>
          <w:bCs/>
        </w:rPr>
        <w:t xml:space="preserve"> </w:t>
      </w:r>
      <w:r w:rsidR="00570EA9" w:rsidRPr="00570EA9">
        <w:rPr>
          <w:b/>
          <w:bCs/>
        </w:rPr>
        <w:t>Implementando a estrutura de uma Rede Neural Convolucional utilizando o MapReduce do Spark</w:t>
      </w:r>
      <w:r w:rsidR="00126B3E">
        <w:rPr>
          <w:b/>
          <w:bCs/>
        </w:rPr>
        <w:t>.</w:t>
      </w:r>
      <w:r w:rsidR="00033C7B">
        <w:rPr>
          <w:b/>
          <w:bCs/>
        </w:rPr>
        <w:t xml:space="preserve"> </w:t>
      </w:r>
      <w:r w:rsidR="00033C7B">
        <w:t xml:space="preserve">Disponível em: </w:t>
      </w:r>
      <w:r w:rsidR="00033C7B">
        <w:rPr>
          <w:b/>
          <w:bCs/>
        </w:rPr>
        <w:t>&lt;</w:t>
      </w:r>
      <w:r w:rsidR="00033C7B" w:rsidRPr="00033C7B">
        <w:t>http://rafaelsakurai.github.io/cnn-mapreduce/</w:t>
      </w:r>
      <w:r w:rsidR="00033C7B">
        <w:t>&gt;</w:t>
      </w:r>
      <w:r w:rsidR="00033C7B" w:rsidRPr="00033C7B">
        <w:t xml:space="preserve"> </w:t>
      </w:r>
      <w:r w:rsidR="00033C7B" w:rsidRPr="1A6B8F8E">
        <w:t xml:space="preserve">Acessado em </w:t>
      </w:r>
      <w:r w:rsidR="00243579">
        <w:t>27</w:t>
      </w:r>
      <w:r w:rsidR="00033C7B" w:rsidRPr="1A6B8F8E">
        <w:t xml:space="preserve"> de </w:t>
      </w:r>
      <w:r w:rsidR="00243579">
        <w:t>out</w:t>
      </w:r>
      <w:r w:rsidR="00033C7B" w:rsidRPr="1A6B8F8E">
        <w:t>. 2019.</w:t>
      </w:r>
      <w:r w:rsidR="00063D2C" w:rsidRPr="00063D2C">
        <w:t xml:space="preserve"> </w:t>
      </w:r>
    </w:p>
    <w:p w14:paraId="27F89EE2" w14:textId="12F442FA" w:rsidR="00570EA9" w:rsidRPr="00033C7B" w:rsidRDefault="00063D2C" w:rsidP="009136E0">
      <w:pPr>
        <w:pStyle w:val="RefernciaBibliogrfica"/>
      </w:pPr>
      <w:r w:rsidRPr="00424675">
        <w:rPr>
          <w:lang w:val="en-US"/>
        </w:rPr>
        <w:t xml:space="preserve">WEST, J. D. </w:t>
      </w:r>
      <w:r w:rsidRPr="00424675">
        <w:rPr>
          <w:b/>
          <w:lang w:val="en-US"/>
        </w:rPr>
        <w:t>A brief history of face recognition</w:t>
      </w:r>
      <w:r w:rsidRPr="00424675">
        <w:rPr>
          <w:lang w:val="en-US"/>
        </w:rPr>
        <w:t xml:space="preserve">. </w:t>
      </w:r>
      <w:r>
        <w:t>2017. Disponível em: &lt;</w:t>
      </w:r>
      <w:r w:rsidRPr="00D67360">
        <w:t>https://www.facefirst.com/blog/brief-history-of-face-recognition-software/</w:t>
      </w:r>
      <w:r>
        <w:t>&gt; Acesso em: 14 nov. 2019.</w:t>
      </w:r>
    </w:p>
    <w:p w14:paraId="62C75B34" w14:textId="274D27B8" w:rsidR="00274898" w:rsidRPr="00162719" w:rsidRDefault="00E8567C" w:rsidP="00274898">
      <w:pPr>
        <w:pStyle w:val="RefernciaBibliogrfica"/>
      </w:pPr>
      <w:r w:rsidRPr="00424675">
        <w:rPr>
          <w:lang w:val="en-US"/>
        </w:rPr>
        <w:t xml:space="preserve">ZHANG, D. </w:t>
      </w:r>
      <w:bookmarkStart w:id="52" w:name="_Hlk25235252"/>
      <w:r w:rsidRPr="00424675">
        <w:rPr>
          <w:lang w:val="en-US"/>
        </w:rPr>
        <w:t>et al</w:t>
      </w:r>
      <w:bookmarkEnd w:id="52"/>
      <w:r w:rsidRPr="00424675">
        <w:rPr>
          <w:lang w:val="en-US"/>
        </w:rPr>
        <w:t xml:space="preserve">. </w:t>
      </w:r>
      <w:r w:rsidRPr="00906A2B">
        <w:rPr>
          <w:b/>
          <w:lang w:val="en-US"/>
        </w:rPr>
        <w:t>Advanced pattern recognition technologies with applications to biometrics</w:t>
      </w:r>
      <w:r w:rsidRPr="00EA14E2">
        <w:rPr>
          <w:b/>
          <w:bCs/>
          <w:lang w:val="en-US"/>
        </w:rPr>
        <w:t>.</w:t>
      </w:r>
      <w:r w:rsidRPr="00906A2B">
        <w:rPr>
          <w:lang w:val="en-US"/>
        </w:rPr>
        <w:t xml:space="preserve"> </w:t>
      </w:r>
      <w:r>
        <w:t>IGI Global, 2009.</w:t>
      </w:r>
      <w:r w:rsidR="00206282">
        <w:t xml:space="preserve"> </w:t>
      </w:r>
    </w:p>
    <w:sectPr w:rsidR="00274898" w:rsidRPr="00162719" w:rsidSect="001850D7">
      <w:headerReference w:type="default" r:id="rId39"/>
      <w:footnotePr>
        <w:pos w:val="beneathText"/>
      </w:footnotePr>
      <w:pgSz w:w="11905" w:h="16837"/>
      <w:pgMar w:top="1385" w:right="1134" w:bottom="1134" w:left="1701" w:header="851" w:footer="90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EF7CFD" w14:textId="77777777" w:rsidR="00870A38" w:rsidRDefault="00870A38">
      <w:r>
        <w:separator/>
      </w:r>
    </w:p>
    <w:p w14:paraId="199AE2A2" w14:textId="77777777" w:rsidR="00870A38" w:rsidRDefault="00870A38"/>
    <w:p w14:paraId="65F529D4" w14:textId="77777777" w:rsidR="00870A38" w:rsidRDefault="00870A38" w:rsidP="00157D9D"/>
    <w:p w14:paraId="0952A713" w14:textId="77777777" w:rsidR="00870A38" w:rsidRDefault="00870A38" w:rsidP="00157D9D"/>
    <w:p w14:paraId="42E03D73" w14:textId="77777777" w:rsidR="00870A38" w:rsidRDefault="00870A38" w:rsidP="00E14D98"/>
    <w:p w14:paraId="2FA22B70" w14:textId="77777777" w:rsidR="00870A38" w:rsidRDefault="00870A38" w:rsidP="00E14D98"/>
    <w:p w14:paraId="7B69262D" w14:textId="77777777" w:rsidR="00870A38" w:rsidRDefault="00870A38" w:rsidP="00E14D98"/>
    <w:p w14:paraId="0BEA78EC" w14:textId="77777777" w:rsidR="00870A38" w:rsidRDefault="00870A38" w:rsidP="00E14D98"/>
    <w:p w14:paraId="3D2DB0DA" w14:textId="77777777" w:rsidR="00870A38" w:rsidRDefault="00870A38" w:rsidP="001832DF"/>
    <w:p w14:paraId="1CE6811A" w14:textId="77777777" w:rsidR="00870A38" w:rsidRDefault="00870A38" w:rsidP="001832DF"/>
    <w:p w14:paraId="51F3771E" w14:textId="77777777" w:rsidR="00870A38" w:rsidRDefault="00870A38"/>
    <w:p w14:paraId="042DAE57" w14:textId="77777777" w:rsidR="00870A38" w:rsidRDefault="00870A38" w:rsidP="007E7F9F"/>
    <w:p w14:paraId="6785FD6B" w14:textId="77777777" w:rsidR="00870A38" w:rsidRDefault="00870A38"/>
    <w:p w14:paraId="1A57EC75" w14:textId="77777777" w:rsidR="00870A38" w:rsidRDefault="00870A38"/>
    <w:p w14:paraId="3A16FE46" w14:textId="77777777" w:rsidR="00870A38" w:rsidRDefault="00870A38"/>
    <w:p w14:paraId="1F259EFF" w14:textId="77777777" w:rsidR="00870A38" w:rsidRDefault="00870A38" w:rsidP="00403E19"/>
    <w:p w14:paraId="01514EC5" w14:textId="77777777" w:rsidR="00870A38" w:rsidRDefault="00870A38" w:rsidP="00403E19"/>
    <w:p w14:paraId="27477C89" w14:textId="77777777" w:rsidR="00870A38" w:rsidRDefault="00870A38"/>
    <w:p w14:paraId="7C816A9C" w14:textId="77777777" w:rsidR="00870A38" w:rsidRDefault="00870A38" w:rsidP="00ED264F"/>
    <w:p w14:paraId="0BE3DC06" w14:textId="77777777" w:rsidR="00870A38" w:rsidRDefault="00870A38"/>
    <w:p w14:paraId="3F7C78EB" w14:textId="77777777" w:rsidR="00870A38" w:rsidRDefault="00870A38" w:rsidP="008C4E06"/>
    <w:p w14:paraId="2537A5B1" w14:textId="77777777" w:rsidR="00870A38" w:rsidRDefault="00870A38"/>
    <w:p w14:paraId="62DC345E" w14:textId="77777777" w:rsidR="00870A38" w:rsidRDefault="00870A38"/>
    <w:p w14:paraId="34D1D569" w14:textId="77777777" w:rsidR="00870A38" w:rsidRDefault="00870A38"/>
  </w:endnote>
  <w:endnote w:type="continuationSeparator" w:id="0">
    <w:p w14:paraId="0212A372" w14:textId="77777777" w:rsidR="00870A38" w:rsidRDefault="00870A38">
      <w:r>
        <w:continuationSeparator/>
      </w:r>
    </w:p>
    <w:p w14:paraId="2014FB65" w14:textId="77777777" w:rsidR="00870A38" w:rsidRDefault="00870A38"/>
    <w:p w14:paraId="5FFD2743" w14:textId="77777777" w:rsidR="00870A38" w:rsidRDefault="00870A38" w:rsidP="00157D9D"/>
    <w:p w14:paraId="0DD81075" w14:textId="77777777" w:rsidR="00870A38" w:rsidRDefault="00870A38" w:rsidP="00157D9D"/>
    <w:p w14:paraId="34FC072F" w14:textId="77777777" w:rsidR="00870A38" w:rsidRDefault="00870A38" w:rsidP="00E14D98"/>
    <w:p w14:paraId="43AC7622" w14:textId="77777777" w:rsidR="00870A38" w:rsidRDefault="00870A38" w:rsidP="00E14D98"/>
    <w:p w14:paraId="4A3CCAF2" w14:textId="77777777" w:rsidR="00870A38" w:rsidRDefault="00870A38" w:rsidP="00E14D98"/>
    <w:p w14:paraId="19428287" w14:textId="77777777" w:rsidR="00870A38" w:rsidRDefault="00870A38" w:rsidP="00E14D98"/>
    <w:p w14:paraId="27963C00" w14:textId="77777777" w:rsidR="00870A38" w:rsidRDefault="00870A38" w:rsidP="001832DF"/>
    <w:p w14:paraId="4988A65D" w14:textId="77777777" w:rsidR="00870A38" w:rsidRDefault="00870A38" w:rsidP="001832DF"/>
    <w:p w14:paraId="1A6319E0" w14:textId="77777777" w:rsidR="00870A38" w:rsidRDefault="00870A38"/>
    <w:p w14:paraId="66E462EA" w14:textId="77777777" w:rsidR="00870A38" w:rsidRDefault="00870A38" w:rsidP="007E7F9F"/>
    <w:p w14:paraId="62B3A238" w14:textId="77777777" w:rsidR="00870A38" w:rsidRDefault="00870A38"/>
    <w:p w14:paraId="206317CF" w14:textId="77777777" w:rsidR="00870A38" w:rsidRDefault="00870A38"/>
    <w:p w14:paraId="14953565" w14:textId="77777777" w:rsidR="00870A38" w:rsidRDefault="00870A38"/>
    <w:p w14:paraId="3B2E2B53" w14:textId="77777777" w:rsidR="00870A38" w:rsidRDefault="00870A38" w:rsidP="00403E19"/>
    <w:p w14:paraId="7540DB80" w14:textId="77777777" w:rsidR="00870A38" w:rsidRDefault="00870A38" w:rsidP="00403E19"/>
    <w:p w14:paraId="5431C139" w14:textId="77777777" w:rsidR="00870A38" w:rsidRDefault="00870A38"/>
    <w:p w14:paraId="13CE8E23" w14:textId="77777777" w:rsidR="00870A38" w:rsidRDefault="00870A38" w:rsidP="00ED264F"/>
    <w:p w14:paraId="762F93CD" w14:textId="77777777" w:rsidR="00870A38" w:rsidRDefault="00870A38"/>
    <w:p w14:paraId="1A461D6E" w14:textId="77777777" w:rsidR="00870A38" w:rsidRDefault="00870A38" w:rsidP="008C4E06"/>
    <w:p w14:paraId="0EE3C57A" w14:textId="77777777" w:rsidR="00870A38" w:rsidRDefault="00870A38"/>
    <w:p w14:paraId="531B9BDB" w14:textId="77777777" w:rsidR="00870A38" w:rsidRDefault="00870A38"/>
    <w:p w14:paraId="653705C9" w14:textId="77777777" w:rsidR="00870A38" w:rsidRDefault="00870A38"/>
  </w:endnote>
  <w:endnote w:type="continuationNotice" w:id="1">
    <w:p w14:paraId="2EC55458" w14:textId="77777777" w:rsidR="00870A38" w:rsidRDefault="00870A38">
      <w:pPr>
        <w:spacing w:line="240" w:lineRule="auto"/>
      </w:pPr>
    </w:p>
    <w:p w14:paraId="63416E69" w14:textId="77777777" w:rsidR="00870A38" w:rsidRDefault="00870A38"/>
    <w:p w14:paraId="6035A60F" w14:textId="77777777" w:rsidR="00870A38" w:rsidRDefault="00870A38"/>
    <w:p w14:paraId="05306738" w14:textId="77777777" w:rsidR="00870A38" w:rsidRDefault="00870A3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tarSymbol">
    <w:altName w:val="MS Gothic"/>
    <w:charset w:val="80"/>
    <w:family w:val="auto"/>
    <w:pitch w:val="default"/>
    <w:sig w:usb0="00000001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Yu Mincho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A93079" w14:textId="77777777" w:rsidR="00210C2F" w:rsidRDefault="00210C2F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3"/>
      <w:gridCol w:w="3023"/>
      <w:gridCol w:w="3023"/>
    </w:tblGrid>
    <w:tr w:rsidR="7ECD519C" w14:paraId="1DBE1F82" w14:textId="77777777" w:rsidTr="7ECD519C">
      <w:tc>
        <w:tcPr>
          <w:tcW w:w="3023" w:type="dxa"/>
        </w:tcPr>
        <w:p w14:paraId="5D510248" w14:textId="673C084F" w:rsidR="7ECD519C" w:rsidRDefault="7ECD519C" w:rsidP="7ECD519C">
          <w:pPr>
            <w:pStyle w:val="Cabealho"/>
            <w:ind w:left="-115"/>
            <w:jc w:val="left"/>
          </w:pPr>
        </w:p>
      </w:tc>
      <w:tc>
        <w:tcPr>
          <w:tcW w:w="3023" w:type="dxa"/>
        </w:tcPr>
        <w:p w14:paraId="7BE5A2D6" w14:textId="66DD86D5" w:rsidR="7ECD519C" w:rsidRDefault="7ECD519C" w:rsidP="7ECD519C">
          <w:pPr>
            <w:pStyle w:val="Cabealho"/>
            <w:jc w:val="center"/>
          </w:pPr>
        </w:p>
      </w:tc>
      <w:tc>
        <w:tcPr>
          <w:tcW w:w="3023" w:type="dxa"/>
        </w:tcPr>
        <w:p w14:paraId="74BFF32F" w14:textId="1E160FDF" w:rsidR="7ECD519C" w:rsidRDefault="7ECD519C" w:rsidP="7ECD519C">
          <w:pPr>
            <w:pStyle w:val="Cabealho"/>
            <w:ind w:right="-115"/>
            <w:jc w:val="right"/>
          </w:pPr>
        </w:p>
      </w:tc>
    </w:tr>
  </w:tbl>
  <w:p w14:paraId="4177FEA9" w14:textId="347CB2FD" w:rsidR="00E7654C" w:rsidRDefault="00E7654C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3"/>
      <w:gridCol w:w="3023"/>
      <w:gridCol w:w="3023"/>
    </w:tblGrid>
    <w:tr w:rsidR="003A5201" w14:paraId="5A3D084B" w14:textId="77777777" w:rsidTr="3E1A8641">
      <w:tc>
        <w:tcPr>
          <w:tcW w:w="3023" w:type="dxa"/>
        </w:tcPr>
        <w:p w14:paraId="24FB794A" w14:textId="77777777" w:rsidR="003A5201" w:rsidRDefault="003A5201" w:rsidP="3E1A8641">
          <w:pPr>
            <w:pStyle w:val="Cabealho"/>
            <w:ind w:left="-115"/>
            <w:jc w:val="left"/>
          </w:pPr>
        </w:p>
      </w:tc>
      <w:tc>
        <w:tcPr>
          <w:tcW w:w="3023" w:type="dxa"/>
        </w:tcPr>
        <w:p w14:paraId="5E68DEC1" w14:textId="77777777" w:rsidR="003A5201" w:rsidRDefault="003A5201" w:rsidP="3E1A8641">
          <w:pPr>
            <w:pStyle w:val="Cabealho"/>
            <w:jc w:val="center"/>
          </w:pPr>
        </w:p>
      </w:tc>
      <w:tc>
        <w:tcPr>
          <w:tcW w:w="3023" w:type="dxa"/>
        </w:tcPr>
        <w:p w14:paraId="783667E7" w14:textId="77777777" w:rsidR="003A5201" w:rsidRDefault="003A5201" w:rsidP="3E1A8641">
          <w:pPr>
            <w:pStyle w:val="Cabealho"/>
            <w:ind w:right="-115"/>
            <w:jc w:val="right"/>
          </w:pPr>
        </w:p>
      </w:tc>
    </w:tr>
  </w:tbl>
  <w:p w14:paraId="72741D5A" w14:textId="77777777" w:rsidR="003A5201" w:rsidRDefault="003A5201" w:rsidP="3E1A8641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3"/>
      <w:gridCol w:w="3023"/>
      <w:gridCol w:w="3023"/>
    </w:tblGrid>
    <w:tr w:rsidR="7ECD519C" w14:paraId="29E1FED0" w14:textId="77777777" w:rsidTr="7ECD519C">
      <w:tc>
        <w:tcPr>
          <w:tcW w:w="3023" w:type="dxa"/>
        </w:tcPr>
        <w:p w14:paraId="0A0C9EB4" w14:textId="5D8182FD" w:rsidR="7ECD519C" w:rsidRDefault="7ECD519C" w:rsidP="7ECD519C">
          <w:pPr>
            <w:pStyle w:val="Cabealho"/>
            <w:ind w:left="-115"/>
            <w:jc w:val="left"/>
          </w:pPr>
        </w:p>
      </w:tc>
      <w:tc>
        <w:tcPr>
          <w:tcW w:w="3023" w:type="dxa"/>
        </w:tcPr>
        <w:p w14:paraId="01258C86" w14:textId="5F819681" w:rsidR="7ECD519C" w:rsidRDefault="7ECD519C" w:rsidP="7ECD519C">
          <w:pPr>
            <w:pStyle w:val="Cabealho"/>
            <w:jc w:val="center"/>
          </w:pPr>
        </w:p>
      </w:tc>
      <w:tc>
        <w:tcPr>
          <w:tcW w:w="3023" w:type="dxa"/>
        </w:tcPr>
        <w:p w14:paraId="7072EE25" w14:textId="1BAD30AE" w:rsidR="7ECD519C" w:rsidRDefault="7ECD519C" w:rsidP="7ECD519C">
          <w:pPr>
            <w:pStyle w:val="Cabealho"/>
            <w:ind w:right="-115"/>
            <w:jc w:val="right"/>
          </w:pPr>
        </w:p>
      </w:tc>
    </w:tr>
  </w:tbl>
  <w:p w14:paraId="28D7FD52" w14:textId="656741AF" w:rsidR="00E7654C" w:rsidRDefault="00E7654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1D1B3D" w14:textId="77777777" w:rsidR="00870A38" w:rsidRDefault="00870A38">
      <w:r>
        <w:separator/>
      </w:r>
    </w:p>
    <w:p w14:paraId="7EAAD084" w14:textId="77777777" w:rsidR="00870A38" w:rsidRDefault="00870A38"/>
    <w:p w14:paraId="7A0E6497" w14:textId="77777777" w:rsidR="00870A38" w:rsidRDefault="00870A38" w:rsidP="00157D9D"/>
    <w:p w14:paraId="1535F2D0" w14:textId="77777777" w:rsidR="00870A38" w:rsidRDefault="00870A38" w:rsidP="00157D9D"/>
    <w:p w14:paraId="51B0D613" w14:textId="77777777" w:rsidR="00870A38" w:rsidRDefault="00870A38" w:rsidP="00E14D98"/>
    <w:p w14:paraId="08117FCE" w14:textId="77777777" w:rsidR="00870A38" w:rsidRDefault="00870A38" w:rsidP="00E14D98"/>
    <w:p w14:paraId="2260C0B4" w14:textId="77777777" w:rsidR="00870A38" w:rsidRDefault="00870A38" w:rsidP="00E14D98"/>
    <w:p w14:paraId="74CD7C13" w14:textId="77777777" w:rsidR="00870A38" w:rsidRDefault="00870A38" w:rsidP="00E14D98"/>
    <w:p w14:paraId="0A1DD812" w14:textId="77777777" w:rsidR="00870A38" w:rsidRDefault="00870A38" w:rsidP="001832DF"/>
    <w:p w14:paraId="35F6E50F" w14:textId="77777777" w:rsidR="00870A38" w:rsidRDefault="00870A38" w:rsidP="001832DF"/>
    <w:p w14:paraId="5BBE44F8" w14:textId="77777777" w:rsidR="00870A38" w:rsidRDefault="00870A38"/>
    <w:p w14:paraId="2D68B3BD" w14:textId="77777777" w:rsidR="00870A38" w:rsidRDefault="00870A38" w:rsidP="007E7F9F"/>
    <w:p w14:paraId="24C424BE" w14:textId="77777777" w:rsidR="00870A38" w:rsidRDefault="00870A38"/>
    <w:p w14:paraId="13C240A7" w14:textId="77777777" w:rsidR="00870A38" w:rsidRDefault="00870A38"/>
    <w:p w14:paraId="1E36FFEA" w14:textId="77777777" w:rsidR="00870A38" w:rsidRDefault="00870A38"/>
    <w:p w14:paraId="3F048528" w14:textId="77777777" w:rsidR="00870A38" w:rsidRDefault="00870A38" w:rsidP="00403E19"/>
    <w:p w14:paraId="2B751E82" w14:textId="77777777" w:rsidR="00870A38" w:rsidRDefault="00870A38" w:rsidP="00403E19"/>
    <w:p w14:paraId="472025F0" w14:textId="77777777" w:rsidR="00870A38" w:rsidRDefault="00870A38"/>
    <w:p w14:paraId="375C3152" w14:textId="77777777" w:rsidR="00870A38" w:rsidRDefault="00870A38" w:rsidP="00ED264F"/>
    <w:p w14:paraId="66DCD50D" w14:textId="77777777" w:rsidR="00870A38" w:rsidRDefault="00870A38"/>
    <w:p w14:paraId="40E651C1" w14:textId="77777777" w:rsidR="00870A38" w:rsidRDefault="00870A38" w:rsidP="008C4E06"/>
    <w:p w14:paraId="5EDB2085" w14:textId="77777777" w:rsidR="00870A38" w:rsidRDefault="00870A38"/>
    <w:p w14:paraId="177B6C21" w14:textId="77777777" w:rsidR="00870A38" w:rsidRDefault="00870A38"/>
    <w:p w14:paraId="74EFF159" w14:textId="77777777" w:rsidR="00870A38" w:rsidRDefault="00870A38"/>
  </w:footnote>
  <w:footnote w:type="continuationSeparator" w:id="0">
    <w:p w14:paraId="1CBA1F48" w14:textId="77777777" w:rsidR="00870A38" w:rsidRDefault="00870A38">
      <w:r>
        <w:continuationSeparator/>
      </w:r>
    </w:p>
    <w:p w14:paraId="2B4EC5A7" w14:textId="77777777" w:rsidR="00870A38" w:rsidRDefault="00870A38"/>
    <w:p w14:paraId="08016FDD" w14:textId="77777777" w:rsidR="00870A38" w:rsidRDefault="00870A38" w:rsidP="00157D9D"/>
    <w:p w14:paraId="3A2D1CBF" w14:textId="77777777" w:rsidR="00870A38" w:rsidRDefault="00870A38" w:rsidP="00157D9D"/>
    <w:p w14:paraId="6FB48C59" w14:textId="77777777" w:rsidR="00870A38" w:rsidRDefault="00870A38" w:rsidP="00E14D98"/>
    <w:p w14:paraId="7C791EAD" w14:textId="77777777" w:rsidR="00870A38" w:rsidRDefault="00870A38" w:rsidP="00E14D98"/>
    <w:p w14:paraId="4D9AC5DD" w14:textId="77777777" w:rsidR="00870A38" w:rsidRDefault="00870A38" w:rsidP="00E14D98"/>
    <w:p w14:paraId="45A5823B" w14:textId="77777777" w:rsidR="00870A38" w:rsidRDefault="00870A38" w:rsidP="00E14D98"/>
    <w:p w14:paraId="7981EE31" w14:textId="77777777" w:rsidR="00870A38" w:rsidRDefault="00870A38" w:rsidP="001832DF"/>
    <w:p w14:paraId="089BC910" w14:textId="77777777" w:rsidR="00870A38" w:rsidRDefault="00870A38" w:rsidP="001832DF"/>
    <w:p w14:paraId="5B7D16A5" w14:textId="77777777" w:rsidR="00870A38" w:rsidRDefault="00870A38"/>
    <w:p w14:paraId="68DA9BBE" w14:textId="77777777" w:rsidR="00870A38" w:rsidRDefault="00870A38" w:rsidP="007E7F9F"/>
    <w:p w14:paraId="2595C621" w14:textId="77777777" w:rsidR="00870A38" w:rsidRDefault="00870A38"/>
    <w:p w14:paraId="7DDEAE5C" w14:textId="77777777" w:rsidR="00870A38" w:rsidRDefault="00870A38"/>
    <w:p w14:paraId="62D3FF79" w14:textId="77777777" w:rsidR="00870A38" w:rsidRDefault="00870A38"/>
    <w:p w14:paraId="79FCAF21" w14:textId="77777777" w:rsidR="00870A38" w:rsidRDefault="00870A38" w:rsidP="00403E19"/>
    <w:p w14:paraId="6DD76D96" w14:textId="77777777" w:rsidR="00870A38" w:rsidRDefault="00870A38" w:rsidP="00403E19"/>
    <w:p w14:paraId="7C940335" w14:textId="77777777" w:rsidR="00870A38" w:rsidRDefault="00870A38"/>
    <w:p w14:paraId="554C01DD" w14:textId="77777777" w:rsidR="00870A38" w:rsidRDefault="00870A38" w:rsidP="00ED264F"/>
    <w:p w14:paraId="5FF04DA1" w14:textId="77777777" w:rsidR="00870A38" w:rsidRDefault="00870A38"/>
    <w:p w14:paraId="20DF0B3B" w14:textId="77777777" w:rsidR="00870A38" w:rsidRDefault="00870A38" w:rsidP="008C4E06"/>
    <w:p w14:paraId="27BEA5EF" w14:textId="77777777" w:rsidR="00870A38" w:rsidRDefault="00870A38"/>
    <w:p w14:paraId="57F090F3" w14:textId="77777777" w:rsidR="00870A38" w:rsidRDefault="00870A38"/>
    <w:p w14:paraId="42F58CEC" w14:textId="77777777" w:rsidR="00870A38" w:rsidRDefault="00870A38"/>
  </w:footnote>
  <w:footnote w:type="continuationNotice" w:id="1">
    <w:p w14:paraId="74FA48EC" w14:textId="77777777" w:rsidR="00870A38" w:rsidRDefault="00870A38">
      <w:pPr>
        <w:spacing w:line="240" w:lineRule="auto"/>
      </w:pPr>
    </w:p>
    <w:p w14:paraId="40CC7CB9" w14:textId="77777777" w:rsidR="00870A38" w:rsidRDefault="00870A38"/>
    <w:p w14:paraId="7FD989C3" w14:textId="77777777" w:rsidR="00870A38" w:rsidRDefault="00870A38"/>
    <w:p w14:paraId="578705C2" w14:textId="77777777" w:rsidR="00870A38" w:rsidRDefault="00870A3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5CC5F7" w14:textId="77777777" w:rsidR="00210C2F" w:rsidRDefault="00210C2F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CBE054" w14:textId="2F29B4DA" w:rsidR="00807C63" w:rsidRPr="00CB4E8A" w:rsidRDefault="00807C63" w:rsidP="005C04A5">
    <w:pPr>
      <w:pStyle w:val="Cabealho"/>
      <w:pBdr>
        <w:bottom w:val="single" w:sz="32" w:space="4" w:color="000000"/>
      </w:pBdr>
      <w:tabs>
        <w:tab w:val="clear" w:pos="4419"/>
        <w:tab w:val="clear" w:pos="8838"/>
        <w:tab w:val="left" w:pos="1701"/>
        <w:tab w:val="right" w:pos="8460"/>
      </w:tabs>
      <w:jc w:val="left"/>
      <w:rPr>
        <w:rFonts w:cs="Arial"/>
        <w:b/>
        <w:bCs/>
        <w:sz w:val="10"/>
        <w:szCs w:val="10"/>
      </w:rPr>
    </w:pPr>
    <w:r w:rsidRPr="00CB4E8A">
      <w:rPr>
        <w:noProof/>
        <w:sz w:val="10"/>
        <w:szCs w:val="10"/>
      </w:rPr>
      <w:drawing>
        <wp:anchor distT="0" distB="0" distL="114300" distR="114300" simplePos="0" relativeHeight="251658241" behindDoc="0" locked="0" layoutInCell="1" allowOverlap="1" wp14:anchorId="1EBE5E10" wp14:editId="082B46A3">
          <wp:simplePos x="0" y="0"/>
          <wp:positionH relativeFrom="column">
            <wp:posOffset>34290</wp:posOffset>
          </wp:positionH>
          <wp:positionV relativeFrom="paragraph">
            <wp:posOffset>12065</wp:posOffset>
          </wp:positionV>
          <wp:extent cx="847725" cy="847725"/>
          <wp:effectExtent l="0" t="0" r="0" b="0"/>
          <wp:wrapSquare wrapText="bothSides"/>
          <wp:docPr id="20" name="Imagem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7725" cy="8477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869C7BD" w14:textId="073E621C" w:rsidR="00807C63" w:rsidRPr="003F7AA9" w:rsidRDefault="00807C63" w:rsidP="005C04A5">
    <w:pPr>
      <w:pStyle w:val="Cabealho"/>
      <w:pBdr>
        <w:bottom w:val="single" w:sz="32" w:space="4" w:color="000000"/>
      </w:pBdr>
      <w:tabs>
        <w:tab w:val="clear" w:pos="4419"/>
        <w:tab w:val="clear" w:pos="8838"/>
        <w:tab w:val="left" w:pos="1701"/>
        <w:tab w:val="right" w:pos="8460"/>
      </w:tabs>
      <w:jc w:val="left"/>
      <w:rPr>
        <w:rFonts w:cs="Arial"/>
        <w:b/>
        <w:bCs/>
      </w:rPr>
    </w:pPr>
    <w:r>
      <w:rPr>
        <w:rFonts w:cs="Arial"/>
        <w:b/>
        <w:bCs/>
      </w:rPr>
      <w:tab/>
    </w:r>
    <w:r w:rsidR="005C04A5">
      <w:rPr>
        <w:rFonts w:cs="Arial"/>
        <w:b/>
        <w:bCs/>
      </w:rPr>
      <w:t>INSTITUTO</w:t>
    </w:r>
    <w:r w:rsidR="005C04A5" w:rsidRPr="003F7AA9">
      <w:rPr>
        <w:rFonts w:cs="Arial"/>
        <w:b/>
        <w:bCs/>
      </w:rPr>
      <w:t xml:space="preserve"> </w:t>
    </w:r>
    <w:r w:rsidR="005C04A5">
      <w:rPr>
        <w:rFonts w:cs="Arial"/>
        <w:b/>
        <w:bCs/>
      </w:rPr>
      <w:t xml:space="preserve">DE </w:t>
    </w:r>
    <w:r w:rsidR="005C04A5" w:rsidRPr="003F7AA9">
      <w:rPr>
        <w:rFonts w:cs="Arial"/>
        <w:b/>
        <w:bCs/>
      </w:rPr>
      <w:t>EDUCAÇÃO SUPERIOR DE BRASÍLIA</w:t>
    </w:r>
    <w:r w:rsidR="005C04A5">
      <w:rPr>
        <w:rFonts w:cs="Arial"/>
        <w:b/>
        <w:bCs/>
      </w:rPr>
      <w:t xml:space="preserve"> - IESB</w:t>
    </w:r>
  </w:p>
  <w:p w14:paraId="2BE4FC7B" w14:textId="6B7B7C4C" w:rsidR="00233446" w:rsidRPr="005C04A5" w:rsidRDefault="00B43AFE" w:rsidP="005C04A5">
    <w:pPr>
      <w:pStyle w:val="Cabealho"/>
      <w:jc w:val="center"/>
      <w:rPr>
        <w:b/>
        <w:sz w:val="22"/>
      </w:rPr>
    </w:pPr>
    <w:r>
      <w:rPr>
        <w:rFonts w:cs="Arial"/>
        <w:b/>
        <w:sz w:val="22"/>
      </w:rPr>
      <w:t>Bacharel em</w:t>
    </w:r>
    <w:r w:rsidR="00807C63" w:rsidRPr="003C3BFC">
      <w:rPr>
        <w:rFonts w:cs="Arial"/>
        <w:b/>
        <w:sz w:val="22"/>
      </w:rPr>
      <w:t xml:space="preserve"> Ciência da Computação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F54B9A" w14:textId="77777777" w:rsidR="00F37A0F" w:rsidRPr="00CB4E8A" w:rsidRDefault="00F37A0F" w:rsidP="00F37A0F">
    <w:pPr>
      <w:pStyle w:val="Cabealho"/>
      <w:pBdr>
        <w:bottom w:val="single" w:sz="32" w:space="12" w:color="000000"/>
      </w:pBdr>
      <w:tabs>
        <w:tab w:val="clear" w:pos="4419"/>
        <w:tab w:val="clear" w:pos="8838"/>
        <w:tab w:val="left" w:pos="1701"/>
        <w:tab w:val="right" w:pos="8460"/>
      </w:tabs>
      <w:jc w:val="left"/>
      <w:rPr>
        <w:rFonts w:cs="Arial"/>
        <w:b/>
        <w:bCs/>
        <w:sz w:val="10"/>
        <w:szCs w:val="10"/>
      </w:rPr>
    </w:pPr>
    <w:r w:rsidRPr="00CB4E8A">
      <w:rPr>
        <w:noProof/>
        <w:sz w:val="10"/>
        <w:szCs w:val="10"/>
      </w:rPr>
      <w:drawing>
        <wp:anchor distT="0" distB="0" distL="114300" distR="114300" simplePos="0" relativeHeight="251658240" behindDoc="0" locked="0" layoutInCell="1" allowOverlap="1" wp14:anchorId="018DB88B" wp14:editId="34ED6392">
          <wp:simplePos x="0" y="0"/>
          <wp:positionH relativeFrom="column">
            <wp:posOffset>34290</wp:posOffset>
          </wp:positionH>
          <wp:positionV relativeFrom="paragraph">
            <wp:posOffset>12065</wp:posOffset>
          </wp:positionV>
          <wp:extent cx="847725" cy="847725"/>
          <wp:effectExtent l="0" t="0" r="0" b="0"/>
          <wp:wrapSquare wrapText="bothSides"/>
          <wp:docPr id="21" name="Imagem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7725" cy="8477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B4E8A">
      <w:rPr>
        <w:rFonts w:cs="Arial"/>
        <w:b/>
        <w:bCs/>
        <w:sz w:val="10"/>
        <w:szCs w:val="10"/>
      </w:rPr>
      <w:tab/>
    </w:r>
  </w:p>
  <w:p w14:paraId="2C621CE7" w14:textId="77777777" w:rsidR="00F37A0F" w:rsidRPr="003F7AA9" w:rsidRDefault="00F37A0F" w:rsidP="00F37A0F">
    <w:pPr>
      <w:pStyle w:val="Cabealho"/>
      <w:pBdr>
        <w:bottom w:val="single" w:sz="32" w:space="12" w:color="000000"/>
      </w:pBdr>
      <w:tabs>
        <w:tab w:val="clear" w:pos="4419"/>
        <w:tab w:val="clear" w:pos="8838"/>
        <w:tab w:val="left" w:pos="1701"/>
        <w:tab w:val="right" w:pos="8460"/>
      </w:tabs>
      <w:jc w:val="left"/>
      <w:rPr>
        <w:rFonts w:cs="Arial"/>
        <w:b/>
        <w:bCs/>
      </w:rPr>
    </w:pPr>
    <w:r>
      <w:rPr>
        <w:rFonts w:cs="Arial"/>
        <w:b/>
        <w:bCs/>
      </w:rPr>
      <w:tab/>
    </w:r>
    <w:r w:rsidRPr="003F7AA9">
      <w:rPr>
        <w:rFonts w:cs="Arial"/>
        <w:b/>
        <w:bCs/>
      </w:rPr>
      <w:t>CENTRO DE EDUCAÇÃO SUPERIOR DE BRASÍLIA</w:t>
    </w:r>
  </w:p>
  <w:p w14:paraId="4AFB881C" w14:textId="77777777" w:rsidR="00F37A0F" w:rsidRPr="003F7AA9" w:rsidRDefault="00F37A0F" w:rsidP="00F37A0F">
    <w:pPr>
      <w:pStyle w:val="Cabealho"/>
      <w:pBdr>
        <w:bottom w:val="single" w:sz="32" w:space="12" w:color="000000"/>
      </w:pBdr>
      <w:tabs>
        <w:tab w:val="clear" w:pos="4419"/>
        <w:tab w:val="clear" w:pos="8838"/>
        <w:tab w:val="left" w:pos="1701"/>
        <w:tab w:val="right" w:pos="8460"/>
      </w:tabs>
      <w:spacing w:after="360"/>
      <w:jc w:val="left"/>
      <w:rPr>
        <w:rFonts w:cs="Arial"/>
        <w:b/>
        <w:bCs/>
        <w:sz w:val="18"/>
      </w:rPr>
    </w:pPr>
    <w:r w:rsidRPr="003F7AA9">
      <w:rPr>
        <w:rFonts w:cs="Arial"/>
        <w:b/>
        <w:bCs/>
        <w:sz w:val="18"/>
      </w:rPr>
      <w:tab/>
      <w:t>CENTRO UNIVERSITÁRIO INSTITUTO DE EDUCAÇÃO SUPERIOR DE BRASÍLIA</w:t>
    </w:r>
  </w:p>
  <w:p w14:paraId="2EA16ADF" w14:textId="77777777" w:rsidR="00F37A0F" w:rsidRPr="009466CD" w:rsidRDefault="00F37A0F" w:rsidP="00F37A0F">
    <w:pPr>
      <w:pStyle w:val="Cabealho"/>
      <w:jc w:val="center"/>
      <w:rPr>
        <w:b/>
        <w:sz w:val="22"/>
      </w:rPr>
    </w:pPr>
    <w:r w:rsidRPr="003C3BFC">
      <w:rPr>
        <w:rFonts w:cs="Arial"/>
        <w:b/>
        <w:sz w:val="22"/>
      </w:rPr>
      <w:t xml:space="preserve">Curso de Ciência da Computação </w:t>
    </w:r>
    <w:r>
      <w:rPr>
        <w:rFonts w:cs="Arial"/>
        <w:b/>
        <w:sz w:val="22"/>
      </w:rPr>
      <w:t>–</w:t>
    </w:r>
    <w:r w:rsidRPr="003C3BFC">
      <w:rPr>
        <w:rFonts w:cs="Arial"/>
        <w:b/>
        <w:sz w:val="22"/>
      </w:rPr>
      <w:t xml:space="preserve"> </w:t>
    </w:r>
    <w:r>
      <w:rPr>
        <w:rFonts w:cs="Arial"/>
        <w:b/>
        <w:sz w:val="22"/>
      </w:rPr>
      <w:t>Trabalho</w:t>
    </w:r>
    <w:r w:rsidRPr="003C3BFC">
      <w:rPr>
        <w:rFonts w:cs="Arial"/>
        <w:b/>
        <w:sz w:val="22"/>
      </w:rPr>
      <w:t xml:space="preserve"> de </w:t>
    </w:r>
    <w:r>
      <w:rPr>
        <w:rFonts w:cs="Arial"/>
        <w:b/>
        <w:sz w:val="22"/>
      </w:rPr>
      <w:t>Conclusão de Curso 1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BA3C17" w14:textId="77777777" w:rsidR="001850D7" w:rsidRDefault="001850D7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06574889"/>
      <w:docPartObj>
        <w:docPartGallery w:val="Page Numbers (Top of Page)"/>
        <w:docPartUnique/>
      </w:docPartObj>
    </w:sdtPr>
    <w:sdtEndPr/>
    <w:sdtContent>
      <w:p w14:paraId="494FDF3C" w14:textId="16A5646B" w:rsidR="001850D7" w:rsidRDefault="001850D7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6D91B02" w14:textId="26430C5D" w:rsidR="00807C63" w:rsidRPr="00B04CE6" w:rsidRDefault="00807C63" w:rsidP="00B04CE6">
    <w:pPr>
      <w:pStyle w:val="Cabealho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35418061"/>
      <w:docPartObj>
        <w:docPartGallery w:val="Page Numbers (Top of Page)"/>
        <w:docPartUnique/>
      </w:docPartObj>
    </w:sdtPr>
    <w:sdtEndPr/>
    <w:sdtContent>
      <w:p w14:paraId="3FB69E11" w14:textId="4F709428" w:rsidR="001850D7" w:rsidRDefault="001850D7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BD5B2C" w14:textId="225F7EBA" w:rsidR="006E660A" w:rsidRDefault="006E660A">
    <w:pPr>
      <w:pStyle w:val="Cabealh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7D127B10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000001"/>
    <w:multiLevelType w:val="multilevel"/>
    <w:tmpl w:val="F6B87794"/>
    <w:name w:val="WW8Num1"/>
    <w:lvl w:ilvl="0">
      <w:start w:val="1"/>
      <w:numFmt w:val="decimal"/>
      <w:lvlText w:val="%1."/>
      <w:lvlJc w:val="left"/>
      <w:pPr>
        <w:tabs>
          <w:tab w:val="num" w:pos="113"/>
        </w:tabs>
      </w:pPr>
    </w:lvl>
    <w:lvl w:ilvl="1">
      <w:start w:val="1"/>
      <w:numFmt w:val="decimal"/>
      <w:lvlText w:val="%1.%2."/>
      <w:lvlJc w:val="left"/>
      <w:pPr>
        <w:tabs>
          <w:tab w:val="num" w:pos="792"/>
        </w:tabs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</w:pPr>
    </w:lvl>
  </w:abstractNum>
  <w:abstractNum w:abstractNumId="2" w15:restartNumberingAfterBreak="0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3" w15:restartNumberingAfterBreak="0">
    <w:nsid w:val="00000003"/>
    <w:multiLevelType w:val="singleLevel"/>
    <w:tmpl w:val="00000003"/>
    <w:name w:val="WW8Num4"/>
    <w:lvl w:ilvl="0">
      <w:start w:val="1"/>
      <w:numFmt w:val="decimal"/>
      <w:lvlText w:val="%1."/>
      <w:lvlJc w:val="left"/>
      <w:pPr>
        <w:tabs>
          <w:tab w:val="num" w:pos="1470"/>
        </w:tabs>
      </w:pPr>
    </w:lvl>
  </w:abstractNum>
  <w:abstractNum w:abstractNumId="4" w15:restartNumberingAfterBreak="0">
    <w:nsid w:val="04450124"/>
    <w:multiLevelType w:val="multilevel"/>
    <w:tmpl w:val="69E4E5CA"/>
    <w:name w:val="Outline"/>
    <w:lvl w:ilvl="0">
      <w:start w:val="1"/>
      <w:numFmt w:val="decimal"/>
      <w:lvlText w:val="%1"/>
      <w:lvlJc w:val="left"/>
      <w:pPr>
        <w:tabs>
          <w:tab w:val="num" w:pos="1141"/>
        </w:tabs>
        <w:ind w:left="1141" w:hanging="432"/>
      </w:pPr>
    </w:lvl>
    <w:lvl w:ilvl="1">
      <w:start w:val="1"/>
      <w:numFmt w:val="decimal"/>
      <w:lvlText w:val="%1.%2"/>
      <w:lvlJc w:val="left"/>
      <w:pPr>
        <w:tabs>
          <w:tab w:val="num" w:pos="1285"/>
        </w:tabs>
        <w:ind w:left="1285" w:hanging="576"/>
      </w:pPr>
    </w:lvl>
    <w:lvl w:ilvl="2">
      <w:start w:val="1"/>
      <w:numFmt w:val="decimal"/>
      <w:lvlText w:val="%1.%2.%3"/>
      <w:lvlJc w:val="left"/>
      <w:pPr>
        <w:tabs>
          <w:tab w:val="num" w:pos="1429"/>
        </w:tabs>
        <w:ind w:left="1429" w:hanging="720"/>
      </w:pPr>
    </w:lvl>
    <w:lvl w:ilvl="3">
      <w:start w:val="1"/>
      <w:numFmt w:val="decimal"/>
      <w:lvlText w:val="%1.%2.%3.%4"/>
      <w:lvlJc w:val="left"/>
      <w:pPr>
        <w:tabs>
          <w:tab w:val="num" w:pos="1573"/>
        </w:tabs>
        <w:ind w:left="1573" w:hanging="864"/>
      </w:pPr>
    </w:lvl>
    <w:lvl w:ilvl="4">
      <w:start w:val="1"/>
      <w:numFmt w:val="decimal"/>
      <w:lvlText w:val="%1.%2.%3.%4.%5"/>
      <w:lvlJc w:val="left"/>
      <w:pPr>
        <w:tabs>
          <w:tab w:val="num" w:pos="1717"/>
        </w:tabs>
        <w:ind w:left="1717" w:hanging="1008"/>
      </w:pPr>
    </w:lvl>
    <w:lvl w:ilvl="5">
      <w:start w:val="1"/>
      <w:numFmt w:val="decimal"/>
      <w:lvlText w:val="%1.%2.%3.%4.%5.%6"/>
      <w:lvlJc w:val="left"/>
      <w:pPr>
        <w:tabs>
          <w:tab w:val="num" w:pos="1861"/>
        </w:tabs>
        <w:ind w:left="1861" w:hanging="1152"/>
      </w:pPr>
    </w:lvl>
    <w:lvl w:ilvl="6">
      <w:start w:val="1"/>
      <w:numFmt w:val="decimal"/>
      <w:lvlText w:val="%1.%2.%3.%4.%5.%6.%7"/>
      <w:lvlJc w:val="left"/>
      <w:pPr>
        <w:tabs>
          <w:tab w:val="num" w:pos="2005"/>
        </w:tabs>
        <w:ind w:left="2005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2149"/>
        </w:tabs>
        <w:ind w:left="2149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2293"/>
        </w:tabs>
        <w:ind w:left="2293" w:hanging="1584"/>
      </w:pPr>
    </w:lvl>
  </w:abstractNum>
  <w:abstractNum w:abstractNumId="5" w15:restartNumberingAfterBreak="0">
    <w:nsid w:val="07B00FA2"/>
    <w:multiLevelType w:val="hybridMultilevel"/>
    <w:tmpl w:val="986258E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F0485D"/>
    <w:multiLevelType w:val="hybridMultilevel"/>
    <w:tmpl w:val="9266D00A"/>
    <w:lvl w:ilvl="0" w:tplc="D0ACD71E">
      <w:start w:val="1"/>
      <w:numFmt w:val="decimal"/>
      <w:lvlText w:val="1.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9E2E30"/>
    <w:multiLevelType w:val="hybridMultilevel"/>
    <w:tmpl w:val="4B9AE056"/>
    <w:lvl w:ilvl="0" w:tplc="27623D68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441CED"/>
    <w:multiLevelType w:val="hybridMultilevel"/>
    <w:tmpl w:val="C3448336"/>
    <w:lvl w:ilvl="0" w:tplc="04160005">
      <w:start w:val="1"/>
      <w:numFmt w:val="bullet"/>
      <w:lvlText w:val=""/>
      <w:lvlJc w:val="left"/>
      <w:pPr>
        <w:tabs>
          <w:tab w:val="num" w:pos="1069"/>
        </w:tabs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abstractNum w:abstractNumId="9" w15:restartNumberingAfterBreak="0">
    <w:nsid w:val="364521B1"/>
    <w:multiLevelType w:val="hybridMultilevel"/>
    <w:tmpl w:val="4CE2D1F2"/>
    <w:lvl w:ilvl="0" w:tplc="EBDACA70">
      <w:start w:val="1"/>
      <w:numFmt w:val="decimal"/>
      <w:lvlText w:val="1.%1"/>
      <w:lvlJc w:val="left"/>
      <w:pPr>
        <w:ind w:left="3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69F245B"/>
    <w:multiLevelType w:val="hybridMultilevel"/>
    <w:tmpl w:val="0674CC5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994185"/>
    <w:multiLevelType w:val="hybridMultilevel"/>
    <w:tmpl w:val="89203BE0"/>
    <w:lvl w:ilvl="0" w:tplc="52B8EF28">
      <w:start w:val="1"/>
      <w:numFmt w:val="decimal"/>
      <w:lvlText w:val="1.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3D6545"/>
    <w:multiLevelType w:val="hybridMultilevel"/>
    <w:tmpl w:val="EA64ADFC"/>
    <w:lvl w:ilvl="0" w:tplc="567067CE">
      <w:start w:val="1"/>
      <w:numFmt w:val="decimal"/>
      <w:lvlText w:val="1.1.%1"/>
      <w:lvlJc w:val="left"/>
      <w:pPr>
        <w:ind w:left="1440" w:hanging="360"/>
      </w:pPr>
      <w:rPr>
        <w:rFonts w:hint="default"/>
        <w:b/>
        <w:bCs/>
        <w:i w:val="0"/>
        <w:iCs w:val="0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B8F0026"/>
    <w:multiLevelType w:val="hybridMultilevel"/>
    <w:tmpl w:val="7EA641B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2B57A7"/>
    <w:multiLevelType w:val="hybridMultilevel"/>
    <w:tmpl w:val="CC80F950"/>
    <w:lvl w:ilvl="0" w:tplc="56660634">
      <w:start w:val="1"/>
      <w:numFmt w:val="bullet"/>
      <w:lvlText w:val=""/>
      <w:lvlJc w:val="left"/>
      <w:pPr>
        <w:tabs>
          <w:tab w:val="num" w:pos="1069"/>
        </w:tabs>
        <w:ind w:left="1069" w:hanging="360"/>
      </w:pPr>
      <w:rPr>
        <w:rFonts w:ascii="Wingdings" w:hAnsi="Wingdings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54EF1727"/>
    <w:multiLevelType w:val="multilevel"/>
    <w:tmpl w:val="FC14493E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6" w15:restartNumberingAfterBreak="0">
    <w:nsid w:val="588A6874"/>
    <w:multiLevelType w:val="hybridMultilevel"/>
    <w:tmpl w:val="77AC7CFA"/>
    <w:lvl w:ilvl="0" w:tplc="390C08B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66D423F5"/>
    <w:multiLevelType w:val="hybridMultilevel"/>
    <w:tmpl w:val="A3769482"/>
    <w:lvl w:ilvl="0" w:tplc="CEB80BF2">
      <w:start w:val="1"/>
      <w:numFmt w:val="decimal"/>
      <w:lvlText w:val="%1."/>
      <w:lvlJc w:val="left"/>
      <w:pPr>
        <w:ind w:left="319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915" w:hanging="360"/>
      </w:pPr>
    </w:lvl>
    <w:lvl w:ilvl="2" w:tplc="0416001B" w:tentative="1">
      <w:start w:val="1"/>
      <w:numFmt w:val="lowerRoman"/>
      <w:lvlText w:val="%3."/>
      <w:lvlJc w:val="right"/>
      <w:pPr>
        <w:ind w:left="4635" w:hanging="180"/>
      </w:pPr>
    </w:lvl>
    <w:lvl w:ilvl="3" w:tplc="0416000F" w:tentative="1">
      <w:start w:val="1"/>
      <w:numFmt w:val="decimal"/>
      <w:lvlText w:val="%4."/>
      <w:lvlJc w:val="left"/>
      <w:pPr>
        <w:ind w:left="5355" w:hanging="360"/>
      </w:pPr>
    </w:lvl>
    <w:lvl w:ilvl="4" w:tplc="04160019" w:tentative="1">
      <w:start w:val="1"/>
      <w:numFmt w:val="lowerLetter"/>
      <w:lvlText w:val="%5."/>
      <w:lvlJc w:val="left"/>
      <w:pPr>
        <w:ind w:left="6075" w:hanging="360"/>
      </w:pPr>
    </w:lvl>
    <w:lvl w:ilvl="5" w:tplc="0416001B" w:tentative="1">
      <w:start w:val="1"/>
      <w:numFmt w:val="lowerRoman"/>
      <w:lvlText w:val="%6."/>
      <w:lvlJc w:val="right"/>
      <w:pPr>
        <w:ind w:left="6795" w:hanging="180"/>
      </w:pPr>
    </w:lvl>
    <w:lvl w:ilvl="6" w:tplc="0416000F" w:tentative="1">
      <w:start w:val="1"/>
      <w:numFmt w:val="decimal"/>
      <w:lvlText w:val="%7."/>
      <w:lvlJc w:val="left"/>
      <w:pPr>
        <w:ind w:left="7515" w:hanging="360"/>
      </w:pPr>
    </w:lvl>
    <w:lvl w:ilvl="7" w:tplc="04160019" w:tentative="1">
      <w:start w:val="1"/>
      <w:numFmt w:val="lowerLetter"/>
      <w:lvlText w:val="%8."/>
      <w:lvlJc w:val="left"/>
      <w:pPr>
        <w:ind w:left="8235" w:hanging="360"/>
      </w:pPr>
    </w:lvl>
    <w:lvl w:ilvl="8" w:tplc="0416001B" w:tentative="1">
      <w:start w:val="1"/>
      <w:numFmt w:val="lowerRoman"/>
      <w:lvlText w:val="%9."/>
      <w:lvlJc w:val="right"/>
      <w:pPr>
        <w:ind w:left="8955" w:hanging="180"/>
      </w:pPr>
    </w:lvl>
  </w:abstractNum>
  <w:abstractNum w:abstractNumId="18" w15:restartNumberingAfterBreak="0">
    <w:nsid w:val="7C04072B"/>
    <w:multiLevelType w:val="multilevel"/>
    <w:tmpl w:val="A4BE7CDC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15"/>
  </w:num>
  <w:num w:numId="2">
    <w:abstractNumId w:val="14"/>
  </w:num>
  <w:num w:numId="3">
    <w:abstractNumId w:val="8"/>
  </w:num>
  <w:num w:numId="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5"/>
    <w:lvlOverride w:ilvl="0">
      <w:startOverride w:val="7"/>
    </w:lvlOverride>
  </w:num>
  <w:num w:numId="6">
    <w:abstractNumId w:val="16"/>
  </w:num>
  <w:num w:numId="7">
    <w:abstractNumId w:val="9"/>
  </w:num>
  <w:num w:numId="8">
    <w:abstractNumId w:val="5"/>
  </w:num>
  <w:num w:numId="9">
    <w:abstractNumId w:val="17"/>
  </w:num>
  <w:num w:numId="10">
    <w:abstractNumId w:val="11"/>
  </w:num>
  <w:num w:numId="11">
    <w:abstractNumId w:val="6"/>
  </w:num>
  <w:num w:numId="12">
    <w:abstractNumId w:val="12"/>
  </w:num>
  <w:num w:numId="13">
    <w:abstractNumId w:val="7"/>
  </w:num>
  <w:num w:numId="14">
    <w:abstractNumId w:val="18"/>
  </w:num>
  <w:num w:numId="15">
    <w:abstractNumId w:val="13"/>
  </w:num>
  <w:num w:numId="16">
    <w:abstractNumId w:val="10"/>
  </w:num>
  <w:num w:numId="17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pos w:val="beneathText"/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63A"/>
    <w:rsid w:val="000003E3"/>
    <w:rsid w:val="00000AA2"/>
    <w:rsid w:val="00000C05"/>
    <w:rsid w:val="00000D88"/>
    <w:rsid w:val="000010C6"/>
    <w:rsid w:val="0000208D"/>
    <w:rsid w:val="0000235E"/>
    <w:rsid w:val="000030C6"/>
    <w:rsid w:val="000031E4"/>
    <w:rsid w:val="000031F4"/>
    <w:rsid w:val="00003F3B"/>
    <w:rsid w:val="00004DAA"/>
    <w:rsid w:val="00005318"/>
    <w:rsid w:val="00005AA2"/>
    <w:rsid w:val="000060A4"/>
    <w:rsid w:val="0000629D"/>
    <w:rsid w:val="0000650C"/>
    <w:rsid w:val="00007209"/>
    <w:rsid w:val="0000789E"/>
    <w:rsid w:val="00010BA6"/>
    <w:rsid w:val="00011B71"/>
    <w:rsid w:val="00012A79"/>
    <w:rsid w:val="00012D14"/>
    <w:rsid w:val="00013068"/>
    <w:rsid w:val="000136C5"/>
    <w:rsid w:val="0001438B"/>
    <w:rsid w:val="000144AE"/>
    <w:rsid w:val="00014A4C"/>
    <w:rsid w:val="000156B6"/>
    <w:rsid w:val="0001630C"/>
    <w:rsid w:val="000164C3"/>
    <w:rsid w:val="000168C2"/>
    <w:rsid w:val="00016AAD"/>
    <w:rsid w:val="00017D3B"/>
    <w:rsid w:val="00020322"/>
    <w:rsid w:val="00020400"/>
    <w:rsid w:val="000217C5"/>
    <w:rsid w:val="00021A41"/>
    <w:rsid w:val="00021F17"/>
    <w:rsid w:val="00022BBB"/>
    <w:rsid w:val="0002518A"/>
    <w:rsid w:val="000254FE"/>
    <w:rsid w:val="00025524"/>
    <w:rsid w:val="00026851"/>
    <w:rsid w:val="00026862"/>
    <w:rsid w:val="00026D12"/>
    <w:rsid w:val="000275C9"/>
    <w:rsid w:val="00027A65"/>
    <w:rsid w:val="000302BA"/>
    <w:rsid w:val="00030881"/>
    <w:rsid w:val="00030CCA"/>
    <w:rsid w:val="00030D89"/>
    <w:rsid w:val="000313EA"/>
    <w:rsid w:val="0003259C"/>
    <w:rsid w:val="00032957"/>
    <w:rsid w:val="00033B10"/>
    <w:rsid w:val="00033C7B"/>
    <w:rsid w:val="00033EBD"/>
    <w:rsid w:val="000340C3"/>
    <w:rsid w:val="00034491"/>
    <w:rsid w:val="00035348"/>
    <w:rsid w:val="00035363"/>
    <w:rsid w:val="00035417"/>
    <w:rsid w:val="00035F5A"/>
    <w:rsid w:val="00036AEE"/>
    <w:rsid w:val="00037321"/>
    <w:rsid w:val="00037802"/>
    <w:rsid w:val="000409A3"/>
    <w:rsid w:val="00040D01"/>
    <w:rsid w:val="00040F59"/>
    <w:rsid w:val="00041C63"/>
    <w:rsid w:val="00042477"/>
    <w:rsid w:val="000435F9"/>
    <w:rsid w:val="00043967"/>
    <w:rsid w:val="00043B12"/>
    <w:rsid w:val="00044283"/>
    <w:rsid w:val="0004502F"/>
    <w:rsid w:val="00045557"/>
    <w:rsid w:val="00045C0B"/>
    <w:rsid w:val="000468E1"/>
    <w:rsid w:val="0004702B"/>
    <w:rsid w:val="0005055B"/>
    <w:rsid w:val="000516EF"/>
    <w:rsid w:val="0005226F"/>
    <w:rsid w:val="000522A0"/>
    <w:rsid w:val="00053221"/>
    <w:rsid w:val="000534BC"/>
    <w:rsid w:val="00053ED3"/>
    <w:rsid w:val="000549FE"/>
    <w:rsid w:val="00054DDA"/>
    <w:rsid w:val="0005539B"/>
    <w:rsid w:val="00055CDD"/>
    <w:rsid w:val="000560EC"/>
    <w:rsid w:val="00056885"/>
    <w:rsid w:val="00056D5C"/>
    <w:rsid w:val="0005779F"/>
    <w:rsid w:val="00060740"/>
    <w:rsid w:val="000607E3"/>
    <w:rsid w:val="00060C48"/>
    <w:rsid w:val="00060FEA"/>
    <w:rsid w:val="00061EBC"/>
    <w:rsid w:val="00061EF2"/>
    <w:rsid w:val="000627B9"/>
    <w:rsid w:val="00062CA1"/>
    <w:rsid w:val="00062CFF"/>
    <w:rsid w:val="0006337E"/>
    <w:rsid w:val="00063719"/>
    <w:rsid w:val="00063D2C"/>
    <w:rsid w:val="00064931"/>
    <w:rsid w:val="00064FA5"/>
    <w:rsid w:val="0006621B"/>
    <w:rsid w:val="0006622E"/>
    <w:rsid w:val="00066D63"/>
    <w:rsid w:val="00066EA1"/>
    <w:rsid w:val="000675F7"/>
    <w:rsid w:val="0007203E"/>
    <w:rsid w:val="00072349"/>
    <w:rsid w:val="0007284E"/>
    <w:rsid w:val="00073667"/>
    <w:rsid w:val="00074956"/>
    <w:rsid w:val="00074DCA"/>
    <w:rsid w:val="00075252"/>
    <w:rsid w:val="0007543F"/>
    <w:rsid w:val="000756AF"/>
    <w:rsid w:val="00075B21"/>
    <w:rsid w:val="00076FDC"/>
    <w:rsid w:val="00077ACE"/>
    <w:rsid w:val="00077B02"/>
    <w:rsid w:val="00080A6A"/>
    <w:rsid w:val="00080BFF"/>
    <w:rsid w:val="00081C8F"/>
    <w:rsid w:val="00081EDA"/>
    <w:rsid w:val="000829F9"/>
    <w:rsid w:val="00082A96"/>
    <w:rsid w:val="00083215"/>
    <w:rsid w:val="00084760"/>
    <w:rsid w:val="000849AB"/>
    <w:rsid w:val="00085479"/>
    <w:rsid w:val="00085C4A"/>
    <w:rsid w:val="00086377"/>
    <w:rsid w:val="000902B8"/>
    <w:rsid w:val="00090660"/>
    <w:rsid w:val="00091178"/>
    <w:rsid w:val="0009135E"/>
    <w:rsid w:val="00091449"/>
    <w:rsid w:val="000914D4"/>
    <w:rsid w:val="000918ED"/>
    <w:rsid w:val="00092CE3"/>
    <w:rsid w:val="00092EDB"/>
    <w:rsid w:val="00093F6F"/>
    <w:rsid w:val="000945D0"/>
    <w:rsid w:val="000948DE"/>
    <w:rsid w:val="00094E16"/>
    <w:rsid w:val="00094E2D"/>
    <w:rsid w:val="00094F40"/>
    <w:rsid w:val="000964FB"/>
    <w:rsid w:val="0009660E"/>
    <w:rsid w:val="00096FD6"/>
    <w:rsid w:val="0009761F"/>
    <w:rsid w:val="000A0111"/>
    <w:rsid w:val="000A0A84"/>
    <w:rsid w:val="000A15EF"/>
    <w:rsid w:val="000A1817"/>
    <w:rsid w:val="000A1920"/>
    <w:rsid w:val="000A1E36"/>
    <w:rsid w:val="000A2003"/>
    <w:rsid w:val="000A2315"/>
    <w:rsid w:val="000A2CD2"/>
    <w:rsid w:val="000A37DF"/>
    <w:rsid w:val="000A456F"/>
    <w:rsid w:val="000A5132"/>
    <w:rsid w:val="000A5139"/>
    <w:rsid w:val="000A5475"/>
    <w:rsid w:val="000A54E6"/>
    <w:rsid w:val="000A6A57"/>
    <w:rsid w:val="000A6D02"/>
    <w:rsid w:val="000A6F13"/>
    <w:rsid w:val="000A7C1F"/>
    <w:rsid w:val="000A7D29"/>
    <w:rsid w:val="000B03ED"/>
    <w:rsid w:val="000B13F0"/>
    <w:rsid w:val="000B280C"/>
    <w:rsid w:val="000B2E5A"/>
    <w:rsid w:val="000B2EBD"/>
    <w:rsid w:val="000B33BD"/>
    <w:rsid w:val="000B3480"/>
    <w:rsid w:val="000B3638"/>
    <w:rsid w:val="000B3AB2"/>
    <w:rsid w:val="000B3C88"/>
    <w:rsid w:val="000B3D3C"/>
    <w:rsid w:val="000B3DC8"/>
    <w:rsid w:val="000B49C5"/>
    <w:rsid w:val="000B5DBF"/>
    <w:rsid w:val="000B64A3"/>
    <w:rsid w:val="000B673C"/>
    <w:rsid w:val="000B724A"/>
    <w:rsid w:val="000B7268"/>
    <w:rsid w:val="000B7351"/>
    <w:rsid w:val="000B738B"/>
    <w:rsid w:val="000B7EFF"/>
    <w:rsid w:val="000C02F8"/>
    <w:rsid w:val="000C07EB"/>
    <w:rsid w:val="000C08F0"/>
    <w:rsid w:val="000C0AE8"/>
    <w:rsid w:val="000C1102"/>
    <w:rsid w:val="000C2561"/>
    <w:rsid w:val="000C333F"/>
    <w:rsid w:val="000C3A41"/>
    <w:rsid w:val="000C4304"/>
    <w:rsid w:val="000C442A"/>
    <w:rsid w:val="000C442E"/>
    <w:rsid w:val="000C4DAC"/>
    <w:rsid w:val="000C5379"/>
    <w:rsid w:val="000C5741"/>
    <w:rsid w:val="000C6479"/>
    <w:rsid w:val="000C6931"/>
    <w:rsid w:val="000C6C7C"/>
    <w:rsid w:val="000C6F23"/>
    <w:rsid w:val="000C78FC"/>
    <w:rsid w:val="000D0326"/>
    <w:rsid w:val="000D03EF"/>
    <w:rsid w:val="000D05DF"/>
    <w:rsid w:val="000D0CDE"/>
    <w:rsid w:val="000D1313"/>
    <w:rsid w:val="000D1651"/>
    <w:rsid w:val="000D1BF7"/>
    <w:rsid w:val="000D2114"/>
    <w:rsid w:val="000D2B8F"/>
    <w:rsid w:val="000D2CCD"/>
    <w:rsid w:val="000D2F61"/>
    <w:rsid w:val="000D3408"/>
    <w:rsid w:val="000D35CC"/>
    <w:rsid w:val="000D3619"/>
    <w:rsid w:val="000D3F17"/>
    <w:rsid w:val="000D45FD"/>
    <w:rsid w:val="000D4B69"/>
    <w:rsid w:val="000D6499"/>
    <w:rsid w:val="000D6760"/>
    <w:rsid w:val="000D6C22"/>
    <w:rsid w:val="000D7874"/>
    <w:rsid w:val="000D7934"/>
    <w:rsid w:val="000E023E"/>
    <w:rsid w:val="000E0E3B"/>
    <w:rsid w:val="000E1705"/>
    <w:rsid w:val="000E21D5"/>
    <w:rsid w:val="000E221E"/>
    <w:rsid w:val="000E2451"/>
    <w:rsid w:val="000E3A6B"/>
    <w:rsid w:val="000E44BD"/>
    <w:rsid w:val="000E46E5"/>
    <w:rsid w:val="000E4A96"/>
    <w:rsid w:val="000E6ADC"/>
    <w:rsid w:val="000F0565"/>
    <w:rsid w:val="000F1449"/>
    <w:rsid w:val="000F1E87"/>
    <w:rsid w:val="000F2171"/>
    <w:rsid w:val="000F256C"/>
    <w:rsid w:val="000F25D0"/>
    <w:rsid w:val="000F25E5"/>
    <w:rsid w:val="000F268B"/>
    <w:rsid w:val="000F26B4"/>
    <w:rsid w:val="000F291D"/>
    <w:rsid w:val="000F3C27"/>
    <w:rsid w:val="000F3D2F"/>
    <w:rsid w:val="000F4C53"/>
    <w:rsid w:val="000F5A53"/>
    <w:rsid w:val="000F6018"/>
    <w:rsid w:val="000F6318"/>
    <w:rsid w:val="000F64FA"/>
    <w:rsid w:val="000F69D0"/>
    <w:rsid w:val="000F6F59"/>
    <w:rsid w:val="000F74E2"/>
    <w:rsid w:val="000F7DFF"/>
    <w:rsid w:val="000F7EDA"/>
    <w:rsid w:val="00100580"/>
    <w:rsid w:val="00100D40"/>
    <w:rsid w:val="001022A3"/>
    <w:rsid w:val="001024EA"/>
    <w:rsid w:val="001025CA"/>
    <w:rsid w:val="00102755"/>
    <w:rsid w:val="00102CA7"/>
    <w:rsid w:val="00102F49"/>
    <w:rsid w:val="00103338"/>
    <w:rsid w:val="0010434E"/>
    <w:rsid w:val="00104714"/>
    <w:rsid w:val="00105483"/>
    <w:rsid w:val="00105A63"/>
    <w:rsid w:val="00106713"/>
    <w:rsid w:val="00106AE1"/>
    <w:rsid w:val="00107018"/>
    <w:rsid w:val="00107DB5"/>
    <w:rsid w:val="001101BA"/>
    <w:rsid w:val="0011074D"/>
    <w:rsid w:val="00111096"/>
    <w:rsid w:val="001117F3"/>
    <w:rsid w:val="00111BC0"/>
    <w:rsid w:val="00112101"/>
    <w:rsid w:val="001122AB"/>
    <w:rsid w:val="001134A2"/>
    <w:rsid w:val="00113F4F"/>
    <w:rsid w:val="00114209"/>
    <w:rsid w:val="001156F0"/>
    <w:rsid w:val="00115FFC"/>
    <w:rsid w:val="001163DF"/>
    <w:rsid w:val="001166BB"/>
    <w:rsid w:val="0011679E"/>
    <w:rsid w:val="00117292"/>
    <w:rsid w:val="0011753B"/>
    <w:rsid w:val="00120183"/>
    <w:rsid w:val="00120C30"/>
    <w:rsid w:val="00120F28"/>
    <w:rsid w:val="001211D1"/>
    <w:rsid w:val="001214B0"/>
    <w:rsid w:val="0012251C"/>
    <w:rsid w:val="00122F92"/>
    <w:rsid w:val="00123A38"/>
    <w:rsid w:val="00124D90"/>
    <w:rsid w:val="00126B3E"/>
    <w:rsid w:val="00126C83"/>
    <w:rsid w:val="0013108A"/>
    <w:rsid w:val="00131B2E"/>
    <w:rsid w:val="00131EF6"/>
    <w:rsid w:val="00132CB6"/>
    <w:rsid w:val="00133725"/>
    <w:rsid w:val="0013481F"/>
    <w:rsid w:val="0013584A"/>
    <w:rsid w:val="00135AC1"/>
    <w:rsid w:val="0013620F"/>
    <w:rsid w:val="00136624"/>
    <w:rsid w:val="00136690"/>
    <w:rsid w:val="00136EC9"/>
    <w:rsid w:val="001370F0"/>
    <w:rsid w:val="0013734B"/>
    <w:rsid w:val="00137A4F"/>
    <w:rsid w:val="00140710"/>
    <w:rsid w:val="00142401"/>
    <w:rsid w:val="00142B04"/>
    <w:rsid w:val="00142F4B"/>
    <w:rsid w:val="001434FC"/>
    <w:rsid w:val="001435D9"/>
    <w:rsid w:val="00144A19"/>
    <w:rsid w:val="00144B76"/>
    <w:rsid w:val="001475A3"/>
    <w:rsid w:val="0014791F"/>
    <w:rsid w:val="00147F68"/>
    <w:rsid w:val="00150346"/>
    <w:rsid w:val="00150B9C"/>
    <w:rsid w:val="00152A96"/>
    <w:rsid w:val="00152B17"/>
    <w:rsid w:val="00152C4C"/>
    <w:rsid w:val="001535D9"/>
    <w:rsid w:val="0015398C"/>
    <w:rsid w:val="00153FF4"/>
    <w:rsid w:val="001540F3"/>
    <w:rsid w:val="00154447"/>
    <w:rsid w:val="00154CF5"/>
    <w:rsid w:val="00154D75"/>
    <w:rsid w:val="0015611B"/>
    <w:rsid w:val="0015714E"/>
    <w:rsid w:val="0015778D"/>
    <w:rsid w:val="00157D53"/>
    <w:rsid w:val="00157D9D"/>
    <w:rsid w:val="00157E66"/>
    <w:rsid w:val="00160176"/>
    <w:rsid w:val="00160247"/>
    <w:rsid w:val="00160975"/>
    <w:rsid w:val="00160AC1"/>
    <w:rsid w:val="00161062"/>
    <w:rsid w:val="0016236E"/>
    <w:rsid w:val="0016251D"/>
    <w:rsid w:val="00162719"/>
    <w:rsid w:val="00162D4E"/>
    <w:rsid w:val="00163078"/>
    <w:rsid w:val="00163268"/>
    <w:rsid w:val="001640B1"/>
    <w:rsid w:val="0016424D"/>
    <w:rsid w:val="0016572B"/>
    <w:rsid w:val="00165FE3"/>
    <w:rsid w:val="001701C8"/>
    <w:rsid w:val="001724C5"/>
    <w:rsid w:val="0017358F"/>
    <w:rsid w:val="00173787"/>
    <w:rsid w:val="00174117"/>
    <w:rsid w:val="00174A27"/>
    <w:rsid w:val="00174AF5"/>
    <w:rsid w:val="00174E5D"/>
    <w:rsid w:val="001757D1"/>
    <w:rsid w:val="00175FB7"/>
    <w:rsid w:val="001762A4"/>
    <w:rsid w:val="00176FA4"/>
    <w:rsid w:val="001778BA"/>
    <w:rsid w:val="001800E3"/>
    <w:rsid w:val="00180774"/>
    <w:rsid w:val="00180E2F"/>
    <w:rsid w:val="00182649"/>
    <w:rsid w:val="00182D2C"/>
    <w:rsid w:val="001832DF"/>
    <w:rsid w:val="001833DF"/>
    <w:rsid w:val="001834F6"/>
    <w:rsid w:val="001837D9"/>
    <w:rsid w:val="00183F5C"/>
    <w:rsid w:val="00184827"/>
    <w:rsid w:val="00184E1A"/>
    <w:rsid w:val="001850D7"/>
    <w:rsid w:val="0018582E"/>
    <w:rsid w:val="00187406"/>
    <w:rsid w:val="0019005A"/>
    <w:rsid w:val="0019010A"/>
    <w:rsid w:val="001903AE"/>
    <w:rsid w:val="00190B09"/>
    <w:rsid w:val="00190D86"/>
    <w:rsid w:val="0019128F"/>
    <w:rsid w:val="0019177C"/>
    <w:rsid w:val="001917A5"/>
    <w:rsid w:val="0019203E"/>
    <w:rsid w:val="00192B3E"/>
    <w:rsid w:val="00192BBF"/>
    <w:rsid w:val="00192F6B"/>
    <w:rsid w:val="001938D3"/>
    <w:rsid w:val="00193CA0"/>
    <w:rsid w:val="001944C4"/>
    <w:rsid w:val="00194612"/>
    <w:rsid w:val="00194A66"/>
    <w:rsid w:val="001953ED"/>
    <w:rsid w:val="00195B27"/>
    <w:rsid w:val="001961ED"/>
    <w:rsid w:val="00196273"/>
    <w:rsid w:val="00196661"/>
    <w:rsid w:val="0019685E"/>
    <w:rsid w:val="00196D0E"/>
    <w:rsid w:val="00196F4D"/>
    <w:rsid w:val="00197381"/>
    <w:rsid w:val="00197721"/>
    <w:rsid w:val="00197DC0"/>
    <w:rsid w:val="00197F3E"/>
    <w:rsid w:val="001A21D2"/>
    <w:rsid w:val="001A2605"/>
    <w:rsid w:val="001A3A8D"/>
    <w:rsid w:val="001A40C1"/>
    <w:rsid w:val="001A51DF"/>
    <w:rsid w:val="001A520A"/>
    <w:rsid w:val="001A5433"/>
    <w:rsid w:val="001A5D1B"/>
    <w:rsid w:val="001A64F0"/>
    <w:rsid w:val="001A7457"/>
    <w:rsid w:val="001A7801"/>
    <w:rsid w:val="001A7B38"/>
    <w:rsid w:val="001A7FEE"/>
    <w:rsid w:val="001B010D"/>
    <w:rsid w:val="001B0579"/>
    <w:rsid w:val="001B167B"/>
    <w:rsid w:val="001B1EC7"/>
    <w:rsid w:val="001B29EE"/>
    <w:rsid w:val="001B2D33"/>
    <w:rsid w:val="001B2D5A"/>
    <w:rsid w:val="001B3900"/>
    <w:rsid w:val="001B4888"/>
    <w:rsid w:val="001B5050"/>
    <w:rsid w:val="001B569D"/>
    <w:rsid w:val="001B5D1D"/>
    <w:rsid w:val="001B7226"/>
    <w:rsid w:val="001B7D24"/>
    <w:rsid w:val="001B7D58"/>
    <w:rsid w:val="001C03E8"/>
    <w:rsid w:val="001C09BB"/>
    <w:rsid w:val="001C0B18"/>
    <w:rsid w:val="001C12A7"/>
    <w:rsid w:val="001C261E"/>
    <w:rsid w:val="001C29AE"/>
    <w:rsid w:val="001C2A5C"/>
    <w:rsid w:val="001C3B44"/>
    <w:rsid w:val="001C599C"/>
    <w:rsid w:val="001C5ADF"/>
    <w:rsid w:val="001C682F"/>
    <w:rsid w:val="001C6B87"/>
    <w:rsid w:val="001C6EA8"/>
    <w:rsid w:val="001C7343"/>
    <w:rsid w:val="001D0743"/>
    <w:rsid w:val="001D199A"/>
    <w:rsid w:val="001D2151"/>
    <w:rsid w:val="001D2982"/>
    <w:rsid w:val="001D3019"/>
    <w:rsid w:val="001D32DE"/>
    <w:rsid w:val="001D3D56"/>
    <w:rsid w:val="001D401D"/>
    <w:rsid w:val="001D4143"/>
    <w:rsid w:val="001D43C4"/>
    <w:rsid w:val="001D45F0"/>
    <w:rsid w:val="001D4D97"/>
    <w:rsid w:val="001D4DD3"/>
    <w:rsid w:val="001D52EB"/>
    <w:rsid w:val="001D5552"/>
    <w:rsid w:val="001D59C9"/>
    <w:rsid w:val="001D6877"/>
    <w:rsid w:val="001D689B"/>
    <w:rsid w:val="001D71FE"/>
    <w:rsid w:val="001D7953"/>
    <w:rsid w:val="001D7C07"/>
    <w:rsid w:val="001D7D99"/>
    <w:rsid w:val="001E018D"/>
    <w:rsid w:val="001E1368"/>
    <w:rsid w:val="001E1C6C"/>
    <w:rsid w:val="001E1D73"/>
    <w:rsid w:val="001E2034"/>
    <w:rsid w:val="001E2DE2"/>
    <w:rsid w:val="001E2F71"/>
    <w:rsid w:val="001E33E5"/>
    <w:rsid w:val="001E3CAD"/>
    <w:rsid w:val="001E3D2B"/>
    <w:rsid w:val="001E3DE0"/>
    <w:rsid w:val="001E47B8"/>
    <w:rsid w:val="001E4EE3"/>
    <w:rsid w:val="001E6227"/>
    <w:rsid w:val="001E630A"/>
    <w:rsid w:val="001E713F"/>
    <w:rsid w:val="001E7D35"/>
    <w:rsid w:val="001E7E21"/>
    <w:rsid w:val="001F1298"/>
    <w:rsid w:val="001F1B35"/>
    <w:rsid w:val="001F26A9"/>
    <w:rsid w:val="001F27DD"/>
    <w:rsid w:val="001F2DE3"/>
    <w:rsid w:val="001F2FA2"/>
    <w:rsid w:val="001F4F48"/>
    <w:rsid w:val="001F625F"/>
    <w:rsid w:val="001F6713"/>
    <w:rsid w:val="001F6888"/>
    <w:rsid w:val="001F7A0C"/>
    <w:rsid w:val="001F7C5F"/>
    <w:rsid w:val="00200D6C"/>
    <w:rsid w:val="00201147"/>
    <w:rsid w:val="0020161A"/>
    <w:rsid w:val="00201F2F"/>
    <w:rsid w:val="002020F5"/>
    <w:rsid w:val="0020269C"/>
    <w:rsid w:val="00202FA0"/>
    <w:rsid w:val="0020313F"/>
    <w:rsid w:val="002039AD"/>
    <w:rsid w:val="00203C1D"/>
    <w:rsid w:val="00204402"/>
    <w:rsid w:val="00204B2C"/>
    <w:rsid w:val="00204C1B"/>
    <w:rsid w:val="00204D4C"/>
    <w:rsid w:val="00204E77"/>
    <w:rsid w:val="002054B9"/>
    <w:rsid w:val="00205786"/>
    <w:rsid w:val="0020595D"/>
    <w:rsid w:val="00205B13"/>
    <w:rsid w:val="00205BE6"/>
    <w:rsid w:val="0020612C"/>
    <w:rsid w:val="00206282"/>
    <w:rsid w:val="002074ED"/>
    <w:rsid w:val="00207A03"/>
    <w:rsid w:val="00210C2F"/>
    <w:rsid w:val="002111D5"/>
    <w:rsid w:val="002114B7"/>
    <w:rsid w:val="00211A0A"/>
    <w:rsid w:val="002120A5"/>
    <w:rsid w:val="00212370"/>
    <w:rsid w:val="00212428"/>
    <w:rsid w:val="00212CB0"/>
    <w:rsid w:val="002139EF"/>
    <w:rsid w:val="00213A74"/>
    <w:rsid w:val="0021417D"/>
    <w:rsid w:val="0021446E"/>
    <w:rsid w:val="002147CC"/>
    <w:rsid w:val="00214B47"/>
    <w:rsid w:val="00215829"/>
    <w:rsid w:val="002161AD"/>
    <w:rsid w:val="002161C9"/>
    <w:rsid w:val="0021633C"/>
    <w:rsid w:val="002165CD"/>
    <w:rsid w:val="00216C42"/>
    <w:rsid w:val="00216F36"/>
    <w:rsid w:val="00217426"/>
    <w:rsid w:val="002209CD"/>
    <w:rsid w:val="00221E66"/>
    <w:rsid w:val="00222132"/>
    <w:rsid w:val="002223B0"/>
    <w:rsid w:val="002226BF"/>
    <w:rsid w:val="00224079"/>
    <w:rsid w:val="002240E6"/>
    <w:rsid w:val="00225896"/>
    <w:rsid w:val="00225F41"/>
    <w:rsid w:val="00225FBB"/>
    <w:rsid w:val="00226373"/>
    <w:rsid w:val="00226880"/>
    <w:rsid w:val="00226EB3"/>
    <w:rsid w:val="0022727C"/>
    <w:rsid w:val="002276B2"/>
    <w:rsid w:val="002305CF"/>
    <w:rsid w:val="00231022"/>
    <w:rsid w:val="00231D10"/>
    <w:rsid w:val="00231DA0"/>
    <w:rsid w:val="0023305C"/>
    <w:rsid w:val="00233416"/>
    <w:rsid w:val="00233446"/>
    <w:rsid w:val="00233648"/>
    <w:rsid w:val="002339F2"/>
    <w:rsid w:val="00233C3B"/>
    <w:rsid w:val="00233E97"/>
    <w:rsid w:val="00234EA0"/>
    <w:rsid w:val="00234EF6"/>
    <w:rsid w:val="002355C5"/>
    <w:rsid w:val="00235E59"/>
    <w:rsid w:val="002360A9"/>
    <w:rsid w:val="0023649E"/>
    <w:rsid w:val="0023724B"/>
    <w:rsid w:val="00237590"/>
    <w:rsid w:val="00240175"/>
    <w:rsid w:val="0024018C"/>
    <w:rsid w:val="00240F31"/>
    <w:rsid w:val="00241052"/>
    <w:rsid w:val="0024190F"/>
    <w:rsid w:val="00241DA6"/>
    <w:rsid w:val="00243192"/>
    <w:rsid w:val="00243579"/>
    <w:rsid w:val="0024401A"/>
    <w:rsid w:val="00244042"/>
    <w:rsid w:val="002442B5"/>
    <w:rsid w:val="00244700"/>
    <w:rsid w:val="00244A3E"/>
    <w:rsid w:val="00244DD6"/>
    <w:rsid w:val="0024583E"/>
    <w:rsid w:val="00245B87"/>
    <w:rsid w:val="0024672C"/>
    <w:rsid w:val="0024673C"/>
    <w:rsid w:val="002476B8"/>
    <w:rsid w:val="0025087C"/>
    <w:rsid w:val="00251137"/>
    <w:rsid w:val="002512C7"/>
    <w:rsid w:val="002526B4"/>
    <w:rsid w:val="00252E06"/>
    <w:rsid w:val="002531DD"/>
    <w:rsid w:val="00253361"/>
    <w:rsid w:val="0025349E"/>
    <w:rsid w:val="002540CF"/>
    <w:rsid w:val="0025474D"/>
    <w:rsid w:val="00255C86"/>
    <w:rsid w:val="0025691B"/>
    <w:rsid w:val="00256B27"/>
    <w:rsid w:val="0025703E"/>
    <w:rsid w:val="00257390"/>
    <w:rsid w:val="00257508"/>
    <w:rsid w:val="00257EAC"/>
    <w:rsid w:val="00260245"/>
    <w:rsid w:val="002615CA"/>
    <w:rsid w:val="002627A9"/>
    <w:rsid w:val="00263BD9"/>
    <w:rsid w:val="00263FAE"/>
    <w:rsid w:val="00264293"/>
    <w:rsid w:val="00264AC4"/>
    <w:rsid w:val="00264CD8"/>
    <w:rsid w:val="00265D56"/>
    <w:rsid w:val="002668F6"/>
    <w:rsid w:val="002669C3"/>
    <w:rsid w:val="00267DFD"/>
    <w:rsid w:val="00267F97"/>
    <w:rsid w:val="00270E1F"/>
    <w:rsid w:val="002710BC"/>
    <w:rsid w:val="002710D2"/>
    <w:rsid w:val="0027139A"/>
    <w:rsid w:val="00273787"/>
    <w:rsid w:val="00273E2E"/>
    <w:rsid w:val="00273F55"/>
    <w:rsid w:val="00274177"/>
    <w:rsid w:val="002743FF"/>
    <w:rsid w:val="0027481C"/>
    <w:rsid w:val="00274898"/>
    <w:rsid w:val="0027494F"/>
    <w:rsid w:val="00274D02"/>
    <w:rsid w:val="002752C9"/>
    <w:rsid w:val="00275D21"/>
    <w:rsid w:val="00276956"/>
    <w:rsid w:val="00277EB7"/>
    <w:rsid w:val="002807CF"/>
    <w:rsid w:val="00280A22"/>
    <w:rsid w:val="00280C57"/>
    <w:rsid w:val="00281014"/>
    <w:rsid w:val="002820EA"/>
    <w:rsid w:val="00282142"/>
    <w:rsid w:val="00283AB1"/>
    <w:rsid w:val="002843E0"/>
    <w:rsid w:val="002845DF"/>
    <w:rsid w:val="0028489F"/>
    <w:rsid w:val="002848CD"/>
    <w:rsid w:val="00285409"/>
    <w:rsid w:val="00285F68"/>
    <w:rsid w:val="00285F85"/>
    <w:rsid w:val="00286A4B"/>
    <w:rsid w:val="0028708F"/>
    <w:rsid w:val="002870A1"/>
    <w:rsid w:val="002906C0"/>
    <w:rsid w:val="00290AF9"/>
    <w:rsid w:val="00290E1F"/>
    <w:rsid w:val="00290F1A"/>
    <w:rsid w:val="00291239"/>
    <w:rsid w:val="00291363"/>
    <w:rsid w:val="002919CD"/>
    <w:rsid w:val="002921C4"/>
    <w:rsid w:val="00292260"/>
    <w:rsid w:val="002923ED"/>
    <w:rsid w:val="00292B38"/>
    <w:rsid w:val="00292F8E"/>
    <w:rsid w:val="0029307A"/>
    <w:rsid w:val="00293890"/>
    <w:rsid w:val="00293D47"/>
    <w:rsid w:val="002942FF"/>
    <w:rsid w:val="00294B43"/>
    <w:rsid w:val="00294E1B"/>
    <w:rsid w:val="00294FFE"/>
    <w:rsid w:val="0029501D"/>
    <w:rsid w:val="002964F3"/>
    <w:rsid w:val="00296A8E"/>
    <w:rsid w:val="002971F7"/>
    <w:rsid w:val="00297231"/>
    <w:rsid w:val="002972E4"/>
    <w:rsid w:val="00297683"/>
    <w:rsid w:val="00297726"/>
    <w:rsid w:val="002A0124"/>
    <w:rsid w:val="002A068F"/>
    <w:rsid w:val="002A0747"/>
    <w:rsid w:val="002A1317"/>
    <w:rsid w:val="002A1490"/>
    <w:rsid w:val="002A2A37"/>
    <w:rsid w:val="002A2C86"/>
    <w:rsid w:val="002A2CF5"/>
    <w:rsid w:val="002A2FC9"/>
    <w:rsid w:val="002A3198"/>
    <w:rsid w:val="002A3520"/>
    <w:rsid w:val="002A375D"/>
    <w:rsid w:val="002A3B93"/>
    <w:rsid w:val="002A40DE"/>
    <w:rsid w:val="002A45AF"/>
    <w:rsid w:val="002A46E4"/>
    <w:rsid w:val="002A66B3"/>
    <w:rsid w:val="002A68D1"/>
    <w:rsid w:val="002A7D13"/>
    <w:rsid w:val="002B00E5"/>
    <w:rsid w:val="002B02C4"/>
    <w:rsid w:val="002B1310"/>
    <w:rsid w:val="002B138A"/>
    <w:rsid w:val="002B1391"/>
    <w:rsid w:val="002B13AE"/>
    <w:rsid w:val="002B170A"/>
    <w:rsid w:val="002B1D2F"/>
    <w:rsid w:val="002B3065"/>
    <w:rsid w:val="002B3DAC"/>
    <w:rsid w:val="002B3E50"/>
    <w:rsid w:val="002B47C4"/>
    <w:rsid w:val="002B4CAC"/>
    <w:rsid w:val="002B4E75"/>
    <w:rsid w:val="002B5232"/>
    <w:rsid w:val="002B524B"/>
    <w:rsid w:val="002B5BD0"/>
    <w:rsid w:val="002B5F37"/>
    <w:rsid w:val="002B6DE0"/>
    <w:rsid w:val="002B7BCE"/>
    <w:rsid w:val="002C10E8"/>
    <w:rsid w:val="002C1BE6"/>
    <w:rsid w:val="002C1E3A"/>
    <w:rsid w:val="002C28F0"/>
    <w:rsid w:val="002C3367"/>
    <w:rsid w:val="002C3F21"/>
    <w:rsid w:val="002C3F6B"/>
    <w:rsid w:val="002C40F9"/>
    <w:rsid w:val="002C4378"/>
    <w:rsid w:val="002C4605"/>
    <w:rsid w:val="002C4778"/>
    <w:rsid w:val="002C4A04"/>
    <w:rsid w:val="002C4F50"/>
    <w:rsid w:val="002C532C"/>
    <w:rsid w:val="002C541F"/>
    <w:rsid w:val="002C5CBD"/>
    <w:rsid w:val="002C6285"/>
    <w:rsid w:val="002C6DDA"/>
    <w:rsid w:val="002D0101"/>
    <w:rsid w:val="002D049C"/>
    <w:rsid w:val="002D06F5"/>
    <w:rsid w:val="002D076B"/>
    <w:rsid w:val="002D1206"/>
    <w:rsid w:val="002D1EF6"/>
    <w:rsid w:val="002D2060"/>
    <w:rsid w:val="002D22D5"/>
    <w:rsid w:val="002D24AF"/>
    <w:rsid w:val="002D303E"/>
    <w:rsid w:val="002D3608"/>
    <w:rsid w:val="002D3B03"/>
    <w:rsid w:val="002D4D88"/>
    <w:rsid w:val="002D52AB"/>
    <w:rsid w:val="002D5575"/>
    <w:rsid w:val="002D577C"/>
    <w:rsid w:val="002D5B7F"/>
    <w:rsid w:val="002D636C"/>
    <w:rsid w:val="002D77C4"/>
    <w:rsid w:val="002E0075"/>
    <w:rsid w:val="002E2008"/>
    <w:rsid w:val="002E21E6"/>
    <w:rsid w:val="002E2816"/>
    <w:rsid w:val="002E2911"/>
    <w:rsid w:val="002E29BD"/>
    <w:rsid w:val="002E2E1A"/>
    <w:rsid w:val="002E33B1"/>
    <w:rsid w:val="002E39B7"/>
    <w:rsid w:val="002E4422"/>
    <w:rsid w:val="002E5181"/>
    <w:rsid w:val="002E5256"/>
    <w:rsid w:val="002E6F38"/>
    <w:rsid w:val="002E7E5B"/>
    <w:rsid w:val="002F03DD"/>
    <w:rsid w:val="002F04E7"/>
    <w:rsid w:val="002F0683"/>
    <w:rsid w:val="002F06E9"/>
    <w:rsid w:val="002F08F5"/>
    <w:rsid w:val="002F12FE"/>
    <w:rsid w:val="002F1444"/>
    <w:rsid w:val="002F19A6"/>
    <w:rsid w:val="002F1DCF"/>
    <w:rsid w:val="002F224C"/>
    <w:rsid w:val="002F2929"/>
    <w:rsid w:val="002F35C0"/>
    <w:rsid w:val="002F388E"/>
    <w:rsid w:val="002F3B3E"/>
    <w:rsid w:val="002F4852"/>
    <w:rsid w:val="002F48FB"/>
    <w:rsid w:val="002F4C5F"/>
    <w:rsid w:val="002F62A9"/>
    <w:rsid w:val="002F6452"/>
    <w:rsid w:val="002F6735"/>
    <w:rsid w:val="002F6795"/>
    <w:rsid w:val="002F6F44"/>
    <w:rsid w:val="002F728C"/>
    <w:rsid w:val="002F75D9"/>
    <w:rsid w:val="002F7760"/>
    <w:rsid w:val="002F7DC5"/>
    <w:rsid w:val="003005BB"/>
    <w:rsid w:val="00300938"/>
    <w:rsid w:val="00300F2C"/>
    <w:rsid w:val="00300F64"/>
    <w:rsid w:val="00301FCF"/>
    <w:rsid w:val="00302175"/>
    <w:rsid w:val="0030238F"/>
    <w:rsid w:val="003024C8"/>
    <w:rsid w:val="00302534"/>
    <w:rsid w:val="00303684"/>
    <w:rsid w:val="00303A2C"/>
    <w:rsid w:val="00303A89"/>
    <w:rsid w:val="00303C60"/>
    <w:rsid w:val="003041BD"/>
    <w:rsid w:val="0030745E"/>
    <w:rsid w:val="003075B5"/>
    <w:rsid w:val="00307C4E"/>
    <w:rsid w:val="00307EAA"/>
    <w:rsid w:val="0031068D"/>
    <w:rsid w:val="00310793"/>
    <w:rsid w:val="003108F6"/>
    <w:rsid w:val="003112B6"/>
    <w:rsid w:val="00311AF0"/>
    <w:rsid w:val="00311E61"/>
    <w:rsid w:val="00312E2A"/>
    <w:rsid w:val="00313271"/>
    <w:rsid w:val="00313EED"/>
    <w:rsid w:val="003143AE"/>
    <w:rsid w:val="00314568"/>
    <w:rsid w:val="003151B1"/>
    <w:rsid w:val="0031545E"/>
    <w:rsid w:val="00316AF8"/>
    <w:rsid w:val="00316F39"/>
    <w:rsid w:val="00317584"/>
    <w:rsid w:val="00317A72"/>
    <w:rsid w:val="00320672"/>
    <w:rsid w:val="00320836"/>
    <w:rsid w:val="00320A0D"/>
    <w:rsid w:val="00321D47"/>
    <w:rsid w:val="00321D8E"/>
    <w:rsid w:val="0032257A"/>
    <w:rsid w:val="00322807"/>
    <w:rsid w:val="00322CE9"/>
    <w:rsid w:val="003236CB"/>
    <w:rsid w:val="003238B4"/>
    <w:rsid w:val="00323BA0"/>
    <w:rsid w:val="00323C75"/>
    <w:rsid w:val="00324637"/>
    <w:rsid w:val="00324942"/>
    <w:rsid w:val="00324F84"/>
    <w:rsid w:val="0032582A"/>
    <w:rsid w:val="00325EB8"/>
    <w:rsid w:val="003265C9"/>
    <w:rsid w:val="00326AE0"/>
    <w:rsid w:val="00326D58"/>
    <w:rsid w:val="00326E2B"/>
    <w:rsid w:val="00327AC0"/>
    <w:rsid w:val="00330274"/>
    <w:rsid w:val="00330430"/>
    <w:rsid w:val="00330BEE"/>
    <w:rsid w:val="00330C84"/>
    <w:rsid w:val="00330EBB"/>
    <w:rsid w:val="00331087"/>
    <w:rsid w:val="0033112C"/>
    <w:rsid w:val="00331174"/>
    <w:rsid w:val="00331760"/>
    <w:rsid w:val="00331EDF"/>
    <w:rsid w:val="00331F86"/>
    <w:rsid w:val="003322BA"/>
    <w:rsid w:val="003329E5"/>
    <w:rsid w:val="00332F3B"/>
    <w:rsid w:val="00332F83"/>
    <w:rsid w:val="00333685"/>
    <w:rsid w:val="00333A54"/>
    <w:rsid w:val="003342C8"/>
    <w:rsid w:val="003355E8"/>
    <w:rsid w:val="00336466"/>
    <w:rsid w:val="003366F6"/>
    <w:rsid w:val="00336A7D"/>
    <w:rsid w:val="00337011"/>
    <w:rsid w:val="00337815"/>
    <w:rsid w:val="00337842"/>
    <w:rsid w:val="00337A40"/>
    <w:rsid w:val="00337C2B"/>
    <w:rsid w:val="00337ED8"/>
    <w:rsid w:val="00337FC4"/>
    <w:rsid w:val="00340811"/>
    <w:rsid w:val="00340DF9"/>
    <w:rsid w:val="00341040"/>
    <w:rsid w:val="00341397"/>
    <w:rsid w:val="00341689"/>
    <w:rsid w:val="00341D24"/>
    <w:rsid w:val="0034211E"/>
    <w:rsid w:val="003426F9"/>
    <w:rsid w:val="00342D33"/>
    <w:rsid w:val="00343576"/>
    <w:rsid w:val="00344EAB"/>
    <w:rsid w:val="00345C86"/>
    <w:rsid w:val="0034780E"/>
    <w:rsid w:val="00347B29"/>
    <w:rsid w:val="00347EB7"/>
    <w:rsid w:val="003501D1"/>
    <w:rsid w:val="003503D2"/>
    <w:rsid w:val="00350AF9"/>
    <w:rsid w:val="00351066"/>
    <w:rsid w:val="00351E59"/>
    <w:rsid w:val="00352809"/>
    <w:rsid w:val="00352AB6"/>
    <w:rsid w:val="003531F0"/>
    <w:rsid w:val="00353C4A"/>
    <w:rsid w:val="003549B9"/>
    <w:rsid w:val="00354CD6"/>
    <w:rsid w:val="00355506"/>
    <w:rsid w:val="00355B55"/>
    <w:rsid w:val="00355C67"/>
    <w:rsid w:val="003562DE"/>
    <w:rsid w:val="00357B8D"/>
    <w:rsid w:val="00357C94"/>
    <w:rsid w:val="00357D21"/>
    <w:rsid w:val="00357E95"/>
    <w:rsid w:val="00361329"/>
    <w:rsid w:val="003617EB"/>
    <w:rsid w:val="00361946"/>
    <w:rsid w:val="00361AA8"/>
    <w:rsid w:val="00361C9A"/>
    <w:rsid w:val="003622CA"/>
    <w:rsid w:val="00362578"/>
    <w:rsid w:val="0036283D"/>
    <w:rsid w:val="00365300"/>
    <w:rsid w:val="003657FB"/>
    <w:rsid w:val="00370AB3"/>
    <w:rsid w:val="003710C8"/>
    <w:rsid w:val="00371A43"/>
    <w:rsid w:val="00371B95"/>
    <w:rsid w:val="003733F8"/>
    <w:rsid w:val="00373A8D"/>
    <w:rsid w:val="00373F50"/>
    <w:rsid w:val="00373FDE"/>
    <w:rsid w:val="00374C0B"/>
    <w:rsid w:val="003759AD"/>
    <w:rsid w:val="00375DE5"/>
    <w:rsid w:val="0037644B"/>
    <w:rsid w:val="00376650"/>
    <w:rsid w:val="00380142"/>
    <w:rsid w:val="00380525"/>
    <w:rsid w:val="00380CD6"/>
    <w:rsid w:val="00380E5D"/>
    <w:rsid w:val="00381CFA"/>
    <w:rsid w:val="00382EAD"/>
    <w:rsid w:val="0038356F"/>
    <w:rsid w:val="00383980"/>
    <w:rsid w:val="0038431A"/>
    <w:rsid w:val="00384743"/>
    <w:rsid w:val="003849F3"/>
    <w:rsid w:val="00384DB1"/>
    <w:rsid w:val="00384F74"/>
    <w:rsid w:val="00385876"/>
    <w:rsid w:val="003861BE"/>
    <w:rsid w:val="00386A8E"/>
    <w:rsid w:val="00386BA0"/>
    <w:rsid w:val="00386D8F"/>
    <w:rsid w:val="003870B7"/>
    <w:rsid w:val="0038721B"/>
    <w:rsid w:val="0038723E"/>
    <w:rsid w:val="0039043E"/>
    <w:rsid w:val="00390489"/>
    <w:rsid w:val="003913D7"/>
    <w:rsid w:val="00392771"/>
    <w:rsid w:val="003937C0"/>
    <w:rsid w:val="00393828"/>
    <w:rsid w:val="003946CC"/>
    <w:rsid w:val="00394C16"/>
    <w:rsid w:val="00394EDB"/>
    <w:rsid w:val="00394FC5"/>
    <w:rsid w:val="0039619D"/>
    <w:rsid w:val="003965DD"/>
    <w:rsid w:val="003974E2"/>
    <w:rsid w:val="003978FB"/>
    <w:rsid w:val="00397E56"/>
    <w:rsid w:val="003A0060"/>
    <w:rsid w:val="003A0B68"/>
    <w:rsid w:val="003A1672"/>
    <w:rsid w:val="003A172F"/>
    <w:rsid w:val="003A2045"/>
    <w:rsid w:val="003A27A8"/>
    <w:rsid w:val="003A2B84"/>
    <w:rsid w:val="003A3144"/>
    <w:rsid w:val="003A35C0"/>
    <w:rsid w:val="003A3FE8"/>
    <w:rsid w:val="003A438F"/>
    <w:rsid w:val="003A4C95"/>
    <w:rsid w:val="003A5201"/>
    <w:rsid w:val="003A525B"/>
    <w:rsid w:val="003A5ADA"/>
    <w:rsid w:val="003A5BAE"/>
    <w:rsid w:val="003A6F8C"/>
    <w:rsid w:val="003A7411"/>
    <w:rsid w:val="003A752E"/>
    <w:rsid w:val="003B09D6"/>
    <w:rsid w:val="003B1722"/>
    <w:rsid w:val="003B1ABB"/>
    <w:rsid w:val="003B3507"/>
    <w:rsid w:val="003B3EC6"/>
    <w:rsid w:val="003B441F"/>
    <w:rsid w:val="003B451D"/>
    <w:rsid w:val="003B4F05"/>
    <w:rsid w:val="003B5374"/>
    <w:rsid w:val="003B61C2"/>
    <w:rsid w:val="003B6DEC"/>
    <w:rsid w:val="003B7222"/>
    <w:rsid w:val="003B7CDF"/>
    <w:rsid w:val="003B7F47"/>
    <w:rsid w:val="003C02EB"/>
    <w:rsid w:val="003C15CA"/>
    <w:rsid w:val="003C190B"/>
    <w:rsid w:val="003C2132"/>
    <w:rsid w:val="003C249A"/>
    <w:rsid w:val="003C27F4"/>
    <w:rsid w:val="003C2DE2"/>
    <w:rsid w:val="003C3BFC"/>
    <w:rsid w:val="003C3C52"/>
    <w:rsid w:val="003C3F54"/>
    <w:rsid w:val="003C431F"/>
    <w:rsid w:val="003C480F"/>
    <w:rsid w:val="003C48F7"/>
    <w:rsid w:val="003C614E"/>
    <w:rsid w:val="003C63CB"/>
    <w:rsid w:val="003C6956"/>
    <w:rsid w:val="003C6B1C"/>
    <w:rsid w:val="003C7CA0"/>
    <w:rsid w:val="003C7EC0"/>
    <w:rsid w:val="003D041B"/>
    <w:rsid w:val="003D059F"/>
    <w:rsid w:val="003D05D0"/>
    <w:rsid w:val="003D0933"/>
    <w:rsid w:val="003D0D39"/>
    <w:rsid w:val="003D1B81"/>
    <w:rsid w:val="003D1CAC"/>
    <w:rsid w:val="003D2606"/>
    <w:rsid w:val="003D2DA2"/>
    <w:rsid w:val="003D330C"/>
    <w:rsid w:val="003D3CD2"/>
    <w:rsid w:val="003D4A93"/>
    <w:rsid w:val="003D4EE5"/>
    <w:rsid w:val="003D57A5"/>
    <w:rsid w:val="003D5A11"/>
    <w:rsid w:val="003D5CE7"/>
    <w:rsid w:val="003D645C"/>
    <w:rsid w:val="003D6708"/>
    <w:rsid w:val="003D7453"/>
    <w:rsid w:val="003D7556"/>
    <w:rsid w:val="003D75FE"/>
    <w:rsid w:val="003D797D"/>
    <w:rsid w:val="003E0386"/>
    <w:rsid w:val="003E09F4"/>
    <w:rsid w:val="003E1606"/>
    <w:rsid w:val="003E18BA"/>
    <w:rsid w:val="003E1F0B"/>
    <w:rsid w:val="003E2038"/>
    <w:rsid w:val="003E2817"/>
    <w:rsid w:val="003E2F2D"/>
    <w:rsid w:val="003E4424"/>
    <w:rsid w:val="003E473A"/>
    <w:rsid w:val="003E4CF8"/>
    <w:rsid w:val="003E5989"/>
    <w:rsid w:val="003E5ABA"/>
    <w:rsid w:val="003E5AC1"/>
    <w:rsid w:val="003E5C54"/>
    <w:rsid w:val="003E60D4"/>
    <w:rsid w:val="003E7852"/>
    <w:rsid w:val="003E7DEA"/>
    <w:rsid w:val="003F0C50"/>
    <w:rsid w:val="003F1989"/>
    <w:rsid w:val="003F1D5D"/>
    <w:rsid w:val="003F2AE5"/>
    <w:rsid w:val="003F32DB"/>
    <w:rsid w:val="003F37EE"/>
    <w:rsid w:val="003F4A43"/>
    <w:rsid w:val="003F52F5"/>
    <w:rsid w:val="003F6574"/>
    <w:rsid w:val="003F6C0D"/>
    <w:rsid w:val="003F6DA2"/>
    <w:rsid w:val="003F75BF"/>
    <w:rsid w:val="003F7AA9"/>
    <w:rsid w:val="00400160"/>
    <w:rsid w:val="00400242"/>
    <w:rsid w:val="00400639"/>
    <w:rsid w:val="00401276"/>
    <w:rsid w:val="00401514"/>
    <w:rsid w:val="004015A1"/>
    <w:rsid w:val="00401A83"/>
    <w:rsid w:val="00402665"/>
    <w:rsid w:val="0040344E"/>
    <w:rsid w:val="004039E4"/>
    <w:rsid w:val="00403AE7"/>
    <w:rsid w:val="00403E19"/>
    <w:rsid w:val="004042AB"/>
    <w:rsid w:val="00404659"/>
    <w:rsid w:val="004047AF"/>
    <w:rsid w:val="00405423"/>
    <w:rsid w:val="004069E2"/>
    <w:rsid w:val="00406B10"/>
    <w:rsid w:val="00406B41"/>
    <w:rsid w:val="00406D11"/>
    <w:rsid w:val="0040715B"/>
    <w:rsid w:val="00407BD0"/>
    <w:rsid w:val="0041004B"/>
    <w:rsid w:val="004101C3"/>
    <w:rsid w:val="004112F5"/>
    <w:rsid w:val="004116C7"/>
    <w:rsid w:val="0041282D"/>
    <w:rsid w:val="004129AC"/>
    <w:rsid w:val="00413324"/>
    <w:rsid w:val="00413393"/>
    <w:rsid w:val="004138FB"/>
    <w:rsid w:val="004142B0"/>
    <w:rsid w:val="004144F7"/>
    <w:rsid w:val="0041473C"/>
    <w:rsid w:val="00415117"/>
    <w:rsid w:val="00416188"/>
    <w:rsid w:val="00416204"/>
    <w:rsid w:val="004163C3"/>
    <w:rsid w:val="004173E3"/>
    <w:rsid w:val="00417D5F"/>
    <w:rsid w:val="00420055"/>
    <w:rsid w:val="00420A1D"/>
    <w:rsid w:val="004217C9"/>
    <w:rsid w:val="004218A9"/>
    <w:rsid w:val="004218E3"/>
    <w:rsid w:val="00421E77"/>
    <w:rsid w:val="004224AC"/>
    <w:rsid w:val="0042360B"/>
    <w:rsid w:val="00424606"/>
    <w:rsid w:val="00424675"/>
    <w:rsid w:val="004247E4"/>
    <w:rsid w:val="004249B9"/>
    <w:rsid w:val="004254B9"/>
    <w:rsid w:val="00425AA2"/>
    <w:rsid w:val="00425E3F"/>
    <w:rsid w:val="004262F5"/>
    <w:rsid w:val="0042643C"/>
    <w:rsid w:val="00427137"/>
    <w:rsid w:val="004275BA"/>
    <w:rsid w:val="0042772C"/>
    <w:rsid w:val="00431142"/>
    <w:rsid w:val="0043120D"/>
    <w:rsid w:val="00431BF7"/>
    <w:rsid w:val="00432534"/>
    <w:rsid w:val="004340C4"/>
    <w:rsid w:val="00434ABF"/>
    <w:rsid w:val="004351F5"/>
    <w:rsid w:val="004352AF"/>
    <w:rsid w:val="0043552A"/>
    <w:rsid w:val="00435539"/>
    <w:rsid w:val="00435A03"/>
    <w:rsid w:val="00436522"/>
    <w:rsid w:val="0043668C"/>
    <w:rsid w:val="00436B9A"/>
    <w:rsid w:val="00436D01"/>
    <w:rsid w:val="0043702C"/>
    <w:rsid w:val="0044038A"/>
    <w:rsid w:val="0044056D"/>
    <w:rsid w:val="004407A1"/>
    <w:rsid w:val="00440B6A"/>
    <w:rsid w:val="004411FA"/>
    <w:rsid w:val="0044231C"/>
    <w:rsid w:val="0044368A"/>
    <w:rsid w:val="004449FF"/>
    <w:rsid w:val="00444E56"/>
    <w:rsid w:val="00444F9B"/>
    <w:rsid w:val="004455F8"/>
    <w:rsid w:val="00445DF7"/>
    <w:rsid w:val="00446657"/>
    <w:rsid w:val="00446812"/>
    <w:rsid w:val="00446A6D"/>
    <w:rsid w:val="00446A7F"/>
    <w:rsid w:val="004479E9"/>
    <w:rsid w:val="00447D39"/>
    <w:rsid w:val="004506C5"/>
    <w:rsid w:val="0045199D"/>
    <w:rsid w:val="004521F9"/>
    <w:rsid w:val="004521FD"/>
    <w:rsid w:val="004525F5"/>
    <w:rsid w:val="00452C4C"/>
    <w:rsid w:val="00452CF5"/>
    <w:rsid w:val="00453E92"/>
    <w:rsid w:val="00454175"/>
    <w:rsid w:val="00454595"/>
    <w:rsid w:val="00455087"/>
    <w:rsid w:val="00455164"/>
    <w:rsid w:val="004556F8"/>
    <w:rsid w:val="00455BDB"/>
    <w:rsid w:val="00455CDE"/>
    <w:rsid w:val="00456017"/>
    <w:rsid w:val="00456EA5"/>
    <w:rsid w:val="004574BA"/>
    <w:rsid w:val="00457732"/>
    <w:rsid w:val="00457C3A"/>
    <w:rsid w:val="00461ADF"/>
    <w:rsid w:val="00461EBC"/>
    <w:rsid w:val="0046241B"/>
    <w:rsid w:val="00462B09"/>
    <w:rsid w:val="00463029"/>
    <w:rsid w:val="00463849"/>
    <w:rsid w:val="00463BB1"/>
    <w:rsid w:val="00463DE1"/>
    <w:rsid w:val="0046477F"/>
    <w:rsid w:val="00464D87"/>
    <w:rsid w:val="00465A51"/>
    <w:rsid w:val="004671B1"/>
    <w:rsid w:val="00467380"/>
    <w:rsid w:val="00467434"/>
    <w:rsid w:val="004676A7"/>
    <w:rsid w:val="00467BAD"/>
    <w:rsid w:val="00467FFC"/>
    <w:rsid w:val="00470D7E"/>
    <w:rsid w:val="00470E16"/>
    <w:rsid w:val="004713F9"/>
    <w:rsid w:val="00471C81"/>
    <w:rsid w:val="00471FAE"/>
    <w:rsid w:val="0047202F"/>
    <w:rsid w:val="004722BD"/>
    <w:rsid w:val="00472D49"/>
    <w:rsid w:val="00473440"/>
    <w:rsid w:val="00473E03"/>
    <w:rsid w:val="004740BE"/>
    <w:rsid w:val="004746A7"/>
    <w:rsid w:val="004750F3"/>
    <w:rsid w:val="00475BFD"/>
    <w:rsid w:val="00475EDD"/>
    <w:rsid w:val="00476AF3"/>
    <w:rsid w:val="004772A6"/>
    <w:rsid w:val="0047743C"/>
    <w:rsid w:val="004800AC"/>
    <w:rsid w:val="0048051A"/>
    <w:rsid w:val="00480831"/>
    <w:rsid w:val="0048143D"/>
    <w:rsid w:val="00482652"/>
    <w:rsid w:val="00482B09"/>
    <w:rsid w:val="00482CDA"/>
    <w:rsid w:val="004831CE"/>
    <w:rsid w:val="00483B7F"/>
    <w:rsid w:val="00483BAD"/>
    <w:rsid w:val="00484136"/>
    <w:rsid w:val="004847D2"/>
    <w:rsid w:val="004849A5"/>
    <w:rsid w:val="00485210"/>
    <w:rsid w:val="00485791"/>
    <w:rsid w:val="00485FC6"/>
    <w:rsid w:val="00486296"/>
    <w:rsid w:val="00487C1D"/>
    <w:rsid w:val="00487E5C"/>
    <w:rsid w:val="00490A6A"/>
    <w:rsid w:val="00490C40"/>
    <w:rsid w:val="004919B9"/>
    <w:rsid w:val="0049270D"/>
    <w:rsid w:val="004927BD"/>
    <w:rsid w:val="0049296D"/>
    <w:rsid w:val="00492A04"/>
    <w:rsid w:val="00493D7B"/>
    <w:rsid w:val="00493D7C"/>
    <w:rsid w:val="00493DA7"/>
    <w:rsid w:val="00493E07"/>
    <w:rsid w:val="00493E18"/>
    <w:rsid w:val="00495043"/>
    <w:rsid w:val="00495BE1"/>
    <w:rsid w:val="0049667D"/>
    <w:rsid w:val="00497129"/>
    <w:rsid w:val="00497271"/>
    <w:rsid w:val="0049739B"/>
    <w:rsid w:val="004A070A"/>
    <w:rsid w:val="004A1E86"/>
    <w:rsid w:val="004A2655"/>
    <w:rsid w:val="004A2B28"/>
    <w:rsid w:val="004A2D42"/>
    <w:rsid w:val="004A2EE8"/>
    <w:rsid w:val="004A359B"/>
    <w:rsid w:val="004A3C94"/>
    <w:rsid w:val="004A7D90"/>
    <w:rsid w:val="004B0272"/>
    <w:rsid w:val="004B07F5"/>
    <w:rsid w:val="004B1EC3"/>
    <w:rsid w:val="004B2B7B"/>
    <w:rsid w:val="004B3DB1"/>
    <w:rsid w:val="004B3F92"/>
    <w:rsid w:val="004B4395"/>
    <w:rsid w:val="004B446C"/>
    <w:rsid w:val="004B5159"/>
    <w:rsid w:val="004B5736"/>
    <w:rsid w:val="004B6ACD"/>
    <w:rsid w:val="004B6D92"/>
    <w:rsid w:val="004B6ED5"/>
    <w:rsid w:val="004B704C"/>
    <w:rsid w:val="004B7627"/>
    <w:rsid w:val="004B7A47"/>
    <w:rsid w:val="004B7CFE"/>
    <w:rsid w:val="004B7FAC"/>
    <w:rsid w:val="004C0CE7"/>
    <w:rsid w:val="004C0F04"/>
    <w:rsid w:val="004C1637"/>
    <w:rsid w:val="004C194C"/>
    <w:rsid w:val="004C2469"/>
    <w:rsid w:val="004C2B35"/>
    <w:rsid w:val="004C328F"/>
    <w:rsid w:val="004C341A"/>
    <w:rsid w:val="004C3500"/>
    <w:rsid w:val="004C36CD"/>
    <w:rsid w:val="004C44EC"/>
    <w:rsid w:val="004C4998"/>
    <w:rsid w:val="004C5253"/>
    <w:rsid w:val="004C54E2"/>
    <w:rsid w:val="004C55FA"/>
    <w:rsid w:val="004C589F"/>
    <w:rsid w:val="004C5E78"/>
    <w:rsid w:val="004C768D"/>
    <w:rsid w:val="004D0334"/>
    <w:rsid w:val="004D07C2"/>
    <w:rsid w:val="004D2094"/>
    <w:rsid w:val="004D250E"/>
    <w:rsid w:val="004D2D42"/>
    <w:rsid w:val="004D367E"/>
    <w:rsid w:val="004D43A0"/>
    <w:rsid w:val="004D446A"/>
    <w:rsid w:val="004D52CB"/>
    <w:rsid w:val="004D6A98"/>
    <w:rsid w:val="004D6FAB"/>
    <w:rsid w:val="004E353B"/>
    <w:rsid w:val="004E3719"/>
    <w:rsid w:val="004E3A00"/>
    <w:rsid w:val="004E3B6E"/>
    <w:rsid w:val="004E4779"/>
    <w:rsid w:val="004E5EA4"/>
    <w:rsid w:val="004E6799"/>
    <w:rsid w:val="004E6F99"/>
    <w:rsid w:val="004E7F6C"/>
    <w:rsid w:val="004E7FB8"/>
    <w:rsid w:val="004F0274"/>
    <w:rsid w:val="004F097F"/>
    <w:rsid w:val="004F0CE5"/>
    <w:rsid w:val="004F14FE"/>
    <w:rsid w:val="004F1FC5"/>
    <w:rsid w:val="004F241D"/>
    <w:rsid w:val="004F27CB"/>
    <w:rsid w:val="004F2EE3"/>
    <w:rsid w:val="004F36F3"/>
    <w:rsid w:val="004F4284"/>
    <w:rsid w:val="004F4434"/>
    <w:rsid w:val="004F4CDA"/>
    <w:rsid w:val="004F564C"/>
    <w:rsid w:val="004F570C"/>
    <w:rsid w:val="004F5A5D"/>
    <w:rsid w:val="004F5F58"/>
    <w:rsid w:val="004F609D"/>
    <w:rsid w:val="004F6B69"/>
    <w:rsid w:val="004F73E2"/>
    <w:rsid w:val="005004EB"/>
    <w:rsid w:val="00500E13"/>
    <w:rsid w:val="0050104C"/>
    <w:rsid w:val="00501DBA"/>
    <w:rsid w:val="005028B3"/>
    <w:rsid w:val="00502E56"/>
    <w:rsid w:val="0050355A"/>
    <w:rsid w:val="00505AD8"/>
    <w:rsid w:val="00505F2F"/>
    <w:rsid w:val="005064C4"/>
    <w:rsid w:val="00506A1E"/>
    <w:rsid w:val="00507A3A"/>
    <w:rsid w:val="0051071D"/>
    <w:rsid w:val="00510915"/>
    <w:rsid w:val="00510CED"/>
    <w:rsid w:val="00510E94"/>
    <w:rsid w:val="00511CA2"/>
    <w:rsid w:val="005121FC"/>
    <w:rsid w:val="005123B1"/>
    <w:rsid w:val="00512473"/>
    <w:rsid w:val="0051256D"/>
    <w:rsid w:val="00512A90"/>
    <w:rsid w:val="00512BBC"/>
    <w:rsid w:val="00513135"/>
    <w:rsid w:val="00513141"/>
    <w:rsid w:val="00513237"/>
    <w:rsid w:val="00513372"/>
    <w:rsid w:val="00513F26"/>
    <w:rsid w:val="00513FAD"/>
    <w:rsid w:val="00516F4B"/>
    <w:rsid w:val="00517506"/>
    <w:rsid w:val="00517711"/>
    <w:rsid w:val="00517C82"/>
    <w:rsid w:val="005203D2"/>
    <w:rsid w:val="00521619"/>
    <w:rsid w:val="00521DA8"/>
    <w:rsid w:val="00522012"/>
    <w:rsid w:val="00522338"/>
    <w:rsid w:val="00522912"/>
    <w:rsid w:val="00522F93"/>
    <w:rsid w:val="00523127"/>
    <w:rsid w:val="00523317"/>
    <w:rsid w:val="0052467E"/>
    <w:rsid w:val="005249F2"/>
    <w:rsid w:val="005255A6"/>
    <w:rsid w:val="00525D57"/>
    <w:rsid w:val="00526A4C"/>
    <w:rsid w:val="00531FC9"/>
    <w:rsid w:val="005325F4"/>
    <w:rsid w:val="00532EEF"/>
    <w:rsid w:val="00533247"/>
    <w:rsid w:val="00533F6B"/>
    <w:rsid w:val="0053436A"/>
    <w:rsid w:val="0053462F"/>
    <w:rsid w:val="00534A9E"/>
    <w:rsid w:val="0053508F"/>
    <w:rsid w:val="005361E0"/>
    <w:rsid w:val="00536433"/>
    <w:rsid w:val="00536558"/>
    <w:rsid w:val="00536BDC"/>
    <w:rsid w:val="005406EB"/>
    <w:rsid w:val="0054107E"/>
    <w:rsid w:val="0054169A"/>
    <w:rsid w:val="00541896"/>
    <w:rsid w:val="00541B53"/>
    <w:rsid w:val="00542498"/>
    <w:rsid w:val="00542510"/>
    <w:rsid w:val="005431FC"/>
    <w:rsid w:val="005436D8"/>
    <w:rsid w:val="005437A7"/>
    <w:rsid w:val="0054398A"/>
    <w:rsid w:val="00543E3D"/>
    <w:rsid w:val="005440F2"/>
    <w:rsid w:val="00544B47"/>
    <w:rsid w:val="00544EBD"/>
    <w:rsid w:val="0054509D"/>
    <w:rsid w:val="005451FF"/>
    <w:rsid w:val="0054667A"/>
    <w:rsid w:val="005466C7"/>
    <w:rsid w:val="005470A2"/>
    <w:rsid w:val="00547865"/>
    <w:rsid w:val="00547A2B"/>
    <w:rsid w:val="00547DE4"/>
    <w:rsid w:val="00550B00"/>
    <w:rsid w:val="00550BE0"/>
    <w:rsid w:val="00552186"/>
    <w:rsid w:val="005528E7"/>
    <w:rsid w:val="00552AC8"/>
    <w:rsid w:val="0055304D"/>
    <w:rsid w:val="00553C9F"/>
    <w:rsid w:val="00553D56"/>
    <w:rsid w:val="0055488E"/>
    <w:rsid w:val="0055497C"/>
    <w:rsid w:val="005550C9"/>
    <w:rsid w:val="0055531A"/>
    <w:rsid w:val="00555603"/>
    <w:rsid w:val="005565CD"/>
    <w:rsid w:val="005567C4"/>
    <w:rsid w:val="00556BBF"/>
    <w:rsid w:val="00556F24"/>
    <w:rsid w:val="0056028A"/>
    <w:rsid w:val="005603F7"/>
    <w:rsid w:val="00560B68"/>
    <w:rsid w:val="00560E85"/>
    <w:rsid w:val="00560F22"/>
    <w:rsid w:val="00561133"/>
    <w:rsid w:val="005612F1"/>
    <w:rsid w:val="00562F22"/>
    <w:rsid w:val="00564B0D"/>
    <w:rsid w:val="00564D8F"/>
    <w:rsid w:val="0056517D"/>
    <w:rsid w:val="00565877"/>
    <w:rsid w:val="005662B2"/>
    <w:rsid w:val="00566A5A"/>
    <w:rsid w:val="00570999"/>
    <w:rsid w:val="00570EA9"/>
    <w:rsid w:val="00571015"/>
    <w:rsid w:val="00571566"/>
    <w:rsid w:val="00571ECC"/>
    <w:rsid w:val="005727F1"/>
    <w:rsid w:val="00572B73"/>
    <w:rsid w:val="00572E9E"/>
    <w:rsid w:val="005731C6"/>
    <w:rsid w:val="0057366A"/>
    <w:rsid w:val="00573D89"/>
    <w:rsid w:val="00574234"/>
    <w:rsid w:val="00574454"/>
    <w:rsid w:val="005745A0"/>
    <w:rsid w:val="005748D4"/>
    <w:rsid w:val="00574A91"/>
    <w:rsid w:val="0057521E"/>
    <w:rsid w:val="005755BE"/>
    <w:rsid w:val="00576704"/>
    <w:rsid w:val="005776EB"/>
    <w:rsid w:val="00577D64"/>
    <w:rsid w:val="00577E07"/>
    <w:rsid w:val="005807AD"/>
    <w:rsid w:val="00580D7F"/>
    <w:rsid w:val="00581CD1"/>
    <w:rsid w:val="00581D1E"/>
    <w:rsid w:val="00582054"/>
    <w:rsid w:val="005820D9"/>
    <w:rsid w:val="00583DF9"/>
    <w:rsid w:val="00584392"/>
    <w:rsid w:val="00585837"/>
    <w:rsid w:val="00585D3A"/>
    <w:rsid w:val="0058672B"/>
    <w:rsid w:val="00587022"/>
    <w:rsid w:val="0058772E"/>
    <w:rsid w:val="00587DD9"/>
    <w:rsid w:val="0059029C"/>
    <w:rsid w:val="00590436"/>
    <w:rsid w:val="0059051C"/>
    <w:rsid w:val="00590877"/>
    <w:rsid w:val="00590C60"/>
    <w:rsid w:val="00590D6E"/>
    <w:rsid w:val="0059185A"/>
    <w:rsid w:val="0059236F"/>
    <w:rsid w:val="00592F49"/>
    <w:rsid w:val="00593CF4"/>
    <w:rsid w:val="0059438B"/>
    <w:rsid w:val="00596895"/>
    <w:rsid w:val="00596A88"/>
    <w:rsid w:val="00596AC6"/>
    <w:rsid w:val="00597871"/>
    <w:rsid w:val="00597D0E"/>
    <w:rsid w:val="00597E58"/>
    <w:rsid w:val="005A02DA"/>
    <w:rsid w:val="005A07C7"/>
    <w:rsid w:val="005A0CA4"/>
    <w:rsid w:val="005A0EDA"/>
    <w:rsid w:val="005A1117"/>
    <w:rsid w:val="005A1440"/>
    <w:rsid w:val="005A1EEC"/>
    <w:rsid w:val="005A3205"/>
    <w:rsid w:val="005A3427"/>
    <w:rsid w:val="005A427B"/>
    <w:rsid w:val="005A448C"/>
    <w:rsid w:val="005A47D3"/>
    <w:rsid w:val="005A4CDD"/>
    <w:rsid w:val="005A5098"/>
    <w:rsid w:val="005A7C4F"/>
    <w:rsid w:val="005A7EC6"/>
    <w:rsid w:val="005B05DA"/>
    <w:rsid w:val="005B0BCB"/>
    <w:rsid w:val="005B0C0B"/>
    <w:rsid w:val="005B0C70"/>
    <w:rsid w:val="005B137E"/>
    <w:rsid w:val="005B1CFB"/>
    <w:rsid w:val="005B1D01"/>
    <w:rsid w:val="005B210B"/>
    <w:rsid w:val="005B21A0"/>
    <w:rsid w:val="005B2C61"/>
    <w:rsid w:val="005B2F71"/>
    <w:rsid w:val="005B331F"/>
    <w:rsid w:val="005B3805"/>
    <w:rsid w:val="005B38CA"/>
    <w:rsid w:val="005B3CA8"/>
    <w:rsid w:val="005B3D28"/>
    <w:rsid w:val="005B44F6"/>
    <w:rsid w:val="005B53EB"/>
    <w:rsid w:val="005B66EB"/>
    <w:rsid w:val="005B6714"/>
    <w:rsid w:val="005B67D3"/>
    <w:rsid w:val="005B6A6A"/>
    <w:rsid w:val="005B737C"/>
    <w:rsid w:val="005C007B"/>
    <w:rsid w:val="005C04A5"/>
    <w:rsid w:val="005C0FD8"/>
    <w:rsid w:val="005C1FA7"/>
    <w:rsid w:val="005C2090"/>
    <w:rsid w:val="005C26B4"/>
    <w:rsid w:val="005C3A67"/>
    <w:rsid w:val="005C3B5C"/>
    <w:rsid w:val="005C3F76"/>
    <w:rsid w:val="005C4742"/>
    <w:rsid w:val="005C4E3A"/>
    <w:rsid w:val="005C541E"/>
    <w:rsid w:val="005C60C1"/>
    <w:rsid w:val="005C6D02"/>
    <w:rsid w:val="005D0712"/>
    <w:rsid w:val="005D0AC0"/>
    <w:rsid w:val="005D1920"/>
    <w:rsid w:val="005D19B9"/>
    <w:rsid w:val="005D1B2C"/>
    <w:rsid w:val="005D1B34"/>
    <w:rsid w:val="005D1E75"/>
    <w:rsid w:val="005D462A"/>
    <w:rsid w:val="005D4A7B"/>
    <w:rsid w:val="005D4F31"/>
    <w:rsid w:val="005D58DC"/>
    <w:rsid w:val="005D5AA0"/>
    <w:rsid w:val="005D6468"/>
    <w:rsid w:val="005D67CB"/>
    <w:rsid w:val="005D69EF"/>
    <w:rsid w:val="005D78FF"/>
    <w:rsid w:val="005D79C3"/>
    <w:rsid w:val="005D7FFB"/>
    <w:rsid w:val="005E0448"/>
    <w:rsid w:val="005E0986"/>
    <w:rsid w:val="005E0F57"/>
    <w:rsid w:val="005E1220"/>
    <w:rsid w:val="005E15D5"/>
    <w:rsid w:val="005E1975"/>
    <w:rsid w:val="005E2066"/>
    <w:rsid w:val="005E235C"/>
    <w:rsid w:val="005E24D3"/>
    <w:rsid w:val="005E2704"/>
    <w:rsid w:val="005E29D7"/>
    <w:rsid w:val="005E3A62"/>
    <w:rsid w:val="005E3CE8"/>
    <w:rsid w:val="005E3D6C"/>
    <w:rsid w:val="005E425F"/>
    <w:rsid w:val="005E5190"/>
    <w:rsid w:val="005E5350"/>
    <w:rsid w:val="005E5A4E"/>
    <w:rsid w:val="005E6F42"/>
    <w:rsid w:val="005E70E1"/>
    <w:rsid w:val="005E7235"/>
    <w:rsid w:val="005E77A7"/>
    <w:rsid w:val="005E7D83"/>
    <w:rsid w:val="005F0133"/>
    <w:rsid w:val="005F08A0"/>
    <w:rsid w:val="005F103E"/>
    <w:rsid w:val="005F13B6"/>
    <w:rsid w:val="005F1486"/>
    <w:rsid w:val="005F1540"/>
    <w:rsid w:val="005F283F"/>
    <w:rsid w:val="005F2F01"/>
    <w:rsid w:val="005F38BC"/>
    <w:rsid w:val="005F48DD"/>
    <w:rsid w:val="005F4A43"/>
    <w:rsid w:val="005F5024"/>
    <w:rsid w:val="005F527F"/>
    <w:rsid w:val="005F5C43"/>
    <w:rsid w:val="005F643A"/>
    <w:rsid w:val="005F64B7"/>
    <w:rsid w:val="005F6B5B"/>
    <w:rsid w:val="005F72B9"/>
    <w:rsid w:val="00600247"/>
    <w:rsid w:val="00601156"/>
    <w:rsid w:val="00601677"/>
    <w:rsid w:val="00602014"/>
    <w:rsid w:val="006021F2"/>
    <w:rsid w:val="00603097"/>
    <w:rsid w:val="00603201"/>
    <w:rsid w:val="00603559"/>
    <w:rsid w:val="00603F49"/>
    <w:rsid w:val="006047DF"/>
    <w:rsid w:val="00604891"/>
    <w:rsid w:val="00604BD0"/>
    <w:rsid w:val="00606058"/>
    <w:rsid w:val="006065B9"/>
    <w:rsid w:val="00606C8F"/>
    <w:rsid w:val="00606F2D"/>
    <w:rsid w:val="006071D7"/>
    <w:rsid w:val="00607822"/>
    <w:rsid w:val="00607E9E"/>
    <w:rsid w:val="00610688"/>
    <w:rsid w:val="00610B60"/>
    <w:rsid w:val="0061116B"/>
    <w:rsid w:val="00612305"/>
    <w:rsid w:val="006123AC"/>
    <w:rsid w:val="0061377A"/>
    <w:rsid w:val="00613C54"/>
    <w:rsid w:val="00613EA5"/>
    <w:rsid w:val="00613F29"/>
    <w:rsid w:val="006150A1"/>
    <w:rsid w:val="006152A3"/>
    <w:rsid w:val="00615339"/>
    <w:rsid w:val="00615448"/>
    <w:rsid w:val="00616106"/>
    <w:rsid w:val="006162D1"/>
    <w:rsid w:val="0061635C"/>
    <w:rsid w:val="006164C5"/>
    <w:rsid w:val="0061697D"/>
    <w:rsid w:val="0061778F"/>
    <w:rsid w:val="006177DD"/>
    <w:rsid w:val="006178F8"/>
    <w:rsid w:val="00617D2F"/>
    <w:rsid w:val="00621A4F"/>
    <w:rsid w:val="00621FB5"/>
    <w:rsid w:val="0062322D"/>
    <w:rsid w:val="006233E7"/>
    <w:rsid w:val="006239F0"/>
    <w:rsid w:val="0062502B"/>
    <w:rsid w:val="00625327"/>
    <w:rsid w:val="006257F5"/>
    <w:rsid w:val="006266A3"/>
    <w:rsid w:val="00626848"/>
    <w:rsid w:val="0062742F"/>
    <w:rsid w:val="0062768A"/>
    <w:rsid w:val="006276E1"/>
    <w:rsid w:val="00627721"/>
    <w:rsid w:val="0063006D"/>
    <w:rsid w:val="006305E2"/>
    <w:rsid w:val="00630934"/>
    <w:rsid w:val="00631732"/>
    <w:rsid w:val="00631ACC"/>
    <w:rsid w:val="00631D1B"/>
    <w:rsid w:val="00631F89"/>
    <w:rsid w:val="006321AF"/>
    <w:rsid w:val="00632299"/>
    <w:rsid w:val="006326E5"/>
    <w:rsid w:val="006326ED"/>
    <w:rsid w:val="006330C1"/>
    <w:rsid w:val="006343EC"/>
    <w:rsid w:val="006344D4"/>
    <w:rsid w:val="0063484E"/>
    <w:rsid w:val="006348CF"/>
    <w:rsid w:val="00634A2F"/>
    <w:rsid w:val="00634B45"/>
    <w:rsid w:val="00634BFC"/>
    <w:rsid w:val="00634C78"/>
    <w:rsid w:val="006350C6"/>
    <w:rsid w:val="006357D4"/>
    <w:rsid w:val="00635A07"/>
    <w:rsid w:val="006360D5"/>
    <w:rsid w:val="006366AC"/>
    <w:rsid w:val="00636BE3"/>
    <w:rsid w:val="006372C1"/>
    <w:rsid w:val="006401F3"/>
    <w:rsid w:val="00640B0C"/>
    <w:rsid w:val="00642241"/>
    <w:rsid w:val="00642802"/>
    <w:rsid w:val="00642AD7"/>
    <w:rsid w:val="00642B9A"/>
    <w:rsid w:val="00643671"/>
    <w:rsid w:val="00643B0F"/>
    <w:rsid w:val="00643FC5"/>
    <w:rsid w:val="00644BA3"/>
    <w:rsid w:val="0064528E"/>
    <w:rsid w:val="006460A0"/>
    <w:rsid w:val="0064663F"/>
    <w:rsid w:val="006474E4"/>
    <w:rsid w:val="006475DA"/>
    <w:rsid w:val="00647DC1"/>
    <w:rsid w:val="0065015F"/>
    <w:rsid w:val="00650525"/>
    <w:rsid w:val="006510F2"/>
    <w:rsid w:val="00651241"/>
    <w:rsid w:val="006515F2"/>
    <w:rsid w:val="006516BB"/>
    <w:rsid w:val="00651C8A"/>
    <w:rsid w:val="006525AE"/>
    <w:rsid w:val="006526D8"/>
    <w:rsid w:val="00652938"/>
    <w:rsid w:val="0065297B"/>
    <w:rsid w:val="00652991"/>
    <w:rsid w:val="0065317C"/>
    <w:rsid w:val="00653796"/>
    <w:rsid w:val="00653973"/>
    <w:rsid w:val="006539D8"/>
    <w:rsid w:val="00653A2C"/>
    <w:rsid w:val="006546FC"/>
    <w:rsid w:val="00655447"/>
    <w:rsid w:val="00655ABC"/>
    <w:rsid w:val="0065646E"/>
    <w:rsid w:val="00656E3F"/>
    <w:rsid w:val="00657F60"/>
    <w:rsid w:val="00660032"/>
    <w:rsid w:val="00661A9F"/>
    <w:rsid w:val="00661B7D"/>
    <w:rsid w:val="00661DB4"/>
    <w:rsid w:val="00661DCC"/>
    <w:rsid w:val="00661EE0"/>
    <w:rsid w:val="00662399"/>
    <w:rsid w:val="00663096"/>
    <w:rsid w:val="00663207"/>
    <w:rsid w:val="0066402F"/>
    <w:rsid w:val="00664819"/>
    <w:rsid w:val="00664AF7"/>
    <w:rsid w:val="006651E0"/>
    <w:rsid w:val="006652D1"/>
    <w:rsid w:val="00666026"/>
    <w:rsid w:val="00666757"/>
    <w:rsid w:val="0066676A"/>
    <w:rsid w:val="0066698C"/>
    <w:rsid w:val="00666C0D"/>
    <w:rsid w:val="00667049"/>
    <w:rsid w:val="0066706C"/>
    <w:rsid w:val="0066774B"/>
    <w:rsid w:val="00667F0E"/>
    <w:rsid w:val="00667FBC"/>
    <w:rsid w:val="00670143"/>
    <w:rsid w:val="00670667"/>
    <w:rsid w:val="00670AC7"/>
    <w:rsid w:val="00670B7E"/>
    <w:rsid w:val="00671C15"/>
    <w:rsid w:val="00671E64"/>
    <w:rsid w:val="00675C61"/>
    <w:rsid w:val="00675F54"/>
    <w:rsid w:val="006762FD"/>
    <w:rsid w:val="00676B33"/>
    <w:rsid w:val="00677551"/>
    <w:rsid w:val="006776BD"/>
    <w:rsid w:val="00677723"/>
    <w:rsid w:val="006807E7"/>
    <w:rsid w:val="00681E4A"/>
    <w:rsid w:val="00681FDE"/>
    <w:rsid w:val="0068248E"/>
    <w:rsid w:val="0068269E"/>
    <w:rsid w:val="006831E4"/>
    <w:rsid w:val="00683C9C"/>
    <w:rsid w:val="00684BAF"/>
    <w:rsid w:val="0068594E"/>
    <w:rsid w:val="0068682E"/>
    <w:rsid w:val="006870C4"/>
    <w:rsid w:val="006875F0"/>
    <w:rsid w:val="00687B6F"/>
    <w:rsid w:val="00687C58"/>
    <w:rsid w:val="00690B21"/>
    <w:rsid w:val="006910B8"/>
    <w:rsid w:val="006916EC"/>
    <w:rsid w:val="00691750"/>
    <w:rsid w:val="00691AC6"/>
    <w:rsid w:val="00691B5A"/>
    <w:rsid w:val="00691FFC"/>
    <w:rsid w:val="006920CE"/>
    <w:rsid w:val="00692C75"/>
    <w:rsid w:val="00694B82"/>
    <w:rsid w:val="00696430"/>
    <w:rsid w:val="00696BC4"/>
    <w:rsid w:val="00697EBF"/>
    <w:rsid w:val="006A0521"/>
    <w:rsid w:val="006A0E1E"/>
    <w:rsid w:val="006A1426"/>
    <w:rsid w:val="006A159C"/>
    <w:rsid w:val="006A21A1"/>
    <w:rsid w:val="006A22C2"/>
    <w:rsid w:val="006A240D"/>
    <w:rsid w:val="006A27EF"/>
    <w:rsid w:val="006A32CC"/>
    <w:rsid w:val="006A3371"/>
    <w:rsid w:val="006A4BD1"/>
    <w:rsid w:val="006A4C8F"/>
    <w:rsid w:val="006A5601"/>
    <w:rsid w:val="006A568E"/>
    <w:rsid w:val="006A5ED0"/>
    <w:rsid w:val="006A5F74"/>
    <w:rsid w:val="006A611E"/>
    <w:rsid w:val="006A6BBA"/>
    <w:rsid w:val="006A6DF6"/>
    <w:rsid w:val="006A752E"/>
    <w:rsid w:val="006A75D0"/>
    <w:rsid w:val="006A778F"/>
    <w:rsid w:val="006B0A5E"/>
    <w:rsid w:val="006B1151"/>
    <w:rsid w:val="006B154C"/>
    <w:rsid w:val="006B1E0E"/>
    <w:rsid w:val="006B205F"/>
    <w:rsid w:val="006B215D"/>
    <w:rsid w:val="006B25D7"/>
    <w:rsid w:val="006B2642"/>
    <w:rsid w:val="006B2994"/>
    <w:rsid w:val="006B2A88"/>
    <w:rsid w:val="006B44D6"/>
    <w:rsid w:val="006B4898"/>
    <w:rsid w:val="006B4B07"/>
    <w:rsid w:val="006B70DF"/>
    <w:rsid w:val="006B7D92"/>
    <w:rsid w:val="006C0377"/>
    <w:rsid w:val="006C0D7B"/>
    <w:rsid w:val="006C1346"/>
    <w:rsid w:val="006C1891"/>
    <w:rsid w:val="006C2011"/>
    <w:rsid w:val="006C20AF"/>
    <w:rsid w:val="006C2285"/>
    <w:rsid w:val="006C2B44"/>
    <w:rsid w:val="006C3216"/>
    <w:rsid w:val="006C3847"/>
    <w:rsid w:val="006C3BD9"/>
    <w:rsid w:val="006C3C56"/>
    <w:rsid w:val="006C401A"/>
    <w:rsid w:val="006C4405"/>
    <w:rsid w:val="006C458F"/>
    <w:rsid w:val="006C4B21"/>
    <w:rsid w:val="006C4E52"/>
    <w:rsid w:val="006C4EA4"/>
    <w:rsid w:val="006C5758"/>
    <w:rsid w:val="006C5772"/>
    <w:rsid w:val="006C5B43"/>
    <w:rsid w:val="006C5E56"/>
    <w:rsid w:val="006C6D67"/>
    <w:rsid w:val="006D04B6"/>
    <w:rsid w:val="006D101A"/>
    <w:rsid w:val="006D291F"/>
    <w:rsid w:val="006D31A2"/>
    <w:rsid w:val="006D31AF"/>
    <w:rsid w:val="006D4164"/>
    <w:rsid w:val="006D51DF"/>
    <w:rsid w:val="006D6261"/>
    <w:rsid w:val="006D70B5"/>
    <w:rsid w:val="006E06EF"/>
    <w:rsid w:val="006E1CCC"/>
    <w:rsid w:val="006E1F4D"/>
    <w:rsid w:val="006E2491"/>
    <w:rsid w:val="006E24FF"/>
    <w:rsid w:val="006E27D0"/>
    <w:rsid w:val="006E29E1"/>
    <w:rsid w:val="006E2E34"/>
    <w:rsid w:val="006E309C"/>
    <w:rsid w:val="006E34C6"/>
    <w:rsid w:val="006E3CB7"/>
    <w:rsid w:val="006E4BD8"/>
    <w:rsid w:val="006E58CD"/>
    <w:rsid w:val="006E5D17"/>
    <w:rsid w:val="006E660A"/>
    <w:rsid w:val="006E6C73"/>
    <w:rsid w:val="006E6D8B"/>
    <w:rsid w:val="006E71A9"/>
    <w:rsid w:val="006E7692"/>
    <w:rsid w:val="006E77D3"/>
    <w:rsid w:val="006F13F8"/>
    <w:rsid w:val="006F2BC6"/>
    <w:rsid w:val="006F307D"/>
    <w:rsid w:val="006F325D"/>
    <w:rsid w:val="006F4753"/>
    <w:rsid w:val="006F4AF3"/>
    <w:rsid w:val="006F519C"/>
    <w:rsid w:val="006F5CFC"/>
    <w:rsid w:val="006F6055"/>
    <w:rsid w:val="006F730C"/>
    <w:rsid w:val="006F7CC0"/>
    <w:rsid w:val="00702B5D"/>
    <w:rsid w:val="00703B68"/>
    <w:rsid w:val="00703C52"/>
    <w:rsid w:val="00703CDD"/>
    <w:rsid w:val="00704938"/>
    <w:rsid w:val="00704CFF"/>
    <w:rsid w:val="00704E2D"/>
    <w:rsid w:val="00705100"/>
    <w:rsid w:val="00705275"/>
    <w:rsid w:val="00705A32"/>
    <w:rsid w:val="00705F2E"/>
    <w:rsid w:val="00706D77"/>
    <w:rsid w:val="00707118"/>
    <w:rsid w:val="00707C5A"/>
    <w:rsid w:val="007100D4"/>
    <w:rsid w:val="0071069E"/>
    <w:rsid w:val="0071092B"/>
    <w:rsid w:val="00710A37"/>
    <w:rsid w:val="007115A1"/>
    <w:rsid w:val="007119E7"/>
    <w:rsid w:val="00711BCB"/>
    <w:rsid w:val="00711F89"/>
    <w:rsid w:val="007146CE"/>
    <w:rsid w:val="007147DA"/>
    <w:rsid w:val="00715379"/>
    <w:rsid w:val="00715625"/>
    <w:rsid w:val="00715B32"/>
    <w:rsid w:val="0071621F"/>
    <w:rsid w:val="00716B54"/>
    <w:rsid w:val="00716E09"/>
    <w:rsid w:val="007172C1"/>
    <w:rsid w:val="0071766E"/>
    <w:rsid w:val="0071781A"/>
    <w:rsid w:val="00717CC7"/>
    <w:rsid w:val="0072010D"/>
    <w:rsid w:val="00720A46"/>
    <w:rsid w:val="0072182B"/>
    <w:rsid w:val="007224CE"/>
    <w:rsid w:val="00722784"/>
    <w:rsid w:val="00722C89"/>
    <w:rsid w:val="007241CA"/>
    <w:rsid w:val="007248D6"/>
    <w:rsid w:val="007249AE"/>
    <w:rsid w:val="00724E7B"/>
    <w:rsid w:val="00725559"/>
    <w:rsid w:val="00726097"/>
    <w:rsid w:val="007266D3"/>
    <w:rsid w:val="007268B3"/>
    <w:rsid w:val="007269A4"/>
    <w:rsid w:val="00727A68"/>
    <w:rsid w:val="00730339"/>
    <w:rsid w:val="00730978"/>
    <w:rsid w:val="00730E40"/>
    <w:rsid w:val="00731845"/>
    <w:rsid w:val="00731851"/>
    <w:rsid w:val="007319E8"/>
    <w:rsid w:val="00732405"/>
    <w:rsid w:val="00732664"/>
    <w:rsid w:val="00732D76"/>
    <w:rsid w:val="00732DE7"/>
    <w:rsid w:val="00734A74"/>
    <w:rsid w:val="007352B7"/>
    <w:rsid w:val="007352D6"/>
    <w:rsid w:val="007353ED"/>
    <w:rsid w:val="0073570F"/>
    <w:rsid w:val="0073647B"/>
    <w:rsid w:val="0073685C"/>
    <w:rsid w:val="007369A8"/>
    <w:rsid w:val="00736BCF"/>
    <w:rsid w:val="00737223"/>
    <w:rsid w:val="00737E79"/>
    <w:rsid w:val="00740448"/>
    <w:rsid w:val="00740541"/>
    <w:rsid w:val="00740822"/>
    <w:rsid w:val="00740877"/>
    <w:rsid w:val="00740C83"/>
    <w:rsid w:val="0074175E"/>
    <w:rsid w:val="007419AA"/>
    <w:rsid w:val="00741C5F"/>
    <w:rsid w:val="0074270C"/>
    <w:rsid w:val="00742961"/>
    <w:rsid w:val="007436AF"/>
    <w:rsid w:val="007442BD"/>
    <w:rsid w:val="0074479C"/>
    <w:rsid w:val="00744B62"/>
    <w:rsid w:val="00745435"/>
    <w:rsid w:val="007456A1"/>
    <w:rsid w:val="00745736"/>
    <w:rsid w:val="0074578A"/>
    <w:rsid w:val="00747141"/>
    <w:rsid w:val="00747B4D"/>
    <w:rsid w:val="00747C43"/>
    <w:rsid w:val="00747E59"/>
    <w:rsid w:val="00750C91"/>
    <w:rsid w:val="007522FA"/>
    <w:rsid w:val="0075297E"/>
    <w:rsid w:val="00752B50"/>
    <w:rsid w:val="00753525"/>
    <w:rsid w:val="00753678"/>
    <w:rsid w:val="0075383A"/>
    <w:rsid w:val="0075404C"/>
    <w:rsid w:val="007540AF"/>
    <w:rsid w:val="00754184"/>
    <w:rsid w:val="0075585F"/>
    <w:rsid w:val="00756464"/>
    <w:rsid w:val="00756788"/>
    <w:rsid w:val="007568FA"/>
    <w:rsid w:val="00757084"/>
    <w:rsid w:val="0076007E"/>
    <w:rsid w:val="007600EB"/>
    <w:rsid w:val="007606FF"/>
    <w:rsid w:val="00760B3A"/>
    <w:rsid w:val="00760BDB"/>
    <w:rsid w:val="00760F2B"/>
    <w:rsid w:val="007610BF"/>
    <w:rsid w:val="007612A7"/>
    <w:rsid w:val="00762599"/>
    <w:rsid w:val="00762C91"/>
    <w:rsid w:val="00762F20"/>
    <w:rsid w:val="007639B4"/>
    <w:rsid w:val="00763D19"/>
    <w:rsid w:val="00763F73"/>
    <w:rsid w:val="00764159"/>
    <w:rsid w:val="00764480"/>
    <w:rsid w:val="007644F4"/>
    <w:rsid w:val="007647F2"/>
    <w:rsid w:val="00764A22"/>
    <w:rsid w:val="00764B89"/>
    <w:rsid w:val="00764BB0"/>
    <w:rsid w:val="007653FF"/>
    <w:rsid w:val="00765E9C"/>
    <w:rsid w:val="00766B4F"/>
    <w:rsid w:val="00766BBE"/>
    <w:rsid w:val="00766DAF"/>
    <w:rsid w:val="00766DFD"/>
    <w:rsid w:val="00767C2B"/>
    <w:rsid w:val="00767E91"/>
    <w:rsid w:val="0077002F"/>
    <w:rsid w:val="00770AFC"/>
    <w:rsid w:val="0077153A"/>
    <w:rsid w:val="00771E13"/>
    <w:rsid w:val="00771E58"/>
    <w:rsid w:val="007721E2"/>
    <w:rsid w:val="00772418"/>
    <w:rsid w:val="00772579"/>
    <w:rsid w:val="007726C2"/>
    <w:rsid w:val="007731EA"/>
    <w:rsid w:val="00773383"/>
    <w:rsid w:val="0077348E"/>
    <w:rsid w:val="00773729"/>
    <w:rsid w:val="007737E5"/>
    <w:rsid w:val="0077397E"/>
    <w:rsid w:val="00773DE9"/>
    <w:rsid w:val="00773F4C"/>
    <w:rsid w:val="00774B25"/>
    <w:rsid w:val="00775433"/>
    <w:rsid w:val="007760F6"/>
    <w:rsid w:val="00777304"/>
    <w:rsid w:val="007812EC"/>
    <w:rsid w:val="00782072"/>
    <w:rsid w:val="00782093"/>
    <w:rsid w:val="007824B5"/>
    <w:rsid w:val="00782674"/>
    <w:rsid w:val="0078289F"/>
    <w:rsid w:val="00782914"/>
    <w:rsid w:val="00783A32"/>
    <w:rsid w:val="007841CA"/>
    <w:rsid w:val="007842C1"/>
    <w:rsid w:val="00784BE8"/>
    <w:rsid w:val="00785189"/>
    <w:rsid w:val="00785835"/>
    <w:rsid w:val="0078599B"/>
    <w:rsid w:val="00785F95"/>
    <w:rsid w:val="00786753"/>
    <w:rsid w:val="00786C3B"/>
    <w:rsid w:val="007876E8"/>
    <w:rsid w:val="00787DC1"/>
    <w:rsid w:val="00790739"/>
    <w:rsid w:val="007908EF"/>
    <w:rsid w:val="00790D0B"/>
    <w:rsid w:val="00791301"/>
    <w:rsid w:val="00791E99"/>
    <w:rsid w:val="00792F3A"/>
    <w:rsid w:val="00792FEC"/>
    <w:rsid w:val="00793185"/>
    <w:rsid w:val="007932BD"/>
    <w:rsid w:val="007937C1"/>
    <w:rsid w:val="00793986"/>
    <w:rsid w:val="00793AC1"/>
    <w:rsid w:val="007940E5"/>
    <w:rsid w:val="0079415E"/>
    <w:rsid w:val="00794C49"/>
    <w:rsid w:val="0079511D"/>
    <w:rsid w:val="007951B0"/>
    <w:rsid w:val="0079540C"/>
    <w:rsid w:val="00795D6B"/>
    <w:rsid w:val="00796247"/>
    <w:rsid w:val="007965C3"/>
    <w:rsid w:val="00796692"/>
    <w:rsid w:val="00796A42"/>
    <w:rsid w:val="00796FBE"/>
    <w:rsid w:val="00797038"/>
    <w:rsid w:val="00797E9C"/>
    <w:rsid w:val="007A0387"/>
    <w:rsid w:val="007A0999"/>
    <w:rsid w:val="007A099C"/>
    <w:rsid w:val="007A0D0D"/>
    <w:rsid w:val="007A101E"/>
    <w:rsid w:val="007A1276"/>
    <w:rsid w:val="007A14C0"/>
    <w:rsid w:val="007A17D2"/>
    <w:rsid w:val="007A202F"/>
    <w:rsid w:val="007A276E"/>
    <w:rsid w:val="007A2E56"/>
    <w:rsid w:val="007A30C9"/>
    <w:rsid w:val="007A44DB"/>
    <w:rsid w:val="007A4702"/>
    <w:rsid w:val="007A4A59"/>
    <w:rsid w:val="007A537D"/>
    <w:rsid w:val="007A5694"/>
    <w:rsid w:val="007A62DA"/>
    <w:rsid w:val="007A7AF6"/>
    <w:rsid w:val="007B0511"/>
    <w:rsid w:val="007B074E"/>
    <w:rsid w:val="007B0753"/>
    <w:rsid w:val="007B0B9E"/>
    <w:rsid w:val="007B0ED6"/>
    <w:rsid w:val="007B1F01"/>
    <w:rsid w:val="007B2217"/>
    <w:rsid w:val="007B338E"/>
    <w:rsid w:val="007B341E"/>
    <w:rsid w:val="007B4514"/>
    <w:rsid w:val="007B5490"/>
    <w:rsid w:val="007B5A79"/>
    <w:rsid w:val="007B6437"/>
    <w:rsid w:val="007B6A18"/>
    <w:rsid w:val="007B6A84"/>
    <w:rsid w:val="007B71D5"/>
    <w:rsid w:val="007B7E88"/>
    <w:rsid w:val="007C0ADA"/>
    <w:rsid w:val="007C0D47"/>
    <w:rsid w:val="007C0E28"/>
    <w:rsid w:val="007C2268"/>
    <w:rsid w:val="007C2B17"/>
    <w:rsid w:val="007C39F9"/>
    <w:rsid w:val="007C3FB3"/>
    <w:rsid w:val="007C3FD6"/>
    <w:rsid w:val="007C4646"/>
    <w:rsid w:val="007C47AB"/>
    <w:rsid w:val="007C4B2E"/>
    <w:rsid w:val="007C5183"/>
    <w:rsid w:val="007C57E7"/>
    <w:rsid w:val="007C5AC6"/>
    <w:rsid w:val="007C5D9A"/>
    <w:rsid w:val="007C5FA1"/>
    <w:rsid w:val="007C6116"/>
    <w:rsid w:val="007C67F0"/>
    <w:rsid w:val="007C6B60"/>
    <w:rsid w:val="007C6CE3"/>
    <w:rsid w:val="007C7D66"/>
    <w:rsid w:val="007C7EFF"/>
    <w:rsid w:val="007D0872"/>
    <w:rsid w:val="007D1702"/>
    <w:rsid w:val="007D2374"/>
    <w:rsid w:val="007D27A2"/>
    <w:rsid w:val="007D3EB9"/>
    <w:rsid w:val="007D4907"/>
    <w:rsid w:val="007D50B3"/>
    <w:rsid w:val="007D5C6B"/>
    <w:rsid w:val="007D5D8A"/>
    <w:rsid w:val="007D5D99"/>
    <w:rsid w:val="007D65DC"/>
    <w:rsid w:val="007D72E1"/>
    <w:rsid w:val="007E0FEC"/>
    <w:rsid w:val="007E1108"/>
    <w:rsid w:val="007E199B"/>
    <w:rsid w:val="007E207E"/>
    <w:rsid w:val="007E286C"/>
    <w:rsid w:val="007E4358"/>
    <w:rsid w:val="007E4606"/>
    <w:rsid w:val="007E4D4F"/>
    <w:rsid w:val="007E509A"/>
    <w:rsid w:val="007E51A9"/>
    <w:rsid w:val="007E5726"/>
    <w:rsid w:val="007E664B"/>
    <w:rsid w:val="007E6CC4"/>
    <w:rsid w:val="007E6D2C"/>
    <w:rsid w:val="007E71F7"/>
    <w:rsid w:val="007E73FB"/>
    <w:rsid w:val="007E74C9"/>
    <w:rsid w:val="007E7760"/>
    <w:rsid w:val="007E7A12"/>
    <w:rsid w:val="007E7B2F"/>
    <w:rsid w:val="007E7F9F"/>
    <w:rsid w:val="007F167D"/>
    <w:rsid w:val="007F18B5"/>
    <w:rsid w:val="007F1D2A"/>
    <w:rsid w:val="007F2B50"/>
    <w:rsid w:val="007F340A"/>
    <w:rsid w:val="007F3628"/>
    <w:rsid w:val="007F3692"/>
    <w:rsid w:val="007F37A3"/>
    <w:rsid w:val="007F3EB8"/>
    <w:rsid w:val="007F5AAD"/>
    <w:rsid w:val="007F5C51"/>
    <w:rsid w:val="007F5DA1"/>
    <w:rsid w:val="007F677D"/>
    <w:rsid w:val="007F6CA6"/>
    <w:rsid w:val="008002FF"/>
    <w:rsid w:val="00800DBF"/>
    <w:rsid w:val="0080118A"/>
    <w:rsid w:val="008013BC"/>
    <w:rsid w:val="00801428"/>
    <w:rsid w:val="00801A9B"/>
    <w:rsid w:val="008035C2"/>
    <w:rsid w:val="008042C9"/>
    <w:rsid w:val="00804F22"/>
    <w:rsid w:val="00804FFF"/>
    <w:rsid w:val="008059E0"/>
    <w:rsid w:val="00805C8A"/>
    <w:rsid w:val="008061E4"/>
    <w:rsid w:val="00807C63"/>
    <w:rsid w:val="008105B7"/>
    <w:rsid w:val="00811573"/>
    <w:rsid w:val="008115A5"/>
    <w:rsid w:val="00811970"/>
    <w:rsid w:val="00812041"/>
    <w:rsid w:val="0081238E"/>
    <w:rsid w:val="00814FE6"/>
    <w:rsid w:val="0081540B"/>
    <w:rsid w:val="008156CE"/>
    <w:rsid w:val="0081588A"/>
    <w:rsid w:val="00816678"/>
    <w:rsid w:val="00817C42"/>
    <w:rsid w:val="00817FDD"/>
    <w:rsid w:val="00820BAD"/>
    <w:rsid w:val="00820D31"/>
    <w:rsid w:val="00822501"/>
    <w:rsid w:val="00822D81"/>
    <w:rsid w:val="00822ECE"/>
    <w:rsid w:val="008244D5"/>
    <w:rsid w:val="00824979"/>
    <w:rsid w:val="00825413"/>
    <w:rsid w:val="0082564A"/>
    <w:rsid w:val="0082570A"/>
    <w:rsid w:val="00825C51"/>
    <w:rsid w:val="00826FA2"/>
    <w:rsid w:val="008274CE"/>
    <w:rsid w:val="0083031C"/>
    <w:rsid w:val="008307AC"/>
    <w:rsid w:val="00831223"/>
    <w:rsid w:val="00831526"/>
    <w:rsid w:val="00831996"/>
    <w:rsid w:val="00831F34"/>
    <w:rsid w:val="0083231D"/>
    <w:rsid w:val="00832E5B"/>
    <w:rsid w:val="00833165"/>
    <w:rsid w:val="0083362D"/>
    <w:rsid w:val="00833902"/>
    <w:rsid w:val="00833A2A"/>
    <w:rsid w:val="00833A69"/>
    <w:rsid w:val="0083660C"/>
    <w:rsid w:val="00837B2A"/>
    <w:rsid w:val="0084054F"/>
    <w:rsid w:val="00840BA8"/>
    <w:rsid w:val="00840CD2"/>
    <w:rsid w:val="00840D53"/>
    <w:rsid w:val="0084128D"/>
    <w:rsid w:val="00842647"/>
    <w:rsid w:val="00842723"/>
    <w:rsid w:val="00842ABE"/>
    <w:rsid w:val="008438B0"/>
    <w:rsid w:val="0084472C"/>
    <w:rsid w:val="008449AF"/>
    <w:rsid w:val="00845781"/>
    <w:rsid w:val="0084592C"/>
    <w:rsid w:val="00845C80"/>
    <w:rsid w:val="00846536"/>
    <w:rsid w:val="008467A7"/>
    <w:rsid w:val="00847225"/>
    <w:rsid w:val="0084745D"/>
    <w:rsid w:val="00851B8C"/>
    <w:rsid w:val="008528CA"/>
    <w:rsid w:val="00852D4B"/>
    <w:rsid w:val="00853024"/>
    <w:rsid w:val="0085366D"/>
    <w:rsid w:val="0085411C"/>
    <w:rsid w:val="00854D99"/>
    <w:rsid w:val="00855A0E"/>
    <w:rsid w:val="0085645A"/>
    <w:rsid w:val="008568E2"/>
    <w:rsid w:val="00856949"/>
    <w:rsid w:val="00857D63"/>
    <w:rsid w:val="0086054A"/>
    <w:rsid w:val="00862118"/>
    <w:rsid w:val="0086369E"/>
    <w:rsid w:val="00863BF0"/>
    <w:rsid w:val="00863E5A"/>
    <w:rsid w:val="00863F5D"/>
    <w:rsid w:val="008642A1"/>
    <w:rsid w:val="008646CA"/>
    <w:rsid w:val="008700F3"/>
    <w:rsid w:val="00870230"/>
    <w:rsid w:val="008704E8"/>
    <w:rsid w:val="008705C1"/>
    <w:rsid w:val="00870835"/>
    <w:rsid w:val="00870A38"/>
    <w:rsid w:val="00870DB7"/>
    <w:rsid w:val="00871E3F"/>
    <w:rsid w:val="00871F03"/>
    <w:rsid w:val="00872276"/>
    <w:rsid w:val="00872BA5"/>
    <w:rsid w:val="008740C9"/>
    <w:rsid w:val="0087417C"/>
    <w:rsid w:val="008747F9"/>
    <w:rsid w:val="008749FA"/>
    <w:rsid w:val="008755D7"/>
    <w:rsid w:val="008757ED"/>
    <w:rsid w:val="00876F09"/>
    <w:rsid w:val="008771CE"/>
    <w:rsid w:val="00877FE0"/>
    <w:rsid w:val="0088054B"/>
    <w:rsid w:val="00880AD9"/>
    <w:rsid w:val="00880EE9"/>
    <w:rsid w:val="00881A2E"/>
    <w:rsid w:val="00881C01"/>
    <w:rsid w:val="0088259C"/>
    <w:rsid w:val="008825AB"/>
    <w:rsid w:val="00882DE4"/>
    <w:rsid w:val="0088382A"/>
    <w:rsid w:val="008840D9"/>
    <w:rsid w:val="00884219"/>
    <w:rsid w:val="008845EE"/>
    <w:rsid w:val="008846F5"/>
    <w:rsid w:val="00884C48"/>
    <w:rsid w:val="0088563C"/>
    <w:rsid w:val="00885F06"/>
    <w:rsid w:val="0088610B"/>
    <w:rsid w:val="008864CE"/>
    <w:rsid w:val="008867D4"/>
    <w:rsid w:val="008876D5"/>
    <w:rsid w:val="008904D4"/>
    <w:rsid w:val="00890727"/>
    <w:rsid w:val="00890C2A"/>
    <w:rsid w:val="00890CB5"/>
    <w:rsid w:val="00891049"/>
    <w:rsid w:val="00891077"/>
    <w:rsid w:val="008914E9"/>
    <w:rsid w:val="00892BB4"/>
    <w:rsid w:val="00894426"/>
    <w:rsid w:val="00894769"/>
    <w:rsid w:val="008951BA"/>
    <w:rsid w:val="008952EB"/>
    <w:rsid w:val="008966C9"/>
    <w:rsid w:val="00896DF3"/>
    <w:rsid w:val="008A0690"/>
    <w:rsid w:val="008A0761"/>
    <w:rsid w:val="008A10F8"/>
    <w:rsid w:val="008A12BC"/>
    <w:rsid w:val="008A1464"/>
    <w:rsid w:val="008A243C"/>
    <w:rsid w:val="008A2856"/>
    <w:rsid w:val="008A2AC5"/>
    <w:rsid w:val="008A3DD9"/>
    <w:rsid w:val="008A428E"/>
    <w:rsid w:val="008A5A77"/>
    <w:rsid w:val="008A5AD1"/>
    <w:rsid w:val="008A68CD"/>
    <w:rsid w:val="008A6A75"/>
    <w:rsid w:val="008A6C6A"/>
    <w:rsid w:val="008A7536"/>
    <w:rsid w:val="008A7D34"/>
    <w:rsid w:val="008A7ECA"/>
    <w:rsid w:val="008B09B7"/>
    <w:rsid w:val="008B0D86"/>
    <w:rsid w:val="008B11C8"/>
    <w:rsid w:val="008B2401"/>
    <w:rsid w:val="008B2512"/>
    <w:rsid w:val="008B27C2"/>
    <w:rsid w:val="008B3142"/>
    <w:rsid w:val="008B387A"/>
    <w:rsid w:val="008B4159"/>
    <w:rsid w:val="008B4591"/>
    <w:rsid w:val="008B4A3F"/>
    <w:rsid w:val="008B4B4D"/>
    <w:rsid w:val="008B4C07"/>
    <w:rsid w:val="008B501C"/>
    <w:rsid w:val="008B6C69"/>
    <w:rsid w:val="008B7678"/>
    <w:rsid w:val="008B7FC6"/>
    <w:rsid w:val="008C02F0"/>
    <w:rsid w:val="008C2A0B"/>
    <w:rsid w:val="008C2D4A"/>
    <w:rsid w:val="008C339A"/>
    <w:rsid w:val="008C3AD1"/>
    <w:rsid w:val="008C3DA9"/>
    <w:rsid w:val="008C4903"/>
    <w:rsid w:val="008C4CAB"/>
    <w:rsid w:val="008C4E06"/>
    <w:rsid w:val="008C4FF1"/>
    <w:rsid w:val="008C506D"/>
    <w:rsid w:val="008C6437"/>
    <w:rsid w:val="008C66C8"/>
    <w:rsid w:val="008C6815"/>
    <w:rsid w:val="008C6974"/>
    <w:rsid w:val="008C6BC5"/>
    <w:rsid w:val="008C7025"/>
    <w:rsid w:val="008C7096"/>
    <w:rsid w:val="008C748A"/>
    <w:rsid w:val="008D2376"/>
    <w:rsid w:val="008D28AE"/>
    <w:rsid w:val="008D2D9F"/>
    <w:rsid w:val="008D2F49"/>
    <w:rsid w:val="008D30C3"/>
    <w:rsid w:val="008D32C1"/>
    <w:rsid w:val="008D38F2"/>
    <w:rsid w:val="008D45F5"/>
    <w:rsid w:val="008D46CB"/>
    <w:rsid w:val="008D4C05"/>
    <w:rsid w:val="008D4DAF"/>
    <w:rsid w:val="008D540B"/>
    <w:rsid w:val="008D57AE"/>
    <w:rsid w:val="008D5984"/>
    <w:rsid w:val="008D69B7"/>
    <w:rsid w:val="008D7099"/>
    <w:rsid w:val="008D76CE"/>
    <w:rsid w:val="008D7730"/>
    <w:rsid w:val="008D7968"/>
    <w:rsid w:val="008E0C3A"/>
    <w:rsid w:val="008E0C7A"/>
    <w:rsid w:val="008E11D3"/>
    <w:rsid w:val="008E1E9D"/>
    <w:rsid w:val="008E239C"/>
    <w:rsid w:val="008E3719"/>
    <w:rsid w:val="008E3AA2"/>
    <w:rsid w:val="008E3C72"/>
    <w:rsid w:val="008E469A"/>
    <w:rsid w:val="008E46D9"/>
    <w:rsid w:val="008E4DDF"/>
    <w:rsid w:val="008E4FC7"/>
    <w:rsid w:val="008E5D2F"/>
    <w:rsid w:val="008E6B3A"/>
    <w:rsid w:val="008E7780"/>
    <w:rsid w:val="008F01DE"/>
    <w:rsid w:val="008F1246"/>
    <w:rsid w:val="008F28EF"/>
    <w:rsid w:val="008F29A9"/>
    <w:rsid w:val="008F33D7"/>
    <w:rsid w:val="008F4168"/>
    <w:rsid w:val="008F43DC"/>
    <w:rsid w:val="008F67E6"/>
    <w:rsid w:val="008F747A"/>
    <w:rsid w:val="00900905"/>
    <w:rsid w:val="0090111E"/>
    <w:rsid w:val="00901371"/>
    <w:rsid w:val="00901735"/>
    <w:rsid w:val="00901DC2"/>
    <w:rsid w:val="00901F62"/>
    <w:rsid w:val="00901F93"/>
    <w:rsid w:val="0090228C"/>
    <w:rsid w:val="00902508"/>
    <w:rsid w:val="00903959"/>
    <w:rsid w:val="009043E5"/>
    <w:rsid w:val="00905750"/>
    <w:rsid w:val="00905FC1"/>
    <w:rsid w:val="009061AD"/>
    <w:rsid w:val="00906A2B"/>
    <w:rsid w:val="00906BDD"/>
    <w:rsid w:val="00906F65"/>
    <w:rsid w:val="00907640"/>
    <w:rsid w:val="0091005C"/>
    <w:rsid w:val="00910423"/>
    <w:rsid w:val="0091081D"/>
    <w:rsid w:val="00910AE0"/>
    <w:rsid w:val="00911FD5"/>
    <w:rsid w:val="00912199"/>
    <w:rsid w:val="00912518"/>
    <w:rsid w:val="009136E0"/>
    <w:rsid w:val="00914547"/>
    <w:rsid w:val="00914581"/>
    <w:rsid w:val="009145A4"/>
    <w:rsid w:val="00915E32"/>
    <w:rsid w:val="0091601C"/>
    <w:rsid w:val="00916656"/>
    <w:rsid w:val="009167C6"/>
    <w:rsid w:val="00916FFA"/>
    <w:rsid w:val="00917237"/>
    <w:rsid w:val="009173F1"/>
    <w:rsid w:val="00917C78"/>
    <w:rsid w:val="00920002"/>
    <w:rsid w:val="009203B4"/>
    <w:rsid w:val="009205F8"/>
    <w:rsid w:val="0092157B"/>
    <w:rsid w:val="00921DE6"/>
    <w:rsid w:val="00922040"/>
    <w:rsid w:val="0092217E"/>
    <w:rsid w:val="00923423"/>
    <w:rsid w:val="00924EDA"/>
    <w:rsid w:val="0092564E"/>
    <w:rsid w:val="00925992"/>
    <w:rsid w:val="009268E8"/>
    <w:rsid w:val="009277DC"/>
    <w:rsid w:val="00927A88"/>
    <w:rsid w:val="009300A6"/>
    <w:rsid w:val="0093068A"/>
    <w:rsid w:val="00931891"/>
    <w:rsid w:val="009318BC"/>
    <w:rsid w:val="00931DC4"/>
    <w:rsid w:val="00932ADE"/>
    <w:rsid w:val="0093409E"/>
    <w:rsid w:val="009340AB"/>
    <w:rsid w:val="0093441D"/>
    <w:rsid w:val="00934696"/>
    <w:rsid w:val="00935290"/>
    <w:rsid w:val="00935EB6"/>
    <w:rsid w:val="0093692C"/>
    <w:rsid w:val="00936AAE"/>
    <w:rsid w:val="00937CC9"/>
    <w:rsid w:val="0094091F"/>
    <w:rsid w:val="00940EA0"/>
    <w:rsid w:val="00941723"/>
    <w:rsid w:val="00941791"/>
    <w:rsid w:val="00941F25"/>
    <w:rsid w:val="009428D4"/>
    <w:rsid w:val="00942B74"/>
    <w:rsid w:val="00942EC3"/>
    <w:rsid w:val="0094304E"/>
    <w:rsid w:val="00943F8D"/>
    <w:rsid w:val="00944304"/>
    <w:rsid w:val="00945747"/>
    <w:rsid w:val="009459D7"/>
    <w:rsid w:val="00946121"/>
    <w:rsid w:val="009466CD"/>
    <w:rsid w:val="00946818"/>
    <w:rsid w:val="00946B90"/>
    <w:rsid w:val="00946D92"/>
    <w:rsid w:val="00947003"/>
    <w:rsid w:val="009477D5"/>
    <w:rsid w:val="00947B0B"/>
    <w:rsid w:val="0095078C"/>
    <w:rsid w:val="0095116E"/>
    <w:rsid w:val="0095134C"/>
    <w:rsid w:val="00951ED1"/>
    <w:rsid w:val="009523AE"/>
    <w:rsid w:val="009523B3"/>
    <w:rsid w:val="00953236"/>
    <w:rsid w:val="00953716"/>
    <w:rsid w:val="00953929"/>
    <w:rsid w:val="00956C55"/>
    <w:rsid w:val="00957362"/>
    <w:rsid w:val="009574F5"/>
    <w:rsid w:val="00957DDD"/>
    <w:rsid w:val="00960F58"/>
    <w:rsid w:val="00961168"/>
    <w:rsid w:val="0096182C"/>
    <w:rsid w:val="0096307D"/>
    <w:rsid w:val="0096332A"/>
    <w:rsid w:val="009648E9"/>
    <w:rsid w:val="0096727B"/>
    <w:rsid w:val="00967336"/>
    <w:rsid w:val="009675D7"/>
    <w:rsid w:val="00967ACC"/>
    <w:rsid w:val="00970003"/>
    <w:rsid w:val="009704B9"/>
    <w:rsid w:val="00970C28"/>
    <w:rsid w:val="00971168"/>
    <w:rsid w:val="00971FE8"/>
    <w:rsid w:val="00972464"/>
    <w:rsid w:val="00972C50"/>
    <w:rsid w:val="00972C69"/>
    <w:rsid w:val="009731E2"/>
    <w:rsid w:val="009735F3"/>
    <w:rsid w:val="00973A0B"/>
    <w:rsid w:val="0097464C"/>
    <w:rsid w:val="00974EE7"/>
    <w:rsid w:val="00975136"/>
    <w:rsid w:val="0097560F"/>
    <w:rsid w:val="00976613"/>
    <w:rsid w:val="00976715"/>
    <w:rsid w:val="00976990"/>
    <w:rsid w:val="00976AC8"/>
    <w:rsid w:val="00976FDD"/>
    <w:rsid w:val="009778BB"/>
    <w:rsid w:val="00980AB1"/>
    <w:rsid w:val="00981C54"/>
    <w:rsid w:val="0098214A"/>
    <w:rsid w:val="009823C7"/>
    <w:rsid w:val="0098252D"/>
    <w:rsid w:val="00983C05"/>
    <w:rsid w:val="00984BD9"/>
    <w:rsid w:val="00985330"/>
    <w:rsid w:val="00985F3C"/>
    <w:rsid w:val="00986A68"/>
    <w:rsid w:val="00986D5C"/>
    <w:rsid w:val="009874F2"/>
    <w:rsid w:val="009876BC"/>
    <w:rsid w:val="00987AE6"/>
    <w:rsid w:val="00987DCF"/>
    <w:rsid w:val="009907FC"/>
    <w:rsid w:val="00990844"/>
    <w:rsid w:val="009929FA"/>
    <w:rsid w:val="00992BE9"/>
    <w:rsid w:val="0099340F"/>
    <w:rsid w:val="00993CB9"/>
    <w:rsid w:val="009945D0"/>
    <w:rsid w:val="009946E2"/>
    <w:rsid w:val="00994972"/>
    <w:rsid w:val="0099533F"/>
    <w:rsid w:val="00995777"/>
    <w:rsid w:val="00995DE0"/>
    <w:rsid w:val="009964A3"/>
    <w:rsid w:val="00997000"/>
    <w:rsid w:val="0099727C"/>
    <w:rsid w:val="00997992"/>
    <w:rsid w:val="009A09B9"/>
    <w:rsid w:val="009A0C55"/>
    <w:rsid w:val="009A1FF4"/>
    <w:rsid w:val="009A2385"/>
    <w:rsid w:val="009A23EB"/>
    <w:rsid w:val="009A43E4"/>
    <w:rsid w:val="009A4D04"/>
    <w:rsid w:val="009A7B22"/>
    <w:rsid w:val="009B04BC"/>
    <w:rsid w:val="009B103E"/>
    <w:rsid w:val="009B1BEC"/>
    <w:rsid w:val="009B29D1"/>
    <w:rsid w:val="009B3052"/>
    <w:rsid w:val="009B35FF"/>
    <w:rsid w:val="009B39F8"/>
    <w:rsid w:val="009B40A9"/>
    <w:rsid w:val="009B4301"/>
    <w:rsid w:val="009B51B8"/>
    <w:rsid w:val="009B51E5"/>
    <w:rsid w:val="009B6DBB"/>
    <w:rsid w:val="009B707C"/>
    <w:rsid w:val="009B716B"/>
    <w:rsid w:val="009B76B8"/>
    <w:rsid w:val="009B7B68"/>
    <w:rsid w:val="009C0641"/>
    <w:rsid w:val="009C0791"/>
    <w:rsid w:val="009C2129"/>
    <w:rsid w:val="009C2414"/>
    <w:rsid w:val="009C282B"/>
    <w:rsid w:val="009C28E5"/>
    <w:rsid w:val="009C2C46"/>
    <w:rsid w:val="009C33EC"/>
    <w:rsid w:val="009C3698"/>
    <w:rsid w:val="009C4665"/>
    <w:rsid w:val="009C46FF"/>
    <w:rsid w:val="009C4F05"/>
    <w:rsid w:val="009C5FE8"/>
    <w:rsid w:val="009C6A32"/>
    <w:rsid w:val="009D0591"/>
    <w:rsid w:val="009D05CA"/>
    <w:rsid w:val="009D1090"/>
    <w:rsid w:val="009D126C"/>
    <w:rsid w:val="009D1944"/>
    <w:rsid w:val="009D1A75"/>
    <w:rsid w:val="009D1EC3"/>
    <w:rsid w:val="009D213F"/>
    <w:rsid w:val="009D312C"/>
    <w:rsid w:val="009D38F0"/>
    <w:rsid w:val="009D39CB"/>
    <w:rsid w:val="009D3B27"/>
    <w:rsid w:val="009D3F83"/>
    <w:rsid w:val="009D4B2E"/>
    <w:rsid w:val="009D54CB"/>
    <w:rsid w:val="009D5523"/>
    <w:rsid w:val="009D5758"/>
    <w:rsid w:val="009D5FA8"/>
    <w:rsid w:val="009D62B4"/>
    <w:rsid w:val="009E0107"/>
    <w:rsid w:val="009E112A"/>
    <w:rsid w:val="009E1E27"/>
    <w:rsid w:val="009E22C0"/>
    <w:rsid w:val="009E283B"/>
    <w:rsid w:val="009E28FD"/>
    <w:rsid w:val="009E5452"/>
    <w:rsid w:val="009E61C8"/>
    <w:rsid w:val="009E65BC"/>
    <w:rsid w:val="009E669B"/>
    <w:rsid w:val="009E67BE"/>
    <w:rsid w:val="009E6C76"/>
    <w:rsid w:val="009E7B11"/>
    <w:rsid w:val="009E7EC4"/>
    <w:rsid w:val="009F02BE"/>
    <w:rsid w:val="009F04DF"/>
    <w:rsid w:val="009F0CFA"/>
    <w:rsid w:val="009F0E92"/>
    <w:rsid w:val="009F10C9"/>
    <w:rsid w:val="009F17D7"/>
    <w:rsid w:val="009F1B7A"/>
    <w:rsid w:val="009F1C19"/>
    <w:rsid w:val="009F1F0D"/>
    <w:rsid w:val="009F20B9"/>
    <w:rsid w:val="009F2294"/>
    <w:rsid w:val="009F251D"/>
    <w:rsid w:val="009F2735"/>
    <w:rsid w:val="009F2DE2"/>
    <w:rsid w:val="009F38FA"/>
    <w:rsid w:val="009F394A"/>
    <w:rsid w:val="009F4732"/>
    <w:rsid w:val="009F5292"/>
    <w:rsid w:val="009F5E78"/>
    <w:rsid w:val="009F60D7"/>
    <w:rsid w:val="009F660B"/>
    <w:rsid w:val="009F68E0"/>
    <w:rsid w:val="009F69CE"/>
    <w:rsid w:val="009F73C3"/>
    <w:rsid w:val="00A00076"/>
    <w:rsid w:val="00A0090A"/>
    <w:rsid w:val="00A009EC"/>
    <w:rsid w:val="00A01A5B"/>
    <w:rsid w:val="00A01A93"/>
    <w:rsid w:val="00A01EC7"/>
    <w:rsid w:val="00A01FFF"/>
    <w:rsid w:val="00A02175"/>
    <w:rsid w:val="00A02B86"/>
    <w:rsid w:val="00A02D0E"/>
    <w:rsid w:val="00A02E59"/>
    <w:rsid w:val="00A0534F"/>
    <w:rsid w:val="00A05853"/>
    <w:rsid w:val="00A05AB2"/>
    <w:rsid w:val="00A063F1"/>
    <w:rsid w:val="00A065E1"/>
    <w:rsid w:val="00A102D1"/>
    <w:rsid w:val="00A103CC"/>
    <w:rsid w:val="00A1050C"/>
    <w:rsid w:val="00A115C4"/>
    <w:rsid w:val="00A1229D"/>
    <w:rsid w:val="00A12E82"/>
    <w:rsid w:val="00A1334D"/>
    <w:rsid w:val="00A140BA"/>
    <w:rsid w:val="00A1490D"/>
    <w:rsid w:val="00A15307"/>
    <w:rsid w:val="00A156AA"/>
    <w:rsid w:val="00A15A4E"/>
    <w:rsid w:val="00A15AE5"/>
    <w:rsid w:val="00A16D1C"/>
    <w:rsid w:val="00A172E5"/>
    <w:rsid w:val="00A17B98"/>
    <w:rsid w:val="00A20031"/>
    <w:rsid w:val="00A202D3"/>
    <w:rsid w:val="00A20C72"/>
    <w:rsid w:val="00A21838"/>
    <w:rsid w:val="00A22290"/>
    <w:rsid w:val="00A2319E"/>
    <w:rsid w:val="00A238C4"/>
    <w:rsid w:val="00A23976"/>
    <w:rsid w:val="00A24003"/>
    <w:rsid w:val="00A24E46"/>
    <w:rsid w:val="00A252D0"/>
    <w:rsid w:val="00A26EFC"/>
    <w:rsid w:val="00A2765C"/>
    <w:rsid w:val="00A27950"/>
    <w:rsid w:val="00A318B6"/>
    <w:rsid w:val="00A31FEC"/>
    <w:rsid w:val="00A326AE"/>
    <w:rsid w:val="00A33D5D"/>
    <w:rsid w:val="00A34121"/>
    <w:rsid w:val="00A34906"/>
    <w:rsid w:val="00A35273"/>
    <w:rsid w:val="00A3561E"/>
    <w:rsid w:val="00A3597A"/>
    <w:rsid w:val="00A359E9"/>
    <w:rsid w:val="00A36CB8"/>
    <w:rsid w:val="00A36D64"/>
    <w:rsid w:val="00A37B47"/>
    <w:rsid w:val="00A37CA7"/>
    <w:rsid w:val="00A40495"/>
    <w:rsid w:val="00A40603"/>
    <w:rsid w:val="00A40DD5"/>
    <w:rsid w:val="00A415F2"/>
    <w:rsid w:val="00A41606"/>
    <w:rsid w:val="00A416FF"/>
    <w:rsid w:val="00A421A0"/>
    <w:rsid w:val="00A42396"/>
    <w:rsid w:val="00A42923"/>
    <w:rsid w:val="00A42A82"/>
    <w:rsid w:val="00A437D0"/>
    <w:rsid w:val="00A43838"/>
    <w:rsid w:val="00A43AC7"/>
    <w:rsid w:val="00A43EFA"/>
    <w:rsid w:val="00A45426"/>
    <w:rsid w:val="00A4566F"/>
    <w:rsid w:val="00A4567B"/>
    <w:rsid w:val="00A45715"/>
    <w:rsid w:val="00A45938"/>
    <w:rsid w:val="00A470CA"/>
    <w:rsid w:val="00A4721A"/>
    <w:rsid w:val="00A47333"/>
    <w:rsid w:val="00A50A8B"/>
    <w:rsid w:val="00A51E45"/>
    <w:rsid w:val="00A52C57"/>
    <w:rsid w:val="00A530C7"/>
    <w:rsid w:val="00A548F3"/>
    <w:rsid w:val="00A55BD3"/>
    <w:rsid w:val="00A55E34"/>
    <w:rsid w:val="00A56177"/>
    <w:rsid w:val="00A567DF"/>
    <w:rsid w:val="00A56F7C"/>
    <w:rsid w:val="00A5747E"/>
    <w:rsid w:val="00A57A63"/>
    <w:rsid w:val="00A600FA"/>
    <w:rsid w:val="00A60106"/>
    <w:rsid w:val="00A60816"/>
    <w:rsid w:val="00A60CE7"/>
    <w:rsid w:val="00A61487"/>
    <w:rsid w:val="00A62255"/>
    <w:rsid w:val="00A625FC"/>
    <w:rsid w:val="00A62635"/>
    <w:rsid w:val="00A626C2"/>
    <w:rsid w:val="00A6274D"/>
    <w:rsid w:val="00A62AE8"/>
    <w:rsid w:val="00A62B7C"/>
    <w:rsid w:val="00A63792"/>
    <w:rsid w:val="00A64511"/>
    <w:rsid w:val="00A64CA9"/>
    <w:rsid w:val="00A65117"/>
    <w:rsid w:val="00A65832"/>
    <w:rsid w:val="00A659F9"/>
    <w:rsid w:val="00A65E4E"/>
    <w:rsid w:val="00A65E4F"/>
    <w:rsid w:val="00A671E6"/>
    <w:rsid w:val="00A67493"/>
    <w:rsid w:val="00A678F3"/>
    <w:rsid w:val="00A679ED"/>
    <w:rsid w:val="00A71120"/>
    <w:rsid w:val="00A72294"/>
    <w:rsid w:val="00A7280A"/>
    <w:rsid w:val="00A72A18"/>
    <w:rsid w:val="00A73370"/>
    <w:rsid w:val="00A736AC"/>
    <w:rsid w:val="00A73817"/>
    <w:rsid w:val="00A743E0"/>
    <w:rsid w:val="00A749E4"/>
    <w:rsid w:val="00A750F4"/>
    <w:rsid w:val="00A75844"/>
    <w:rsid w:val="00A7683E"/>
    <w:rsid w:val="00A769B7"/>
    <w:rsid w:val="00A76F21"/>
    <w:rsid w:val="00A773ED"/>
    <w:rsid w:val="00A7745A"/>
    <w:rsid w:val="00A776FC"/>
    <w:rsid w:val="00A805EC"/>
    <w:rsid w:val="00A80769"/>
    <w:rsid w:val="00A8122B"/>
    <w:rsid w:val="00A82382"/>
    <w:rsid w:val="00A8383E"/>
    <w:rsid w:val="00A84923"/>
    <w:rsid w:val="00A852F6"/>
    <w:rsid w:val="00A8533C"/>
    <w:rsid w:val="00A85B49"/>
    <w:rsid w:val="00A85D46"/>
    <w:rsid w:val="00A862FF"/>
    <w:rsid w:val="00A867F2"/>
    <w:rsid w:val="00A8690D"/>
    <w:rsid w:val="00A8708C"/>
    <w:rsid w:val="00A87813"/>
    <w:rsid w:val="00A900E4"/>
    <w:rsid w:val="00A9018E"/>
    <w:rsid w:val="00A904EE"/>
    <w:rsid w:val="00A921B0"/>
    <w:rsid w:val="00A924B3"/>
    <w:rsid w:val="00A9269F"/>
    <w:rsid w:val="00A92BD1"/>
    <w:rsid w:val="00A92EA3"/>
    <w:rsid w:val="00A935CB"/>
    <w:rsid w:val="00A93D2E"/>
    <w:rsid w:val="00A94F9F"/>
    <w:rsid w:val="00A955F4"/>
    <w:rsid w:val="00A96A48"/>
    <w:rsid w:val="00A96A54"/>
    <w:rsid w:val="00A97482"/>
    <w:rsid w:val="00A9752A"/>
    <w:rsid w:val="00A97910"/>
    <w:rsid w:val="00A97F2B"/>
    <w:rsid w:val="00AA073D"/>
    <w:rsid w:val="00AA0749"/>
    <w:rsid w:val="00AA0BB4"/>
    <w:rsid w:val="00AA0DA9"/>
    <w:rsid w:val="00AA15AB"/>
    <w:rsid w:val="00AA1839"/>
    <w:rsid w:val="00AA238F"/>
    <w:rsid w:val="00AA2CD0"/>
    <w:rsid w:val="00AA2D95"/>
    <w:rsid w:val="00AA3353"/>
    <w:rsid w:val="00AA3A4A"/>
    <w:rsid w:val="00AA3F0E"/>
    <w:rsid w:val="00AA54EA"/>
    <w:rsid w:val="00AA6183"/>
    <w:rsid w:val="00AA6296"/>
    <w:rsid w:val="00AA6E60"/>
    <w:rsid w:val="00AA7011"/>
    <w:rsid w:val="00AA716C"/>
    <w:rsid w:val="00AA791A"/>
    <w:rsid w:val="00AB187C"/>
    <w:rsid w:val="00AB23D6"/>
    <w:rsid w:val="00AB2AFD"/>
    <w:rsid w:val="00AB2E03"/>
    <w:rsid w:val="00AB425D"/>
    <w:rsid w:val="00AB55F5"/>
    <w:rsid w:val="00AB7DB5"/>
    <w:rsid w:val="00AC015C"/>
    <w:rsid w:val="00AC0C46"/>
    <w:rsid w:val="00AC130D"/>
    <w:rsid w:val="00AC1350"/>
    <w:rsid w:val="00AC1CE5"/>
    <w:rsid w:val="00AC2137"/>
    <w:rsid w:val="00AC24DE"/>
    <w:rsid w:val="00AC362D"/>
    <w:rsid w:val="00AC4071"/>
    <w:rsid w:val="00AC42DC"/>
    <w:rsid w:val="00AC470A"/>
    <w:rsid w:val="00AC498D"/>
    <w:rsid w:val="00AC538D"/>
    <w:rsid w:val="00AC551B"/>
    <w:rsid w:val="00AC55E8"/>
    <w:rsid w:val="00AC5F83"/>
    <w:rsid w:val="00AC6A20"/>
    <w:rsid w:val="00AC71EE"/>
    <w:rsid w:val="00AC72AD"/>
    <w:rsid w:val="00AC750A"/>
    <w:rsid w:val="00AC7E76"/>
    <w:rsid w:val="00AD12C2"/>
    <w:rsid w:val="00AD1C94"/>
    <w:rsid w:val="00AD24BD"/>
    <w:rsid w:val="00AD286B"/>
    <w:rsid w:val="00AD3A01"/>
    <w:rsid w:val="00AD475E"/>
    <w:rsid w:val="00AD56A2"/>
    <w:rsid w:val="00AD5974"/>
    <w:rsid w:val="00AD59E0"/>
    <w:rsid w:val="00AD6113"/>
    <w:rsid w:val="00AD6234"/>
    <w:rsid w:val="00AD6E5B"/>
    <w:rsid w:val="00AD70C4"/>
    <w:rsid w:val="00AD71CE"/>
    <w:rsid w:val="00AD7F7B"/>
    <w:rsid w:val="00AE051A"/>
    <w:rsid w:val="00AE1B8A"/>
    <w:rsid w:val="00AE21AE"/>
    <w:rsid w:val="00AE24DD"/>
    <w:rsid w:val="00AE2F17"/>
    <w:rsid w:val="00AE3844"/>
    <w:rsid w:val="00AE4DE1"/>
    <w:rsid w:val="00AE546D"/>
    <w:rsid w:val="00AE59CC"/>
    <w:rsid w:val="00AE6911"/>
    <w:rsid w:val="00AE7349"/>
    <w:rsid w:val="00AE78C3"/>
    <w:rsid w:val="00AF06C1"/>
    <w:rsid w:val="00AF0B8D"/>
    <w:rsid w:val="00AF25F6"/>
    <w:rsid w:val="00AF282B"/>
    <w:rsid w:val="00AF2BA2"/>
    <w:rsid w:val="00AF2ED3"/>
    <w:rsid w:val="00AF343A"/>
    <w:rsid w:val="00AF391A"/>
    <w:rsid w:val="00AF3964"/>
    <w:rsid w:val="00AF4B4F"/>
    <w:rsid w:val="00AF4CFA"/>
    <w:rsid w:val="00AF6F89"/>
    <w:rsid w:val="00B0070E"/>
    <w:rsid w:val="00B007FE"/>
    <w:rsid w:val="00B00CC3"/>
    <w:rsid w:val="00B022E6"/>
    <w:rsid w:val="00B02E90"/>
    <w:rsid w:val="00B0354A"/>
    <w:rsid w:val="00B03D6D"/>
    <w:rsid w:val="00B03F8A"/>
    <w:rsid w:val="00B046DB"/>
    <w:rsid w:val="00B04CE6"/>
    <w:rsid w:val="00B05925"/>
    <w:rsid w:val="00B06728"/>
    <w:rsid w:val="00B06A2B"/>
    <w:rsid w:val="00B06B67"/>
    <w:rsid w:val="00B06B96"/>
    <w:rsid w:val="00B07003"/>
    <w:rsid w:val="00B10C76"/>
    <w:rsid w:val="00B128EB"/>
    <w:rsid w:val="00B12D1E"/>
    <w:rsid w:val="00B12DB6"/>
    <w:rsid w:val="00B13045"/>
    <w:rsid w:val="00B145D0"/>
    <w:rsid w:val="00B146DB"/>
    <w:rsid w:val="00B149A3"/>
    <w:rsid w:val="00B15D15"/>
    <w:rsid w:val="00B1723D"/>
    <w:rsid w:val="00B179EF"/>
    <w:rsid w:val="00B17F93"/>
    <w:rsid w:val="00B201B4"/>
    <w:rsid w:val="00B205BB"/>
    <w:rsid w:val="00B209BB"/>
    <w:rsid w:val="00B20EA9"/>
    <w:rsid w:val="00B21AD5"/>
    <w:rsid w:val="00B2203B"/>
    <w:rsid w:val="00B22165"/>
    <w:rsid w:val="00B22261"/>
    <w:rsid w:val="00B2259C"/>
    <w:rsid w:val="00B23929"/>
    <w:rsid w:val="00B23CB8"/>
    <w:rsid w:val="00B240D3"/>
    <w:rsid w:val="00B24A7B"/>
    <w:rsid w:val="00B24A9B"/>
    <w:rsid w:val="00B24E23"/>
    <w:rsid w:val="00B274E4"/>
    <w:rsid w:val="00B304E5"/>
    <w:rsid w:val="00B30C66"/>
    <w:rsid w:val="00B31A8F"/>
    <w:rsid w:val="00B3419F"/>
    <w:rsid w:val="00B34D40"/>
    <w:rsid w:val="00B35248"/>
    <w:rsid w:val="00B35841"/>
    <w:rsid w:val="00B35ADA"/>
    <w:rsid w:val="00B36B34"/>
    <w:rsid w:val="00B36E18"/>
    <w:rsid w:val="00B370A3"/>
    <w:rsid w:val="00B3790C"/>
    <w:rsid w:val="00B41851"/>
    <w:rsid w:val="00B41A2B"/>
    <w:rsid w:val="00B41BB6"/>
    <w:rsid w:val="00B42211"/>
    <w:rsid w:val="00B4252A"/>
    <w:rsid w:val="00B425B7"/>
    <w:rsid w:val="00B43AFE"/>
    <w:rsid w:val="00B43CBB"/>
    <w:rsid w:val="00B447CA"/>
    <w:rsid w:val="00B46BE1"/>
    <w:rsid w:val="00B47660"/>
    <w:rsid w:val="00B4780E"/>
    <w:rsid w:val="00B47BEF"/>
    <w:rsid w:val="00B50072"/>
    <w:rsid w:val="00B510B0"/>
    <w:rsid w:val="00B5111F"/>
    <w:rsid w:val="00B5319A"/>
    <w:rsid w:val="00B5428C"/>
    <w:rsid w:val="00B542A8"/>
    <w:rsid w:val="00B54328"/>
    <w:rsid w:val="00B54EDC"/>
    <w:rsid w:val="00B55C2F"/>
    <w:rsid w:val="00B5629A"/>
    <w:rsid w:val="00B56F2C"/>
    <w:rsid w:val="00B56FCF"/>
    <w:rsid w:val="00B57142"/>
    <w:rsid w:val="00B60417"/>
    <w:rsid w:val="00B61B39"/>
    <w:rsid w:val="00B61D4F"/>
    <w:rsid w:val="00B6208E"/>
    <w:rsid w:val="00B623AC"/>
    <w:rsid w:val="00B62E92"/>
    <w:rsid w:val="00B642EC"/>
    <w:rsid w:val="00B645C6"/>
    <w:rsid w:val="00B646EF"/>
    <w:rsid w:val="00B64F41"/>
    <w:rsid w:val="00B64F99"/>
    <w:rsid w:val="00B650CA"/>
    <w:rsid w:val="00B651AA"/>
    <w:rsid w:val="00B65508"/>
    <w:rsid w:val="00B65596"/>
    <w:rsid w:val="00B65C44"/>
    <w:rsid w:val="00B66000"/>
    <w:rsid w:val="00B67DF7"/>
    <w:rsid w:val="00B70F0A"/>
    <w:rsid w:val="00B7112F"/>
    <w:rsid w:val="00B72533"/>
    <w:rsid w:val="00B725BF"/>
    <w:rsid w:val="00B73F52"/>
    <w:rsid w:val="00B74379"/>
    <w:rsid w:val="00B74ACA"/>
    <w:rsid w:val="00B74CF5"/>
    <w:rsid w:val="00B75803"/>
    <w:rsid w:val="00B75997"/>
    <w:rsid w:val="00B75DC1"/>
    <w:rsid w:val="00B76263"/>
    <w:rsid w:val="00B76C59"/>
    <w:rsid w:val="00B7733B"/>
    <w:rsid w:val="00B804F9"/>
    <w:rsid w:val="00B8180E"/>
    <w:rsid w:val="00B81817"/>
    <w:rsid w:val="00B82EF5"/>
    <w:rsid w:val="00B83BE2"/>
    <w:rsid w:val="00B84408"/>
    <w:rsid w:val="00B8442C"/>
    <w:rsid w:val="00B8483D"/>
    <w:rsid w:val="00B84911"/>
    <w:rsid w:val="00B8492D"/>
    <w:rsid w:val="00B8514A"/>
    <w:rsid w:val="00B852FA"/>
    <w:rsid w:val="00B86153"/>
    <w:rsid w:val="00B8685F"/>
    <w:rsid w:val="00B87017"/>
    <w:rsid w:val="00B875BF"/>
    <w:rsid w:val="00B87B16"/>
    <w:rsid w:val="00B902D3"/>
    <w:rsid w:val="00B90AC0"/>
    <w:rsid w:val="00B91233"/>
    <w:rsid w:val="00B915D0"/>
    <w:rsid w:val="00B91A0D"/>
    <w:rsid w:val="00B91A5C"/>
    <w:rsid w:val="00B928E9"/>
    <w:rsid w:val="00B92CCD"/>
    <w:rsid w:val="00B9355D"/>
    <w:rsid w:val="00B93864"/>
    <w:rsid w:val="00B93DBE"/>
    <w:rsid w:val="00B93E3E"/>
    <w:rsid w:val="00B93FEF"/>
    <w:rsid w:val="00B9462B"/>
    <w:rsid w:val="00B95F81"/>
    <w:rsid w:val="00B9613D"/>
    <w:rsid w:val="00B9642A"/>
    <w:rsid w:val="00B96467"/>
    <w:rsid w:val="00BA0107"/>
    <w:rsid w:val="00BA097E"/>
    <w:rsid w:val="00BA0CC5"/>
    <w:rsid w:val="00BA0F6F"/>
    <w:rsid w:val="00BA1409"/>
    <w:rsid w:val="00BA144F"/>
    <w:rsid w:val="00BA1E30"/>
    <w:rsid w:val="00BA2115"/>
    <w:rsid w:val="00BA21E9"/>
    <w:rsid w:val="00BA2680"/>
    <w:rsid w:val="00BA2DB0"/>
    <w:rsid w:val="00BA37D6"/>
    <w:rsid w:val="00BA4435"/>
    <w:rsid w:val="00BA4975"/>
    <w:rsid w:val="00BA51C9"/>
    <w:rsid w:val="00BA6014"/>
    <w:rsid w:val="00BA69A4"/>
    <w:rsid w:val="00BA72AA"/>
    <w:rsid w:val="00BB0D9E"/>
    <w:rsid w:val="00BB184A"/>
    <w:rsid w:val="00BB1D71"/>
    <w:rsid w:val="00BB224C"/>
    <w:rsid w:val="00BB2358"/>
    <w:rsid w:val="00BB26AF"/>
    <w:rsid w:val="00BB340A"/>
    <w:rsid w:val="00BB48B3"/>
    <w:rsid w:val="00BB4F4E"/>
    <w:rsid w:val="00BB5A65"/>
    <w:rsid w:val="00BB5B6F"/>
    <w:rsid w:val="00BB6813"/>
    <w:rsid w:val="00BB6E81"/>
    <w:rsid w:val="00BB795E"/>
    <w:rsid w:val="00BC116B"/>
    <w:rsid w:val="00BC1935"/>
    <w:rsid w:val="00BC1B31"/>
    <w:rsid w:val="00BC2624"/>
    <w:rsid w:val="00BC2F4C"/>
    <w:rsid w:val="00BC3319"/>
    <w:rsid w:val="00BC357D"/>
    <w:rsid w:val="00BC363F"/>
    <w:rsid w:val="00BC4262"/>
    <w:rsid w:val="00BC5329"/>
    <w:rsid w:val="00BC5B3E"/>
    <w:rsid w:val="00BC6A1C"/>
    <w:rsid w:val="00BC712F"/>
    <w:rsid w:val="00BD06CD"/>
    <w:rsid w:val="00BD1CA2"/>
    <w:rsid w:val="00BD224A"/>
    <w:rsid w:val="00BD25E4"/>
    <w:rsid w:val="00BD2C27"/>
    <w:rsid w:val="00BD2E92"/>
    <w:rsid w:val="00BD349D"/>
    <w:rsid w:val="00BD37EB"/>
    <w:rsid w:val="00BD39BB"/>
    <w:rsid w:val="00BD3F0D"/>
    <w:rsid w:val="00BD4671"/>
    <w:rsid w:val="00BD5406"/>
    <w:rsid w:val="00BD558B"/>
    <w:rsid w:val="00BD6358"/>
    <w:rsid w:val="00BD6D02"/>
    <w:rsid w:val="00BD7424"/>
    <w:rsid w:val="00BD7E1F"/>
    <w:rsid w:val="00BE0DD8"/>
    <w:rsid w:val="00BE11A6"/>
    <w:rsid w:val="00BE15B8"/>
    <w:rsid w:val="00BE21AD"/>
    <w:rsid w:val="00BE2430"/>
    <w:rsid w:val="00BE39EE"/>
    <w:rsid w:val="00BE3FEE"/>
    <w:rsid w:val="00BE4B1C"/>
    <w:rsid w:val="00BE4B80"/>
    <w:rsid w:val="00BE52AF"/>
    <w:rsid w:val="00BE539D"/>
    <w:rsid w:val="00BE53A0"/>
    <w:rsid w:val="00BE5427"/>
    <w:rsid w:val="00BE65A2"/>
    <w:rsid w:val="00BE663E"/>
    <w:rsid w:val="00BE69CF"/>
    <w:rsid w:val="00BE7CCD"/>
    <w:rsid w:val="00BF07E2"/>
    <w:rsid w:val="00BF0B53"/>
    <w:rsid w:val="00BF0C7F"/>
    <w:rsid w:val="00BF1250"/>
    <w:rsid w:val="00BF2FC4"/>
    <w:rsid w:val="00BF304E"/>
    <w:rsid w:val="00BF39F6"/>
    <w:rsid w:val="00BF3DC2"/>
    <w:rsid w:val="00BF3DC7"/>
    <w:rsid w:val="00BF4111"/>
    <w:rsid w:val="00BF4B1F"/>
    <w:rsid w:val="00BF698D"/>
    <w:rsid w:val="00BF6D1F"/>
    <w:rsid w:val="00BF6E1C"/>
    <w:rsid w:val="00BF7424"/>
    <w:rsid w:val="00BF756E"/>
    <w:rsid w:val="00BF7892"/>
    <w:rsid w:val="00BF7C4C"/>
    <w:rsid w:val="00C00056"/>
    <w:rsid w:val="00C00775"/>
    <w:rsid w:val="00C0155E"/>
    <w:rsid w:val="00C018BC"/>
    <w:rsid w:val="00C01DAD"/>
    <w:rsid w:val="00C01F9A"/>
    <w:rsid w:val="00C02790"/>
    <w:rsid w:val="00C0286B"/>
    <w:rsid w:val="00C02A77"/>
    <w:rsid w:val="00C031B4"/>
    <w:rsid w:val="00C0339E"/>
    <w:rsid w:val="00C03B85"/>
    <w:rsid w:val="00C03C53"/>
    <w:rsid w:val="00C03CC8"/>
    <w:rsid w:val="00C04476"/>
    <w:rsid w:val="00C052F3"/>
    <w:rsid w:val="00C05AC6"/>
    <w:rsid w:val="00C05C95"/>
    <w:rsid w:val="00C067C8"/>
    <w:rsid w:val="00C06823"/>
    <w:rsid w:val="00C06F4E"/>
    <w:rsid w:val="00C071CF"/>
    <w:rsid w:val="00C071F7"/>
    <w:rsid w:val="00C072BB"/>
    <w:rsid w:val="00C07599"/>
    <w:rsid w:val="00C102E4"/>
    <w:rsid w:val="00C106F8"/>
    <w:rsid w:val="00C10BE2"/>
    <w:rsid w:val="00C10DA5"/>
    <w:rsid w:val="00C1262A"/>
    <w:rsid w:val="00C135F4"/>
    <w:rsid w:val="00C137D6"/>
    <w:rsid w:val="00C13F22"/>
    <w:rsid w:val="00C142D0"/>
    <w:rsid w:val="00C1443E"/>
    <w:rsid w:val="00C14705"/>
    <w:rsid w:val="00C1569F"/>
    <w:rsid w:val="00C15DE4"/>
    <w:rsid w:val="00C16459"/>
    <w:rsid w:val="00C168C8"/>
    <w:rsid w:val="00C16E89"/>
    <w:rsid w:val="00C17AA7"/>
    <w:rsid w:val="00C20FF1"/>
    <w:rsid w:val="00C210C6"/>
    <w:rsid w:val="00C21C4D"/>
    <w:rsid w:val="00C21C63"/>
    <w:rsid w:val="00C221C8"/>
    <w:rsid w:val="00C2247A"/>
    <w:rsid w:val="00C22BE6"/>
    <w:rsid w:val="00C22D93"/>
    <w:rsid w:val="00C2311F"/>
    <w:rsid w:val="00C2357D"/>
    <w:rsid w:val="00C2360D"/>
    <w:rsid w:val="00C23692"/>
    <w:rsid w:val="00C23C1E"/>
    <w:rsid w:val="00C23D74"/>
    <w:rsid w:val="00C25584"/>
    <w:rsid w:val="00C256DE"/>
    <w:rsid w:val="00C267F7"/>
    <w:rsid w:val="00C26B03"/>
    <w:rsid w:val="00C27092"/>
    <w:rsid w:val="00C275A5"/>
    <w:rsid w:val="00C27943"/>
    <w:rsid w:val="00C306E0"/>
    <w:rsid w:val="00C31086"/>
    <w:rsid w:val="00C3114D"/>
    <w:rsid w:val="00C311D0"/>
    <w:rsid w:val="00C3148D"/>
    <w:rsid w:val="00C31E21"/>
    <w:rsid w:val="00C32C72"/>
    <w:rsid w:val="00C33130"/>
    <w:rsid w:val="00C33476"/>
    <w:rsid w:val="00C338B5"/>
    <w:rsid w:val="00C33913"/>
    <w:rsid w:val="00C344D2"/>
    <w:rsid w:val="00C345A5"/>
    <w:rsid w:val="00C351B3"/>
    <w:rsid w:val="00C3584E"/>
    <w:rsid w:val="00C3599E"/>
    <w:rsid w:val="00C36289"/>
    <w:rsid w:val="00C3698D"/>
    <w:rsid w:val="00C375C7"/>
    <w:rsid w:val="00C37FF7"/>
    <w:rsid w:val="00C400C7"/>
    <w:rsid w:val="00C40115"/>
    <w:rsid w:val="00C4033E"/>
    <w:rsid w:val="00C40614"/>
    <w:rsid w:val="00C40930"/>
    <w:rsid w:val="00C40BC8"/>
    <w:rsid w:val="00C4123F"/>
    <w:rsid w:val="00C4133A"/>
    <w:rsid w:val="00C419A3"/>
    <w:rsid w:val="00C42963"/>
    <w:rsid w:val="00C42E09"/>
    <w:rsid w:val="00C4302D"/>
    <w:rsid w:val="00C430C3"/>
    <w:rsid w:val="00C434B0"/>
    <w:rsid w:val="00C435AF"/>
    <w:rsid w:val="00C4401D"/>
    <w:rsid w:val="00C447DD"/>
    <w:rsid w:val="00C4619E"/>
    <w:rsid w:val="00C462A5"/>
    <w:rsid w:val="00C46C64"/>
    <w:rsid w:val="00C46D2F"/>
    <w:rsid w:val="00C47602"/>
    <w:rsid w:val="00C50740"/>
    <w:rsid w:val="00C50B7F"/>
    <w:rsid w:val="00C50D40"/>
    <w:rsid w:val="00C51136"/>
    <w:rsid w:val="00C5124B"/>
    <w:rsid w:val="00C520F2"/>
    <w:rsid w:val="00C53CD5"/>
    <w:rsid w:val="00C53F2B"/>
    <w:rsid w:val="00C54A09"/>
    <w:rsid w:val="00C550FB"/>
    <w:rsid w:val="00C55C69"/>
    <w:rsid w:val="00C55E34"/>
    <w:rsid w:val="00C56A8E"/>
    <w:rsid w:val="00C57092"/>
    <w:rsid w:val="00C5762D"/>
    <w:rsid w:val="00C57C3E"/>
    <w:rsid w:val="00C600E6"/>
    <w:rsid w:val="00C607EF"/>
    <w:rsid w:val="00C60BCA"/>
    <w:rsid w:val="00C60C00"/>
    <w:rsid w:val="00C6113A"/>
    <w:rsid w:val="00C6195B"/>
    <w:rsid w:val="00C61ADC"/>
    <w:rsid w:val="00C61EAA"/>
    <w:rsid w:val="00C61FA9"/>
    <w:rsid w:val="00C631BA"/>
    <w:rsid w:val="00C63344"/>
    <w:rsid w:val="00C652AB"/>
    <w:rsid w:val="00C653EB"/>
    <w:rsid w:val="00C65A87"/>
    <w:rsid w:val="00C66937"/>
    <w:rsid w:val="00C66AB8"/>
    <w:rsid w:val="00C676CF"/>
    <w:rsid w:val="00C676EF"/>
    <w:rsid w:val="00C67D6F"/>
    <w:rsid w:val="00C7005F"/>
    <w:rsid w:val="00C7198D"/>
    <w:rsid w:val="00C71ED1"/>
    <w:rsid w:val="00C72782"/>
    <w:rsid w:val="00C7278F"/>
    <w:rsid w:val="00C736A8"/>
    <w:rsid w:val="00C738B2"/>
    <w:rsid w:val="00C73A05"/>
    <w:rsid w:val="00C746A1"/>
    <w:rsid w:val="00C75A80"/>
    <w:rsid w:val="00C76666"/>
    <w:rsid w:val="00C77C74"/>
    <w:rsid w:val="00C77FAC"/>
    <w:rsid w:val="00C81463"/>
    <w:rsid w:val="00C823B2"/>
    <w:rsid w:val="00C83039"/>
    <w:rsid w:val="00C83462"/>
    <w:rsid w:val="00C83C24"/>
    <w:rsid w:val="00C84BDC"/>
    <w:rsid w:val="00C86198"/>
    <w:rsid w:val="00C86F81"/>
    <w:rsid w:val="00C87E5D"/>
    <w:rsid w:val="00C90206"/>
    <w:rsid w:val="00C90573"/>
    <w:rsid w:val="00C906DC"/>
    <w:rsid w:val="00C90E4A"/>
    <w:rsid w:val="00C91100"/>
    <w:rsid w:val="00C915D8"/>
    <w:rsid w:val="00C91BA6"/>
    <w:rsid w:val="00C925D4"/>
    <w:rsid w:val="00C9342F"/>
    <w:rsid w:val="00C937F8"/>
    <w:rsid w:val="00C93905"/>
    <w:rsid w:val="00C93AFB"/>
    <w:rsid w:val="00C9427A"/>
    <w:rsid w:val="00C94B5C"/>
    <w:rsid w:val="00C94DFF"/>
    <w:rsid w:val="00C96606"/>
    <w:rsid w:val="00C96691"/>
    <w:rsid w:val="00C96826"/>
    <w:rsid w:val="00C96AFB"/>
    <w:rsid w:val="00C96D79"/>
    <w:rsid w:val="00C97095"/>
    <w:rsid w:val="00C97774"/>
    <w:rsid w:val="00C9787B"/>
    <w:rsid w:val="00C97C01"/>
    <w:rsid w:val="00CA00A9"/>
    <w:rsid w:val="00CA3F75"/>
    <w:rsid w:val="00CA43C8"/>
    <w:rsid w:val="00CA48AA"/>
    <w:rsid w:val="00CA4919"/>
    <w:rsid w:val="00CA4E2D"/>
    <w:rsid w:val="00CA5024"/>
    <w:rsid w:val="00CA5133"/>
    <w:rsid w:val="00CA5D9D"/>
    <w:rsid w:val="00CA6013"/>
    <w:rsid w:val="00CA60F2"/>
    <w:rsid w:val="00CA62CE"/>
    <w:rsid w:val="00CA6599"/>
    <w:rsid w:val="00CA755B"/>
    <w:rsid w:val="00CA7759"/>
    <w:rsid w:val="00CA7B9A"/>
    <w:rsid w:val="00CA7E5C"/>
    <w:rsid w:val="00CB24D0"/>
    <w:rsid w:val="00CB35B6"/>
    <w:rsid w:val="00CB3771"/>
    <w:rsid w:val="00CB42E1"/>
    <w:rsid w:val="00CB469D"/>
    <w:rsid w:val="00CB492D"/>
    <w:rsid w:val="00CB4E8A"/>
    <w:rsid w:val="00CB57B9"/>
    <w:rsid w:val="00CB68F3"/>
    <w:rsid w:val="00CC0953"/>
    <w:rsid w:val="00CC167C"/>
    <w:rsid w:val="00CC1D7F"/>
    <w:rsid w:val="00CC252B"/>
    <w:rsid w:val="00CC2C05"/>
    <w:rsid w:val="00CC2CF8"/>
    <w:rsid w:val="00CC2DD3"/>
    <w:rsid w:val="00CC4AB3"/>
    <w:rsid w:val="00CC59A7"/>
    <w:rsid w:val="00CC672D"/>
    <w:rsid w:val="00CC69D6"/>
    <w:rsid w:val="00CC6A1B"/>
    <w:rsid w:val="00CC6A86"/>
    <w:rsid w:val="00CC6F7A"/>
    <w:rsid w:val="00CC726B"/>
    <w:rsid w:val="00CD088E"/>
    <w:rsid w:val="00CD0A0B"/>
    <w:rsid w:val="00CD0CDD"/>
    <w:rsid w:val="00CD12A8"/>
    <w:rsid w:val="00CD156F"/>
    <w:rsid w:val="00CD1842"/>
    <w:rsid w:val="00CD197C"/>
    <w:rsid w:val="00CD2121"/>
    <w:rsid w:val="00CD2139"/>
    <w:rsid w:val="00CD357E"/>
    <w:rsid w:val="00CD3955"/>
    <w:rsid w:val="00CD4741"/>
    <w:rsid w:val="00CD4ED3"/>
    <w:rsid w:val="00CD5AEE"/>
    <w:rsid w:val="00CD66EC"/>
    <w:rsid w:val="00CE1A61"/>
    <w:rsid w:val="00CE27B7"/>
    <w:rsid w:val="00CE34E4"/>
    <w:rsid w:val="00CE3630"/>
    <w:rsid w:val="00CE3826"/>
    <w:rsid w:val="00CE3DAD"/>
    <w:rsid w:val="00CE406B"/>
    <w:rsid w:val="00CE46D4"/>
    <w:rsid w:val="00CE46F5"/>
    <w:rsid w:val="00CE59E6"/>
    <w:rsid w:val="00CE5B3E"/>
    <w:rsid w:val="00CE602D"/>
    <w:rsid w:val="00CE6506"/>
    <w:rsid w:val="00CE6895"/>
    <w:rsid w:val="00CE7330"/>
    <w:rsid w:val="00CF0C99"/>
    <w:rsid w:val="00CF1AB3"/>
    <w:rsid w:val="00CF1DD6"/>
    <w:rsid w:val="00CF2112"/>
    <w:rsid w:val="00CF2B63"/>
    <w:rsid w:val="00CF400A"/>
    <w:rsid w:val="00CF412D"/>
    <w:rsid w:val="00CF4F39"/>
    <w:rsid w:val="00CF5614"/>
    <w:rsid w:val="00CF56C1"/>
    <w:rsid w:val="00CF630A"/>
    <w:rsid w:val="00CF6357"/>
    <w:rsid w:val="00CF6D73"/>
    <w:rsid w:val="00CF7895"/>
    <w:rsid w:val="00CF7F44"/>
    <w:rsid w:val="00D000F7"/>
    <w:rsid w:val="00D00325"/>
    <w:rsid w:val="00D005F8"/>
    <w:rsid w:val="00D01A0C"/>
    <w:rsid w:val="00D01E31"/>
    <w:rsid w:val="00D024B0"/>
    <w:rsid w:val="00D03500"/>
    <w:rsid w:val="00D04D35"/>
    <w:rsid w:val="00D04E8B"/>
    <w:rsid w:val="00D0523C"/>
    <w:rsid w:val="00D05FE9"/>
    <w:rsid w:val="00D069CC"/>
    <w:rsid w:val="00D0773D"/>
    <w:rsid w:val="00D07EEA"/>
    <w:rsid w:val="00D10C6F"/>
    <w:rsid w:val="00D11555"/>
    <w:rsid w:val="00D116AA"/>
    <w:rsid w:val="00D11DFE"/>
    <w:rsid w:val="00D12013"/>
    <w:rsid w:val="00D120A6"/>
    <w:rsid w:val="00D12E22"/>
    <w:rsid w:val="00D1360F"/>
    <w:rsid w:val="00D13F1C"/>
    <w:rsid w:val="00D142FB"/>
    <w:rsid w:val="00D14D83"/>
    <w:rsid w:val="00D1520A"/>
    <w:rsid w:val="00D16AFD"/>
    <w:rsid w:val="00D17B98"/>
    <w:rsid w:val="00D17FD6"/>
    <w:rsid w:val="00D20317"/>
    <w:rsid w:val="00D20F2C"/>
    <w:rsid w:val="00D2148D"/>
    <w:rsid w:val="00D214F3"/>
    <w:rsid w:val="00D21E48"/>
    <w:rsid w:val="00D21EB0"/>
    <w:rsid w:val="00D21F7C"/>
    <w:rsid w:val="00D2302E"/>
    <w:rsid w:val="00D230D5"/>
    <w:rsid w:val="00D230E4"/>
    <w:rsid w:val="00D24B76"/>
    <w:rsid w:val="00D25634"/>
    <w:rsid w:val="00D2610E"/>
    <w:rsid w:val="00D26423"/>
    <w:rsid w:val="00D266E5"/>
    <w:rsid w:val="00D268A4"/>
    <w:rsid w:val="00D310DA"/>
    <w:rsid w:val="00D311D0"/>
    <w:rsid w:val="00D3163A"/>
    <w:rsid w:val="00D323CF"/>
    <w:rsid w:val="00D32E6B"/>
    <w:rsid w:val="00D33098"/>
    <w:rsid w:val="00D33319"/>
    <w:rsid w:val="00D3342E"/>
    <w:rsid w:val="00D33776"/>
    <w:rsid w:val="00D33BD1"/>
    <w:rsid w:val="00D34343"/>
    <w:rsid w:val="00D3501B"/>
    <w:rsid w:val="00D3582B"/>
    <w:rsid w:val="00D35F1A"/>
    <w:rsid w:val="00D37459"/>
    <w:rsid w:val="00D37B85"/>
    <w:rsid w:val="00D37D36"/>
    <w:rsid w:val="00D37E45"/>
    <w:rsid w:val="00D402D9"/>
    <w:rsid w:val="00D40CFB"/>
    <w:rsid w:val="00D41541"/>
    <w:rsid w:val="00D41609"/>
    <w:rsid w:val="00D43C42"/>
    <w:rsid w:val="00D44403"/>
    <w:rsid w:val="00D44AAF"/>
    <w:rsid w:val="00D4521F"/>
    <w:rsid w:val="00D46B33"/>
    <w:rsid w:val="00D47375"/>
    <w:rsid w:val="00D475A2"/>
    <w:rsid w:val="00D475BB"/>
    <w:rsid w:val="00D47F30"/>
    <w:rsid w:val="00D504B0"/>
    <w:rsid w:val="00D50ABE"/>
    <w:rsid w:val="00D50DDC"/>
    <w:rsid w:val="00D50E5E"/>
    <w:rsid w:val="00D5179F"/>
    <w:rsid w:val="00D51907"/>
    <w:rsid w:val="00D56858"/>
    <w:rsid w:val="00D56EAB"/>
    <w:rsid w:val="00D56F96"/>
    <w:rsid w:val="00D57487"/>
    <w:rsid w:val="00D57850"/>
    <w:rsid w:val="00D6047F"/>
    <w:rsid w:val="00D60F4F"/>
    <w:rsid w:val="00D60FB0"/>
    <w:rsid w:val="00D616D0"/>
    <w:rsid w:val="00D61B0D"/>
    <w:rsid w:val="00D61CF4"/>
    <w:rsid w:val="00D62EC4"/>
    <w:rsid w:val="00D633D9"/>
    <w:rsid w:val="00D63D66"/>
    <w:rsid w:val="00D63DA1"/>
    <w:rsid w:val="00D63F72"/>
    <w:rsid w:val="00D64E6D"/>
    <w:rsid w:val="00D659E0"/>
    <w:rsid w:val="00D66075"/>
    <w:rsid w:val="00D664B0"/>
    <w:rsid w:val="00D66EC0"/>
    <w:rsid w:val="00D67233"/>
    <w:rsid w:val="00D67360"/>
    <w:rsid w:val="00D676AB"/>
    <w:rsid w:val="00D67F98"/>
    <w:rsid w:val="00D7112B"/>
    <w:rsid w:val="00D71A30"/>
    <w:rsid w:val="00D72264"/>
    <w:rsid w:val="00D72642"/>
    <w:rsid w:val="00D7281F"/>
    <w:rsid w:val="00D73744"/>
    <w:rsid w:val="00D73A43"/>
    <w:rsid w:val="00D73F8D"/>
    <w:rsid w:val="00D741E5"/>
    <w:rsid w:val="00D74B85"/>
    <w:rsid w:val="00D75025"/>
    <w:rsid w:val="00D75069"/>
    <w:rsid w:val="00D759E3"/>
    <w:rsid w:val="00D75E51"/>
    <w:rsid w:val="00D765C4"/>
    <w:rsid w:val="00D76E5F"/>
    <w:rsid w:val="00D77640"/>
    <w:rsid w:val="00D77862"/>
    <w:rsid w:val="00D77AAB"/>
    <w:rsid w:val="00D77AB3"/>
    <w:rsid w:val="00D8044C"/>
    <w:rsid w:val="00D807BE"/>
    <w:rsid w:val="00D80D66"/>
    <w:rsid w:val="00D8327C"/>
    <w:rsid w:val="00D8338B"/>
    <w:rsid w:val="00D84E0D"/>
    <w:rsid w:val="00D84EA7"/>
    <w:rsid w:val="00D84F79"/>
    <w:rsid w:val="00D8553C"/>
    <w:rsid w:val="00D85CDE"/>
    <w:rsid w:val="00D87144"/>
    <w:rsid w:val="00D87537"/>
    <w:rsid w:val="00D87980"/>
    <w:rsid w:val="00D87A2E"/>
    <w:rsid w:val="00D90343"/>
    <w:rsid w:val="00D903AB"/>
    <w:rsid w:val="00D9077B"/>
    <w:rsid w:val="00D90A83"/>
    <w:rsid w:val="00D90BB5"/>
    <w:rsid w:val="00D91202"/>
    <w:rsid w:val="00D91B18"/>
    <w:rsid w:val="00D91D76"/>
    <w:rsid w:val="00D93112"/>
    <w:rsid w:val="00D93374"/>
    <w:rsid w:val="00D93941"/>
    <w:rsid w:val="00D945DE"/>
    <w:rsid w:val="00D9519F"/>
    <w:rsid w:val="00D9537F"/>
    <w:rsid w:val="00D95E3F"/>
    <w:rsid w:val="00D95E44"/>
    <w:rsid w:val="00D95F18"/>
    <w:rsid w:val="00D968E0"/>
    <w:rsid w:val="00D96AD0"/>
    <w:rsid w:val="00DA068A"/>
    <w:rsid w:val="00DA0872"/>
    <w:rsid w:val="00DA10AC"/>
    <w:rsid w:val="00DA163F"/>
    <w:rsid w:val="00DA20CF"/>
    <w:rsid w:val="00DA23B9"/>
    <w:rsid w:val="00DA26D7"/>
    <w:rsid w:val="00DA2CD4"/>
    <w:rsid w:val="00DA3E9C"/>
    <w:rsid w:val="00DA4468"/>
    <w:rsid w:val="00DA52E0"/>
    <w:rsid w:val="00DA606C"/>
    <w:rsid w:val="00DA63D9"/>
    <w:rsid w:val="00DA6C55"/>
    <w:rsid w:val="00DA6E01"/>
    <w:rsid w:val="00DA70D2"/>
    <w:rsid w:val="00DA7600"/>
    <w:rsid w:val="00DB02DD"/>
    <w:rsid w:val="00DB0ADD"/>
    <w:rsid w:val="00DB0CAC"/>
    <w:rsid w:val="00DB0ECB"/>
    <w:rsid w:val="00DB248C"/>
    <w:rsid w:val="00DB2A01"/>
    <w:rsid w:val="00DB2BEB"/>
    <w:rsid w:val="00DB355E"/>
    <w:rsid w:val="00DB3F6C"/>
    <w:rsid w:val="00DB4B5C"/>
    <w:rsid w:val="00DB4BAA"/>
    <w:rsid w:val="00DB4F81"/>
    <w:rsid w:val="00DB521B"/>
    <w:rsid w:val="00DB5961"/>
    <w:rsid w:val="00DB5CA3"/>
    <w:rsid w:val="00DB6EAA"/>
    <w:rsid w:val="00DB7E11"/>
    <w:rsid w:val="00DC0F85"/>
    <w:rsid w:val="00DC110A"/>
    <w:rsid w:val="00DC18C7"/>
    <w:rsid w:val="00DC3128"/>
    <w:rsid w:val="00DC3129"/>
    <w:rsid w:val="00DC392D"/>
    <w:rsid w:val="00DC492D"/>
    <w:rsid w:val="00DC49EF"/>
    <w:rsid w:val="00DC5374"/>
    <w:rsid w:val="00DC548E"/>
    <w:rsid w:val="00DC692F"/>
    <w:rsid w:val="00DC7551"/>
    <w:rsid w:val="00DC75E1"/>
    <w:rsid w:val="00DC7E9A"/>
    <w:rsid w:val="00DD138E"/>
    <w:rsid w:val="00DD14E0"/>
    <w:rsid w:val="00DD1D16"/>
    <w:rsid w:val="00DD254E"/>
    <w:rsid w:val="00DD2A2F"/>
    <w:rsid w:val="00DD3205"/>
    <w:rsid w:val="00DD3492"/>
    <w:rsid w:val="00DD3E08"/>
    <w:rsid w:val="00DD3E99"/>
    <w:rsid w:val="00DD417C"/>
    <w:rsid w:val="00DD41B5"/>
    <w:rsid w:val="00DD48B6"/>
    <w:rsid w:val="00DD4B1C"/>
    <w:rsid w:val="00DD5C0F"/>
    <w:rsid w:val="00DD66F4"/>
    <w:rsid w:val="00DD7B06"/>
    <w:rsid w:val="00DE0B84"/>
    <w:rsid w:val="00DE11D9"/>
    <w:rsid w:val="00DE120B"/>
    <w:rsid w:val="00DE1F05"/>
    <w:rsid w:val="00DE331A"/>
    <w:rsid w:val="00DE34BF"/>
    <w:rsid w:val="00DE4091"/>
    <w:rsid w:val="00DE43EB"/>
    <w:rsid w:val="00DE47BD"/>
    <w:rsid w:val="00DE4A72"/>
    <w:rsid w:val="00DE5F00"/>
    <w:rsid w:val="00DE6538"/>
    <w:rsid w:val="00DE6563"/>
    <w:rsid w:val="00DE65B6"/>
    <w:rsid w:val="00DE67FF"/>
    <w:rsid w:val="00DE74DD"/>
    <w:rsid w:val="00DE79A4"/>
    <w:rsid w:val="00DE7AAD"/>
    <w:rsid w:val="00DE7B03"/>
    <w:rsid w:val="00DF077A"/>
    <w:rsid w:val="00DF1806"/>
    <w:rsid w:val="00DF24C3"/>
    <w:rsid w:val="00DF30C5"/>
    <w:rsid w:val="00DF34CA"/>
    <w:rsid w:val="00DF393A"/>
    <w:rsid w:val="00DF3F15"/>
    <w:rsid w:val="00DF438C"/>
    <w:rsid w:val="00DF5D70"/>
    <w:rsid w:val="00DF5D86"/>
    <w:rsid w:val="00DF6CC2"/>
    <w:rsid w:val="00DF6DA4"/>
    <w:rsid w:val="00DF7D20"/>
    <w:rsid w:val="00E009B8"/>
    <w:rsid w:val="00E00DB4"/>
    <w:rsid w:val="00E0249F"/>
    <w:rsid w:val="00E02743"/>
    <w:rsid w:val="00E02768"/>
    <w:rsid w:val="00E02E54"/>
    <w:rsid w:val="00E02EA0"/>
    <w:rsid w:val="00E037AB"/>
    <w:rsid w:val="00E037E8"/>
    <w:rsid w:val="00E03D2D"/>
    <w:rsid w:val="00E04403"/>
    <w:rsid w:val="00E04C9A"/>
    <w:rsid w:val="00E056EE"/>
    <w:rsid w:val="00E058F5"/>
    <w:rsid w:val="00E05EC9"/>
    <w:rsid w:val="00E06A5F"/>
    <w:rsid w:val="00E06C74"/>
    <w:rsid w:val="00E07B29"/>
    <w:rsid w:val="00E07F51"/>
    <w:rsid w:val="00E10342"/>
    <w:rsid w:val="00E1085C"/>
    <w:rsid w:val="00E11010"/>
    <w:rsid w:val="00E110F9"/>
    <w:rsid w:val="00E113DC"/>
    <w:rsid w:val="00E11990"/>
    <w:rsid w:val="00E119B7"/>
    <w:rsid w:val="00E11B7D"/>
    <w:rsid w:val="00E12DC3"/>
    <w:rsid w:val="00E12E43"/>
    <w:rsid w:val="00E12F67"/>
    <w:rsid w:val="00E131B7"/>
    <w:rsid w:val="00E131DB"/>
    <w:rsid w:val="00E1344C"/>
    <w:rsid w:val="00E14082"/>
    <w:rsid w:val="00E14721"/>
    <w:rsid w:val="00E14779"/>
    <w:rsid w:val="00E14D98"/>
    <w:rsid w:val="00E15676"/>
    <w:rsid w:val="00E160F2"/>
    <w:rsid w:val="00E16424"/>
    <w:rsid w:val="00E16CDF"/>
    <w:rsid w:val="00E16E76"/>
    <w:rsid w:val="00E171C3"/>
    <w:rsid w:val="00E17281"/>
    <w:rsid w:val="00E17B6D"/>
    <w:rsid w:val="00E2089E"/>
    <w:rsid w:val="00E210B8"/>
    <w:rsid w:val="00E21B2A"/>
    <w:rsid w:val="00E22480"/>
    <w:rsid w:val="00E22900"/>
    <w:rsid w:val="00E22D6F"/>
    <w:rsid w:val="00E233C7"/>
    <w:rsid w:val="00E23A41"/>
    <w:rsid w:val="00E241E4"/>
    <w:rsid w:val="00E24D90"/>
    <w:rsid w:val="00E2512E"/>
    <w:rsid w:val="00E256ED"/>
    <w:rsid w:val="00E26658"/>
    <w:rsid w:val="00E26B54"/>
    <w:rsid w:val="00E2728E"/>
    <w:rsid w:val="00E277D2"/>
    <w:rsid w:val="00E27E0D"/>
    <w:rsid w:val="00E27E5B"/>
    <w:rsid w:val="00E30171"/>
    <w:rsid w:val="00E30336"/>
    <w:rsid w:val="00E311EB"/>
    <w:rsid w:val="00E31670"/>
    <w:rsid w:val="00E318F5"/>
    <w:rsid w:val="00E3191A"/>
    <w:rsid w:val="00E31F5A"/>
    <w:rsid w:val="00E3201A"/>
    <w:rsid w:val="00E3207C"/>
    <w:rsid w:val="00E321EA"/>
    <w:rsid w:val="00E33699"/>
    <w:rsid w:val="00E33E54"/>
    <w:rsid w:val="00E343A2"/>
    <w:rsid w:val="00E348C3"/>
    <w:rsid w:val="00E3504C"/>
    <w:rsid w:val="00E350F7"/>
    <w:rsid w:val="00E35591"/>
    <w:rsid w:val="00E35812"/>
    <w:rsid w:val="00E35961"/>
    <w:rsid w:val="00E35ED5"/>
    <w:rsid w:val="00E36602"/>
    <w:rsid w:val="00E3729B"/>
    <w:rsid w:val="00E3745C"/>
    <w:rsid w:val="00E37600"/>
    <w:rsid w:val="00E37DF5"/>
    <w:rsid w:val="00E37F72"/>
    <w:rsid w:val="00E40065"/>
    <w:rsid w:val="00E402D2"/>
    <w:rsid w:val="00E40CF3"/>
    <w:rsid w:val="00E41051"/>
    <w:rsid w:val="00E42058"/>
    <w:rsid w:val="00E42273"/>
    <w:rsid w:val="00E4309C"/>
    <w:rsid w:val="00E43C71"/>
    <w:rsid w:val="00E4434E"/>
    <w:rsid w:val="00E452C8"/>
    <w:rsid w:val="00E45557"/>
    <w:rsid w:val="00E45576"/>
    <w:rsid w:val="00E4603C"/>
    <w:rsid w:val="00E460E7"/>
    <w:rsid w:val="00E46131"/>
    <w:rsid w:val="00E474CA"/>
    <w:rsid w:val="00E47AAC"/>
    <w:rsid w:val="00E47C88"/>
    <w:rsid w:val="00E500A5"/>
    <w:rsid w:val="00E50882"/>
    <w:rsid w:val="00E50AEE"/>
    <w:rsid w:val="00E518BE"/>
    <w:rsid w:val="00E5251F"/>
    <w:rsid w:val="00E52C76"/>
    <w:rsid w:val="00E52D6F"/>
    <w:rsid w:val="00E53795"/>
    <w:rsid w:val="00E53F90"/>
    <w:rsid w:val="00E540C7"/>
    <w:rsid w:val="00E540D5"/>
    <w:rsid w:val="00E5551F"/>
    <w:rsid w:val="00E555F6"/>
    <w:rsid w:val="00E5563E"/>
    <w:rsid w:val="00E5705D"/>
    <w:rsid w:val="00E60572"/>
    <w:rsid w:val="00E607BA"/>
    <w:rsid w:val="00E61030"/>
    <w:rsid w:val="00E61755"/>
    <w:rsid w:val="00E61AA8"/>
    <w:rsid w:val="00E62508"/>
    <w:rsid w:val="00E62A93"/>
    <w:rsid w:val="00E62DBD"/>
    <w:rsid w:val="00E64AD6"/>
    <w:rsid w:val="00E6560E"/>
    <w:rsid w:val="00E65AE2"/>
    <w:rsid w:val="00E6718D"/>
    <w:rsid w:val="00E67217"/>
    <w:rsid w:val="00E672B1"/>
    <w:rsid w:val="00E70523"/>
    <w:rsid w:val="00E70A46"/>
    <w:rsid w:val="00E70E02"/>
    <w:rsid w:val="00E712C5"/>
    <w:rsid w:val="00E72A6F"/>
    <w:rsid w:val="00E72BC9"/>
    <w:rsid w:val="00E72DAD"/>
    <w:rsid w:val="00E72DF8"/>
    <w:rsid w:val="00E7320F"/>
    <w:rsid w:val="00E749DD"/>
    <w:rsid w:val="00E760C9"/>
    <w:rsid w:val="00E762A2"/>
    <w:rsid w:val="00E76338"/>
    <w:rsid w:val="00E7654C"/>
    <w:rsid w:val="00E76884"/>
    <w:rsid w:val="00E77B3C"/>
    <w:rsid w:val="00E8083A"/>
    <w:rsid w:val="00E80F76"/>
    <w:rsid w:val="00E814B8"/>
    <w:rsid w:val="00E81528"/>
    <w:rsid w:val="00E81DE7"/>
    <w:rsid w:val="00E82114"/>
    <w:rsid w:val="00E824CC"/>
    <w:rsid w:val="00E834AA"/>
    <w:rsid w:val="00E834B9"/>
    <w:rsid w:val="00E834BA"/>
    <w:rsid w:val="00E84423"/>
    <w:rsid w:val="00E846C2"/>
    <w:rsid w:val="00E84F40"/>
    <w:rsid w:val="00E84FF1"/>
    <w:rsid w:val="00E8522A"/>
    <w:rsid w:val="00E8567C"/>
    <w:rsid w:val="00E85823"/>
    <w:rsid w:val="00E8636B"/>
    <w:rsid w:val="00E86514"/>
    <w:rsid w:val="00E8698D"/>
    <w:rsid w:val="00E87858"/>
    <w:rsid w:val="00E87FBA"/>
    <w:rsid w:val="00E90177"/>
    <w:rsid w:val="00E90E51"/>
    <w:rsid w:val="00E920DD"/>
    <w:rsid w:val="00E937BA"/>
    <w:rsid w:val="00E943CC"/>
    <w:rsid w:val="00E943EF"/>
    <w:rsid w:val="00E94611"/>
    <w:rsid w:val="00E9477E"/>
    <w:rsid w:val="00E94965"/>
    <w:rsid w:val="00E951F1"/>
    <w:rsid w:val="00E9539F"/>
    <w:rsid w:val="00E965D8"/>
    <w:rsid w:val="00E96B75"/>
    <w:rsid w:val="00E97BA0"/>
    <w:rsid w:val="00EA02E5"/>
    <w:rsid w:val="00EA0BA2"/>
    <w:rsid w:val="00EA0D74"/>
    <w:rsid w:val="00EA0F02"/>
    <w:rsid w:val="00EA14E2"/>
    <w:rsid w:val="00EA1A11"/>
    <w:rsid w:val="00EA1CF4"/>
    <w:rsid w:val="00EA300D"/>
    <w:rsid w:val="00EA3494"/>
    <w:rsid w:val="00EA36DE"/>
    <w:rsid w:val="00EA38CD"/>
    <w:rsid w:val="00EA3B1A"/>
    <w:rsid w:val="00EA3C42"/>
    <w:rsid w:val="00EA3E80"/>
    <w:rsid w:val="00EA487E"/>
    <w:rsid w:val="00EA494E"/>
    <w:rsid w:val="00EA5409"/>
    <w:rsid w:val="00EA5510"/>
    <w:rsid w:val="00EA5DFD"/>
    <w:rsid w:val="00EA65E3"/>
    <w:rsid w:val="00EA6924"/>
    <w:rsid w:val="00EA7FC2"/>
    <w:rsid w:val="00EB02D5"/>
    <w:rsid w:val="00EB066E"/>
    <w:rsid w:val="00EB06E9"/>
    <w:rsid w:val="00EB071E"/>
    <w:rsid w:val="00EB0D9D"/>
    <w:rsid w:val="00EB1B95"/>
    <w:rsid w:val="00EB2A6A"/>
    <w:rsid w:val="00EB2EBF"/>
    <w:rsid w:val="00EB3A8C"/>
    <w:rsid w:val="00EB3BA6"/>
    <w:rsid w:val="00EB3D88"/>
    <w:rsid w:val="00EB3F90"/>
    <w:rsid w:val="00EB4026"/>
    <w:rsid w:val="00EB49B5"/>
    <w:rsid w:val="00EB513E"/>
    <w:rsid w:val="00EB573C"/>
    <w:rsid w:val="00EB58C0"/>
    <w:rsid w:val="00EB6348"/>
    <w:rsid w:val="00EB66B7"/>
    <w:rsid w:val="00EB6F43"/>
    <w:rsid w:val="00EB7653"/>
    <w:rsid w:val="00EB7AD4"/>
    <w:rsid w:val="00EC096E"/>
    <w:rsid w:val="00EC107D"/>
    <w:rsid w:val="00EC17F1"/>
    <w:rsid w:val="00EC1A25"/>
    <w:rsid w:val="00EC2299"/>
    <w:rsid w:val="00EC23AA"/>
    <w:rsid w:val="00EC2D0E"/>
    <w:rsid w:val="00EC426F"/>
    <w:rsid w:val="00EC4411"/>
    <w:rsid w:val="00EC4466"/>
    <w:rsid w:val="00EC5164"/>
    <w:rsid w:val="00EC528B"/>
    <w:rsid w:val="00EC55A4"/>
    <w:rsid w:val="00EC56DE"/>
    <w:rsid w:val="00EC698A"/>
    <w:rsid w:val="00EC6AAD"/>
    <w:rsid w:val="00EC7240"/>
    <w:rsid w:val="00EC7CF8"/>
    <w:rsid w:val="00ED0B41"/>
    <w:rsid w:val="00ED0FAA"/>
    <w:rsid w:val="00ED22F5"/>
    <w:rsid w:val="00ED2479"/>
    <w:rsid w:val="00ED2580"/>
    <w:rsid w:val="00ED264F"/>
    <w:rsid w:val="00ED2BE2"/>
    <w:rsid w:val="00ED2EE6"/>
    <w:rsid w:val="00ED3591"/>
    <w:rsid w:val="00ED36C9"/>
    <w:rsid w:val="00ED4852"/>
    <w:rsid w:val="00ED4BAB"/>
    <w:rsid w:val="00ED51F7"/>
    <w:rsid w:val="00ED5341"/>
    <w:rsid w:val="00ED5C50"/>
    <w:rsid w:val="00ED61A3"/>
    <w:rsid w:val="00ED770E"/>
    <w:rsid w:val="00ED7FA2"/>
    <w:rsid w:val="00EE00D0"/>
    <w:rsid w:val="00EE012A"/>
    <w:rsid w:val="00EE1113"/>
    <w:rsid w:val="00EE1511"/>
    <w:rsid w:val="00EE16D5"/>
    <w:rsid w:val="00EE1773"/>
    <w:rsid w:val="00EE26EF"/>
    <w:rsid w:val="00EE2875"/>
    <w:rsid w:val="00EE365D"/>
    <w:rsid w:val="00EE37E1"/>
    <w:rsid w:val="00EE390B"/>
    <w:rsid w:val="00EE395E"/>
    <w:rsid w:val="00EE3FBA"/>
    <w:rsid w:val="00EE519B"/>
    <w:rsid w:val="00EE58D6"/>
    <w:rsid w:val="00EE5D82"/>
    <w:rsid w:val="00EE5D9F"/>
    <w:rsid w:val="00EE5EA7"/>
    <w:rsid w:val="00EE6197"/>
    <w:rsid w:val="00EE71B2"/>
    <w:rsid w:val="00EF04F1"/>
    <w:rsid w:val="00EF053B"/>
    <w:rsid w:val="00EF15F0"/>
    <w:rsid w:val="00EF1D9C"/>
    <w:rsid w:val="00EF2452"/>
    <w:rsid w:val="00EF2AEC"/>
    <w:rsid w:val="00EF2DB0"/>
    <w:rsid w:val="00EF3043"/>
    <w:rsid w:val="00EF32CB"/>
    <w:rsid w:val="00EF365C"/>
    <w:rsid w:val="00EF42A7"/>
    <w:rsid w:val="00EF470C"/>
    <w:rsid w:val="00EF4DEF"/>
    <w:rsid w:val="00EF544B"/>
    <w:rsid w:val="00EF5998"/>
    <w:rsid w:val="00EF5AFE"/>
    <w:rsid w:val="00EF6141"/>
    <w:rsid w:val="00EF6338"/>
    <w:rsid w:val="00EF647F"/>
    <w:rsid w:val="00EF67DB"/>
    <w:rsid w:val="00EF691E"/>
    <w:rsid w:val="00EF6D4D"/>
    <w:rsid w:val="00EF6F48"/>
    <w:rsid w:val="00EF7375"/>
    <w:rsid w:val="00EF791B"/>
    <w:rsid w:val="00EF7AD2"/>
    <w:rsid w:val="00F0001B"/>
    <w:rsid w:val="00F00348"/>
    <w:rsid w:val="00F0146E"/>
    <w:rsid w:val="00F01679"/>
    <w:rsid w:val="00F02471"/>
    <w:rsid w:val="00F029B4"/>
    <w:rsid w:val="00F03FE4"/>
    <w:rsid w:val="00F04060"/>
    <w:rsid w:val="00F04071"/>
    <w:rsid w:val="00F04725"/>
    <w:rsid w:val="00F05774"/>
    <w:rsid w:val="00F07658"/>
    <w:rsid w:val="00F0790F"/>
    <w:rsid w:val="00F1044F"/>
    <w:rsid w:val="00F11608"/>
    <w:rsid w:val="00F120A5"/>
    <w:rsid w:val="00F12195"/>
    <w:rsid w:val="00F12D79"/>
    <w:rsid w:val="00F13911"/>
    <w:rsid w:val="00F1397A"/>
    <w:rsid w:val="00F13D21"/>
    <w:rsid w:val="00F13F6E"/>
    <w:rsid w:val="00F14109"/>
    <w:rsid w:val="00F149AA"/>
    <w:rsid w:val="00F1682B"/>
    <w:rsid w:val="00F168A1"/>
    <w:rsid w:val="00F174BE"/>
    <w:rsid w:val="00F175BD"/>
    <w:rsid w:val="00F2076E"/>
    <w:rsid w:val="00F20A28"/>
    <w:rsid w:val="00F21165"/>
    <w:rsid w:val="00F219A8"/>
    <w:rsid w:val="00F21A0E"/>
    <w:rsid w:val="00F21C67"/>
    <w:rsid w:val="00F2231D"/>
    <w:rsid w:val="00F225ED"/>
    <w:rsid w:val="00F22717"/>
    <w:rsid w:val="00F2286D"/>
    <w:rsid w:val="00F229BF"/>
    <w:rsid w:val="00F22E06"/>
    <w:rsid w:val="00F232C9"/>
    <w:rsid w:val="00F2476B"/>
    <w:rsid w:val="00F24DA5"/>
    <w:rsid w:val="00F24E90"/>
    <w:rsid w:val="00F24F78"/>
    <w:rsid w:val="00F25262"/>
    <w:rsid w:val="00F26C00"/>
    <w:rsid w:val="00F26DCC"/>
    <w:rsid w:val="00F30483"/>
    <w:rsid w:val="00F308C1"/>
    <w:rsid w:val="00F311CC"/>
    <w:rsid w:val="00F31E83"/>
    <w:rsid w:val="00F32386"/>
    <w:rsid w:val="00F32F58"/>
    <w:rsid w:val="00F33925"/>
    <w:rsid w:val="00F3407D"/>
    <w:rsid w:val="00F34201"/>
    <w:rsid w:val="00F34288"/>
    <w:rsid w:val="00F3433E"/>
    <w:rsid w:val="00F34501"/>
    <w:rsid w:val="00F34713"/>
    <w:rsid w:val="00F34BDE"/>
    <w:rsid w:val="00F35672"/>
    <w:rsid w:val="00F35675"/>
    <w:rsid w:val="00F35908"/>
    <w:rsid w:val="00F35A9E"/>
    <w:rsid w:val="00F35DCD"/>
    <w:rsid w:val="00F36240"/>
    <w:rsid w:val="00F3645C"/>
    <w:rsid w:val="00F36BEF"/>
    <w:rsid w:val="00F372E3"/>
    <w:rsid w:val="00F3739A"/>
    <w:rsid w:val="00F37A0F"/>
    <w:rsid w:val="00F37B6E"/>
    <w:rsid w:val="00F40F7D"/>
    <w:rsid w:val="00F41022"/>
    <w:rsid w:val="00F4141A"/>
    <w:rsid w:val="00F4269C"/>
    <w:rsid w:val="00F42C75"/>
    <w:rsid w:val="00F4314B"/>
    <w:rsid w:val="00F433B9"/>
    <w:rsid w:val="00F44CCE"/>
    <w:rsid w:val="00F45991"/>
    <w:rsid w:val="00F46921"/>
    <w:rsid w:val="00F47EC8"/>
    <w:rsid w:val="00F47ECF"/>
    <w:rsid w:val="00F5073C"/>
    <w:rsid w:val="00F50B37"/>
    <w:rsid w:val="00F50D0D"/>
    <w:rsid w:val="00F52322"/>
    <w:rsid w:val="00F5249A"/>
    <w:rsid w:val="00F52FA5"/>
    <w:rsid w:val="00F54AA3"/>
    <w:rsid w:val="00F54D7B"/>
    <w:rsid w:val="00F54DF5"/>
    <w:rsid w:val="00F5553C"/>
    <w:rsid w:val="00F5555A"/>
    <w:rsid w:val="00F55B76"/>
    <w:rsid w:val="00F563BF"/>
    <w:rsid w:val="00F56DAB"/>
    <w:rsid w:val="00F570B7"/>
    <w:rsid w:val="00F57216"/>
    <w:rsid w:val="00F5788C"/>
    <w:rsid w:val="00F607B6"/>
    <w:rsid w:val="00F60FAF"/>
    <w:rsid w:val="00F628D3"/>
    <w:rsid w:val="00F63E27"/>
    <w:rsid w:val="00F6405A"/>
    <w:rsid w:val="00F6422B"/>
    <w:rsid w:val="00F64AC4"/>
    <w:rsid w:val="00F65DE6"/>
    <w:rsid w:val="00F666D8"/>
    <w:rsid w:val="00F66A6A"/>
    <w:rsid w:val="00F66BA8"/>
    <w:rsid w:val="00F6730D"/>
    <w:rsid w:val="00F67D50"/>
    <w:rsid w:val="00F7075F"/>
    <w:rsid w:val="00F7116E"/>
    <w:rsid w:val="00F7234D"/>
    <w:rsid w:val="00F72B57"/>
    <w:rsid w:val="00F73521"/>
    <w:rsid w:val="00F7492D"/>
    <w:rsid w:val="00F74B50"/>
    <w:rsid w:val="00F75627"/>
    <w:rsid w:val="00F75F60"/>
    <w:rsid w:val="00F76D9A"/>
    <w:rsid w:val="00F773F1"/>
    <w:rsid w:val="00F77471"/>
    <w:rsid w:val="00F779DE"/>
    <w:rsid w:val="00F77B23"/>
    <w:rsid w:val="00F77C87"/>
    <w:rsid w:val="00F800FA"/>
    <w:rsid w:val="00F80890"/>
    <w:rsid w:val="00F80A8B"/>
    <w:rsid w:val="00F81C46"/>
    <w:rsid w:val="00F82B1B"/>
    <w:rsid w:val="00F845E0"/>
    <w:rsid w:val="00F84965"/>
    <w:rsid w:val="00F8550E"/>
    <w:rsid w:val="00F86101"/>
    <w:rsid w:val="00F87125"/>
    <w:rsid w:val="00F9036E"/>
    <w:rsid w:val="00F906C6"/>
    <w:rsid w:val="00F919A9"/>
    <w:rsid w:val="00F929B4"/>
    <w:rsid w:val="00F92D8F"/>
    <w:rsid w:val="00F934B1"/>
    <w:rsid w:val="00F93A37"/>
    <w:rsid w:val="00F93FE8"/>
    <w:rsid w:val="00F94251"/>
    <w:rsid w:val="00F94CCA"/>
    <w:rsid w:val="00F95745"/>
    <w:rsid w:val="00F95FF2"/>
    <w:rsid w:val="00F9646A"/>
    <w:rsid w:val="00FA0185"/>
    <w:rsid w:val="00FA02D2"/>
    <w:rsid w:val="00FA0640"/>
    <w:rsid w:val="00FA0B3A"/>
    <w:rsid w:val="00FA17F2"/>
    <w:rsid w:val="00FA22B3"/>
    <w:rsid w:val="00FA255C"/>
    <w:rsid w:val="00FA26DB"/>
    <w:rsid w:val="00FA2B20"/>
    <w:rsid w:val="00FA3063"/>
    <w:rsid w:val="00FA33F0"/>
    <w:rsid w:val="00FA3885"/>
    <w:rsid w:val="00FA4329"/>
    <w:rsid w:val="00FA4AFA"/>
    <w:rsid w:val="00FA4DB4"/>
    <w:rsid w:val="00FA6376"/>
    <w:rsid w:val="00FA67EB"/>
    <w:rsid w:val="00FA7559"/>
    <w:rsid w:val="00FB01FA"/>
    <w:rsid w:val="00FB04A5"/>
    <w:rsid w:val="00FB07E2"/>
    <w:rsid w:val="00FB09D7"/>
    <w:rsid w:val="00FB1F26"/>
    <w:rsid w:val="00FB3897"/>
    <w:rsid w:val="00FB3DFE"/>
    <w:rsid w:val="00FB432D"/>
    <w:rsid w:val="00FB4D92"/>
    <w:rsid w:val="00FB5125"/>
    <w:rsid w:val="00FB6BC8"/>
    <w:rsid w:val="00FB7199"/>
    <w:rsid w:val="00FC0165"/>
    <w:rsid w:val="00FC04A0"/>
    <w:rsid w:val="00FC04A2"/>
    <w:rsid w:val="00FC0C6F"/>
    <w:rsid w:val="00FC12FD"/>
    <w:rsid w:val="00FC13EA"/>
    <w:rsid w:val="00FC13F1"/>
    <w:rsid w:val="00FC15C3"/>
    <w:rsid w:val="00FC17DD"/>
    <w:rsid w:val="00FC1CF1"/>
    <w:rsid w:val="00FC2712"/>
    <w:rsid w:val="00FC3227"/>
    <w:rsid w:val="00FC35C9"/>
    <w:rsid w:val="00FC4245"/>
    <w:rsid w:val="00FC4893"/>
    <w:rsid w:val="00FC48D5"/>
    <w:rsid w:val="00FC54AA"/>
    <w:rsid w:val="00FC5E15"/>
    <w:rsid w:val="00FC5EF5"/>
    <w:rsid w:val="00FC6191"/>
    <w:rsid w:val="00FC6D1C"/>
    <w:rsid w:val="00FC76C2"/>
    <w:rsid w:val="00FC7C19"/>
    <w:rsid w:val="00FD0853"/>
    <w:rsid w:val="00FD08FA"/>
    <w:rsid w:val="00FD0941"/>
    <w:rsid w:val="00FD1FCE"/>
    <w:rsid w:val="00FD21A5"/>
    <w:rsid w:val="00FD2D9B"/>
    <w:rsid w:val="00FD36D1"/>
    <w:rsid w:val="00FD38FA"/>
    <w:rsid w:val="00FD4624"/>
    <w:rsid w:val="00FD5E61"/>
    <w:rsid w:val="00FD5EFA"/>
    <w:rsid w:val="00FD7046"/>
    <w:rsid w:val="00FD7581"/>
    <w:rsid w:val="00FE03F1"/>
    <w:rsid w:val="00FE269C"/>
    <w:rsid w:val="00FE309C"/>
    <w:rsid w:val="00FE3470"/>
    <w:rsid w:val="00FE39BB"/>
    <w:rsid w:val="00FE3BE0"/>
    <w:rsid w:val="00FE527D"/>
    <w:rsid w:val="00FE52F1"/>
    <w:rsid w:val="00FE5337"/>
    <w:rsid w:val="00FE602A"/>
    <w:rsid w:val="00FE67A7"/>
    <w:rsid w:val="00FE7290"/>
    <w:rsid w:val="00FF020D"/>
    <w:rsid w:val="00FF0630"/>
    <w:rsid w:val="00FF06DB"/>
    <w:rsid w:val="00FF18A2"/>
    <w:rsid w:val="00FF1C57"/>
    <w:rsid w:val="00FF25EA"/>
    <w:rsid w:val="00FF2689"/>
    <w:rsid w:val="00FF35B0"/>
    <w:rsid w:val="00FF4EA8"/>
    <w:rsid w:val="00FF4F31"/>
    <w:rsid w:val="00FF5D1A"/>
    <w:rsid w:val="00FF5D1F"/>
    <w:rsid w:val="00FF5DAC"/>
    <w:rsid w:val="00FF60B1"/>
    <w:rsid w:val="00FF6444"/>
    <w:rsid w:val="00FF698E"/>
    <w:rsid w:val="00FF7480"/>
    <w:rsid w:val="00FF7A5E"/>
    <w:rsid w:val="00FF7E14"/>
    <w:rsid w:val="024D745D"/>
    <w:rsid w:val="0289BE30"/>
    <w:rsid w:val="0BDC8FC1"/>
    <w:rsid w:val="235EB5B2"/>
    <w:rsid w:val="2462F58F"/>
    <w:rsid w:val="254493C4"/>
    <w:rsid w:val="2EEC38B3"/>
    <w:rsid w:val="2F6325BF"/>
    <w:rsid w:val="33BAD6B2"/>
    <w:rsid w:val="36C03F75"/>
    <w:rsid w:val="38966F41"/>
    <w:rsid w:val="3A338745"/>
    <w:rsid w:val="3D0D203B"/>
    <w:rsid w:val="3E1A8641"/>
    <w:rsid w:val="517CB88F"/>
    <w:rsid w:val="669BF6B4"/>
    <w:rsid w:val="737B6D5E"/>
    <w:rsid w:val="7D7487E3"/>
    <w:rsid w:val="7E4BC45D"/>
    <w:rsid w:val="7ECD5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A617134"/>
  <w15:chartTrackingRefBased/>
  <w15:docId w15:val="{3EE4F377-4069-4BE2-AB5D-33D353C0B8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header" w:uiPriority="99"/>
    <w:lsdException w:name="caption" w:qFormat="1"/>
    <w:lsdException w:name="table of figures" w:uiPriority="99"/>
    <w:lsdException w:name="Title" w:qFormat="1"/>
    <w:lsdException w:name="Default Paragraph Font" w:uiPriority="1"/>
    <w:lsdException w:name="Subtitle" w:qFormat="1"/>
    <w:lsdException w:name="Hyperlink" w:uiPriority="99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No List" w:uiPriority="99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 w:qFormat="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D5EFA"/>
    <w:pPr>
      <w:spacing w:after="160" w:line="360" w:lineRule="auto"/>
      <w:jc w:val="both"/>
    </w:pPr>
    <w:rPr>
      <w:rFonts w:ascii="Arial" w:eastAsiaTheme="minorHAnsi" w:hAnsi="Arial" w:cstheme="minorBidi"/>
      <w:sz w:val="24"/>
      <w:szCs w:val="22"/>
      <w:lang w:eastAsia="en-US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AC1350"/>
    <w:pPr>
      <w:keepNext/>
      <w:keepLines/>
      <w:numPr>
        <w:numId w:val="14"/>
      </w:numPr>
      <w:spacing w:before="240" w:after="0"/>
      <w:outlineLvl w:val="0"/>
    </w:pPr>
    <w:rPr>
      <w:rFonts w:cs="Arial"/>
      <w:b/>
      <w:bCs/>
      <w:iCs/>
      <w:kern w:val="1"/>
      <w:szCs w:val="32"/>
    </w:rPr>
  </w:style>
  <w:style w:type="paragraph" w:styleId="Ttulo2">
    <w:name w:val="heading 2"/>
    <w:basedOn w:val="Ttulo1"/>
    <w:next w:val="Normal"/>
    <w:link w:val="Ttulo2Char"/>
    <w:autoRedefine/>
    <w:uiPriority w:val="9"/>
    <w:qFormat/>
    <w:rsid w:val="00561133"/>
    <w:pPr>
      <w:keepLines w:val="0"/>
      <w:numPr>
        <w:ilvl w:val="1"/>
      </w:numPr>
      <w:suppressAutoHyphens/>
      <w:ind w:left="578" w:hanging="578"/>
      <w:outlineLvl w:val="1"/>
    </w:pPr>
  </w:style>
  <w:style w:type="paragraph" w:styleId="Ttulo3">
    <w:name w:val="heading 3"/>
    <w:basedOn w:val="Normal"/>
    <w:next w:val="Normal"/>
    <w:link w:val="Ttulo3Char"/>
    <w:autoRedefine/>
    <w:qFormat/>
    <w:rsid w:val="00E53F90"/>
    <w:pPr>
      <w:numPr>
        <w:ilvl w:val="2"/>
        <w:numId w:val="14"/>
      </w:numPr>
      <w:outlineLvl w:val="2"/>
    </w:pPr>
    <w:rPr>
      <w:b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14"/>
      </w:numPr>
      <w:spacing w:before="240" w:after="60"/>
      <w:outlineLvl w:val="3"/>
    </w:pPr>
    <w:rPr>
      <w:b/>
      <w:bCs/>
      <w:szCs w:val="28"/>
    </w:rPr>
  </w:style>
  <w:style w:type="paragraph" w:styleId="Ttulo5">
    <w:name w:val="heading 5"/>
    <w:basedOn w:val="Normal"/>
    <w:next w:val="Normal"/>
    <w:qFormat/>
    <w:pPr>
      <w:numPr>
        <w:ilvl w:val="4"/>
        <w:numId w:val="14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numPr>
        <w:ilvl w:val="5"/>
        <w:numId w:val="14"/>
      </w:numPr>
      <w:spacing w:before="240" w:after="60"/>
      <w:outlineLvl w:val="5"/>
    </w:pPr>
    <w:rPr>
      <w:b/>
      <w:bCs/>
      <w:sz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4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14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14"/>
      </w:numPr>
      <w:spacing w:before="240" w:after="60"/>
      <w:outlineLvl w:val="8"/>
    </w:pPr>
    <w:rPr>
      <w:rFonts w:cs="Arial"/>
      <w:sz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3z0">
    <w:name w:val="WW8Num3z0"/>
    <w:rPr>
      <w:rFonts w:ascii="Wingdings" w:hAnsi="Wingdings"/>
    </w:rPr>
  </w:style>
  <w:style w:type="character" w:customStyle="1" w:styleId="WW8Num3z4">
    <w:name w:val="WW8Num3z4"/>
    <w:rPr>
      <w:rFonts w:ascii="Courier New" w:hAnsi="Courier New" w:cs="Courier New"/>
    </w:rPr>
  </w:style>
  <w:style w:type="character" w:customStyle="1" w:styleId="WW8Num3z6">
    <w:name w:val="WW8Num3z6"/>
    <w:rPr>
      <w:rFonts w:ascii="Symbol" w:hAnsi="Symbol"/>
    </w:rPr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8Num17z0">
    <w:name w:val="WW8Num17z0"/>
    <w:rPr>
      <w:rFonts w:ascii="Wingdings" w:hAnsi="Wingdings"/>
    </w:rPr>
  </w:style>
  <w:style w:type="character" w:customStyle="1" w:styleId="WW8Num17z1">
    <w:name w:val="WW8Num17z1"/>
    <w:rPr>
      <w:rFonts w:ascii="Courier New" w:hAnsi="Courier New" w:cs="Courier New"/>
    </w:rPr>
  </w:style>
  <w:style w:type="character" w:customStyle="1" w:styleId="WW8Num17z3">
    <w:name w:val="WW8Num17z3"/>
    <w:rPr>
      <w:rFonts w:ascii="Symbol" w:hAnsi="Symbol"/>
    </w:rPr>
  </w:style>
  <w:style w:type="character" w:customStyle="1" w:styleId="WW8Num22z0">
    <w:name w:val="WW8Num22z0"/>
    <w:rPr>
      <w:rFonts w:ascii="Symbol" w:hAnsi="Symbol"/>
    </w:rPr>
  </w:style>
  <w:style w:type="character" w:customStyle="1" w:styleId="WW8Num22z1">
    <w:name w:val="WW8Num22z1"/>
    <w:rPr>
      <w:rFonts w:ascii="Courier New" w:hAnsi="Courier New" w:cs="Courier New"/>
    </w:rPr>
  </w:style>
  <w:style w:type="character" w:customStyle="1" w:styleId="WW8Num22z2">
    <w:name w:val="WW8Num22z2"/>
    <w:rPr>
      <w:rFonts w:ascii="Wingdings" w:hAnsi="Wingdings"/>
    </w:rPr>
  </w:style>
  <w:style w:type="character" w:customStyle="1" w:styleId="WW8Num23z2">
    <w:name w:val="WW8Num23z2"/>
    <w:rPr>
      <w:rFonts w:ascii="Wingdings" w:hAnsi="Wingdings"/>
    </w:rPr>
  </w:style>
  <w:style w:type="character" w:customStyle="1" w:styleId="WW8Num24z0">
    <w:name w:val="WW8Num24z0"/>
    <w:rPr>
      <w:rFonts w:ascii="Wingdings" w:hAnsi="Wingdings"/>
    </w:rPr>
  </w:style>
  <w:style w:type="character" w:customStyle="1" w:styleId="WW8Num24z1">
    <w:name w:val="WW8Num24z1"/>
    <w:rPr>
      <w:rFonts w:ascii="Courier New" w:hAnsi="Courier New" w:cs="Courier New"/>
    </w:rPr>
  </w:style>
  <w:style w:type="character" w:customStyle="1" w:styleId="WW8Num24z3">
    <w:name w:val="WW8Num24z3"/>
    <w:rPr>
      <w:rFonts w:ascii="Symbol" w:hAnsi="Symbol"/>
    </w:rPr>
  </w:style>
  <w:style w:type="character" w:customStyle="1" w:styleId="WW8Num29z0">
    <w:name w:val="WW8Num29z0"/>
    <w:rPr>
      <w:rFonts w:ascii="Wingdings" w:hAnsi="Wingdings"/>
    </w:rPr>
  </w:style>
  <w:style w:type="character" w:customStyle="1" w:styleId="WW8Num29z1">
    <w:name w:val="WW8Num29z1"/>
    <w:rPr>
      <w:rFonts w:ascii="Courier New" w:hAnsi="Courier New" w:cs="Courier New"/>
    </w:rPr>
  </w:style>
  <w:style w:type="character" w:customStyle="1" w:styleId="WW8Num29z3">
    <w:name w:val="WW8Num29z3"/>
    <w:rPr>
      <w:rFonts w:ascii="Symbol" w:hAnsi="Symbol"/>
    </w:rPr>
  </w:style>
  <w:style w:type="character" w:customStyle="1" w:styleId="WW8Num31z0">
    <w:name w:val="WW8Num31z0"/>
    <w:rPr>
      <w:sz w:val="28"/>
    </w:rPr>
  </w:style>
  <w:style w:type="character" w:customStyle="1" w:styleId="WW8Num36z0">
    <w:name w:val="WW8Num36z0"/>
    <w:rPr>
      <w:rFonts w:ascii="Wingdings" w:hAnsi="Wingdings"/>
    </w:rPr>
  </w:style>
  <w:style w:type="character" w:customStyle="1" w:styleId="WW8Num36z4">
    <w:name w:val="WW8Num36z4"/>
    <w:rPr>
      <w:rFonts w:ascii="Courier New" w:hAnsi="Courier New" w:cs="Courier New"/>
    </w:rPr>
  </w:style>
  <w:style w:type="character" w:customStyle="1" w:styleId="WW8Num36z6">
    <w:name w:val="WW8Num36z6"/>
    <w:rPr>
      <w:rFonts w:ascii="Symbol" w:hAnsi="Symbol"/>
    </w:rPr>
  </w:style>
  <w:style w:type="character" w:customStyle="1" w:styleId="WW8Num41z0">
    <w:name w:val="WW8Num41z0"/>
    <w:rPr>
      <w:rFonts w:ascii="Symbol" w:hAnsi="Symbol"/>
    </w:rPr>
  </w:style>
  <w:style w:type="character" w:customStyle="1" w:styleId="WW8Num43z0">
    <w:name w:val="WW8Num43z0"/>
    <w:rPr>
      <w:rFonts w:ascii="Wingdings" w:hAnsi="Wingdings"/>
    </w:rPr>
  </w:style>
  <w:style w:type="character" w:customStyle="1" w:styleId="WW8Num43z1">
    <w:name w:val="WW8Num43z1"/>
    <w:rPr>
      <w:rFonts w:ascii="Courier New" w:hAnsi="Courier New" w:cs="Courier New"/>
    </w:rPr>
  </w:style>
  <w:style w:type="character" w:customStyle="1" w:styleId="WW8Num43z3">
    <w:name w:val="WW8Num43z3"/>
    <w:rPr>
      <w:rFonts w:ascii="Symbol" w:hAnsi="Symbol"/>
    </w:rPr>
  </w:style>
  <w:style w:type="character" w:customStyle="1" w:styleId="Fontepargpadro1">
    <w:name w:val="Fonte parág. padrão1"/>
    <w:semiHidden/>
  </w:style>
  <w:style w:type="character" w:styleId="Hyperlink">
    <w:name w:val="Hyperlink"/>
    <w:uiPriority w:val="99"/>
    <w:rPr>
      <w:color w:val="0000FF"/>
      <w:u w:val="single"/>
    </w:rPr>
  </w:style>
  <w:style w:type="character" w:styleId="Nmerodepgina">
    <w:name w:val="page number"/>
    <w:basedOn w:val="Fontepargpadro1"/>
  </w:style>
  <w:style w:type="character" w:styleId="Forte">
    <w:name w:val="Strong"/>
    <w:qFormat/>
    <w:rPr>
      <w:b/>
      <w:bCs/>
    </w:rPr>
  </w:style>
  <w:style w:type="character" w:styleId="nfase">
    <w:name w:val="Emphasis"/>
    <w:qFormat/>
    <w:rPr>
      <w:i/>
      <w:iCs/>
    </w:rPr>
  </w:style>
  <w:style w:type="character" w:styleId="HiperlinkVisitado">
    <w:name w:val="FollowedHyperlink"/>
    <w:rPr>
      <w:color w:val="800080"/>
      <w:u w:val="single"/>
    </w:rPr>
  </w:style>
  <w:style w:type="character" w:customStyle="1" w:styleId="MquinadeescreverHTML2">
    <w:name w:val="Máquina de escrever HTML2"/>
    <w:rPr>
      <w:rFonts w:ascii="Courier New" w:eastAsia="Times New Roman" w:hAnsi="Courier New" w:cs="Courier New"/>
      <w:sz w:val="20"/>
      <w:szCs w:val="20"/>
    </w:rPr>
  </w:style>
  <w:style w:type="character" w:customStyle="1" w:styleId="last22">
    <w:name w:val="last22"/>
    <w:basedOn w:val="Fontepargpadro1"/>
  </w:style>
  <w:style w:type="character" w:customStyle="1" w:styleId="first32">
    <w:name w:val="first32"/>
    <w:rPr>
      <w:rFonts w:ascii="Verdana" w:hAnsi="Verdana"/>
      <w:sz w:val="19"/>
      <w:szCs w:val="19"/>
    </w:rPr>
  </w:style>
  <w:style w:type="character" w:customStyle="1" w:styleId="first33">
    <w:name w:val="first33"/>
    <w:rPr>
      <w:shd w:val="clear" w:color="auto" w:fill="95B3DE"/>
    </w:rPr>
  </w:style>
  <w:style w:type="character" w:customStyle="1" w:styleId="Marcadores">
    <w:name w:val="Marcadores"/>
    <w:rPr>
      <w:rFonts w:ascii="StarSymbol" w:eastAsia="StarSymbol" w:hAnsi="StarSymbol" w:cs="StarSymbol"/>
      <w:sz w:val="18"/>
      <w:szCs w:val="18"/>
    </w:rPr>
  </w:style>
  <w:style w:type="paragraph" w:styleId="Corpodetexto">
    <w:name w:val="Body Text"/>
    <w:basedOn w:val="Normal"/>
    <w:link w:val="CorpodetextoChar"/>
    <w:pPr>
      <w:jc w:val="center"/>
    </w:pPr>
    <w:rPr>
      <w:b/>
      <w:bCs/>
      <w:sz w:val="56"/>
    </w:rPr>
  </w:style>
  <w:style w:type="paragraph" w:styleId="Lista">
    <w:name w:val="List"/>
    <w:basedOn w:val="Corpodetexto"/>
    <w:rPr>
      <w:rFonts w:cs="Tahoma"/>
    </w:rPr>
  </w:style>
  <w:style w:type="paragraph" w:styleId="Legenda">
    <w:name w:val="caption"/>
    <w:basedOn w:val="Normal"/>
    <w:next w:val="Normal"/>
    <w:qFormat/>
    <w:rsid w:val="00EF42A7"/>
    <w:pPr>
      <w:spacing w:line="240" w:lineRule="auto"/>
      <w:jc w:val="center"/>
    </w:pPr>
    <w:rPr>
      <w:bCs/>
      <w:sz w:val="20"/>
      <w:szCs w:val="20"/>
    </w:rPr>
  </w:style>
  <w:style w:type="paragraph" w:customStyle="1" w:styleId="ndice">
    <w:name w:val="Índice"/>
    <w:basedOn w:val="Normal"/>
    <w:pPr>
      <w:suppressLineNumbers/>
    </w:pPr>
    <w:rPr>
      <w:rFonts w:cs="Tahoma"/>
    </w:rPr>
  </w:style>
  <w:style w:type="paragraph" w:customStyle="1" w:styleId="Ttulo10">
    <w:name w:val="Título1"/>
    <w:basedOn w:val="Normal"/>
    <w:next w:val="Corpodetexto"/>
    <w:pPr>
      <w:keepNext/>
      <w:spacing w:before="240" w:after="120"/>
    </w:pPr>
    <w:rPr>
      <w:rFonts w:eastAsia="MS Mincho" w:cs="Tahoma"/>
      <w:sz w:val="28"/>
      <w:szCs w:val="28"/>
    </w:rPr>
  </w:style>
  <w:style w:type="paragraph" w:styleId="Cabealho">
    <w:name w:val="header"/>
    <w:basedOn w:val="Normal"/>
    <w:link w:val="CabealhoChar"/>
    <w:uiPriority w:val="99"/>
    <w:pPr>
      <w:tabs>
        <w:tab w:val="center" w:pos="4419"/>
        <w:tab w:val="right" w:pos="8838"/>
      </w:tabs>
    </w:p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paragraph" w:styleId="Recuodecorpodetexto3">
    <w:name w:val="Body Text Indent 3"/>
    <w:basedOn w:val="Normal"/>
    <w:pPr>
      <w:ind w:firstLine="708"/>
    </w:pPr>
  </w:style>
  <w:style w:type="paragraph" w:customStyle="1" w:styleId="FichaCatalogrfica">
    <w:name w:val="Ficha Catalográfica"/>
    <w:basedOn w:val="Normal"/>
    <w:pPr>
      <w:widowControl w:val="0"/>
    </w:pPr>
    <w:rPr>
      <w:sz w:val="20"/>
      <w:szCs w:val="20"/>
    </w:rPr>
  </w:style>
  <w:style w:type="paragraph" w:styleId="Corpodetexto2">
    <w:name w:val="Body Text 2"/>
    <w:basedOn w:val="Normal"/>
    <w:rPr>
      <w:bCs/>
      <w:iCs/>
      <w:sz w:val="22"/>
    </w:rPr>
  </w:style>
  <w:style w:type="paragraph" w:styleId="Sumrio1">
    <w:name w:val="toc 1"/>
    <w:basedOn w:val="Normal"/>
    <w:next w:val="Normal"/>
    <w:autoRedefine/>
    <w:uiPriority w:val="39"/>
    <w:qFormat/>
    <w:rsid w:val="004B5736"/>
    <w:pPr>
      <w:tabs>
        <w:tab w:val="left" w:pos="482"/>
        <w:tab w:val="right" w:leader="dot" w:pos="9060"/>
      </w:tabs>
      <w:spacing w:after="60" w:line="240" w:lineRule="auto"/>
    </w:pPr>
    <w:rPr>
      <w:rFonts w:cs="Arial"/>
      <w:bCs/>
    </w:rPr>
  </w:style>
  <w:style w:type="paragraph" w:styleId="Sumrio2">
    <w:name w:val="toc 2"/>
    <w:basedOn w:val="Normal"/>
    <w:next w:val="Normal"/>
    <w:autoRedefine/>
    <w:uiPriority w:val="39"/>
    <w:rsid w:val="004B5736"/>
    <w:pPr>
      <w:tabs>
        <w:tab w:val="left" w:pos="960"/>
        <w:tab w:val="right" w:leader="dot" w:pos="9060"/>
      </w:tabs>
      <w:spacing w:before="60" w:line="240" w:lineRule="auto"/>
      <w:ind w:left="238"/>
    </w:pPr>
    <w:rPr>
      <w:iCs/>
      <w:noProof/>
      <w:szCs w:val="20"/>
    </w:rPr>
  </w:style>
  <w:style w:type="paragraph" w:styleId="Sumrio3">
    <w:name w:val="toc 3"/>
    <w:basedOn w:val="Normal"/>
    <w:next w:val="Normal"/>
    <w:autoRedefine/>
    <w:uiPriority w:val="39"/>
    <w:rsid w:val="001850D7"/>
    <w:pPr>
      <w:spacing w:before="60"/>
      <w:ind w:left="482"/>
    </w:pPr>
    <w:rPr>
      <w:szCs w:val="20"/>
    </w:rPr>
  </w:style>
  <w:style w:type="paragraph" w:styleId="Sumrio4">
    <w:name w:val="toc 4"/>
    <w:basedOn w:val="Normal"/>
    <w:next w:val="Normal"/>
    <w:autoRedefine/>
    <w:uiPriority w:val="39"/>
    <w:rsid w:val="001850D7"/>
    <w:pPr>
      <w:spacing w:before="60"/>
      <w:ind w:left="720"/>
    </w:pPr>
    <w:rPr>
      <w:szCs w:val="20"/>
    </w:rPr>
  </w:style>
  <w:style w:type="paragraph" w:styleId="Sumrio5">
    <w:name w:val="toc 5"/>
    <w:basedOn w:val="Normal"/>
    <w:next w:val="Normal"/>
    <w:semiHidden/>
    <w:pPr>
      <w:ind w:left="960"/>
    </w:pPr>
    <w:rPr>
      <w:sz w:val="20"/>
      <w:szCs w:val="20"/>
    </w:rPr>
  </w:style>
  <w:style w:type="paragraph" w:styleId="Sumrio6">
    <w:name w:val="toc 6"/>
    <w:basedOn w:val="Normal"/>
    <w:next w:val="Normal"/>
    <w:semiHidden/>
    <w:pPr>
      <w:ind w:left="1200"/>
    </w:pPr>
    <w:rPr>
      <w:sz w:val="20"/>
      <w:szCs w:val="20"/>
    </w:rPr>
  </w:style>
  <w:style w:type="paragraph" w:styleId="Sumrio7">
    <w:name w:val="toc 7"/>
    <w:basedOn w:val="Normal"/>
    <w:next w:val="Normal"/>
    <w:semiHidden/>
    <w:pPr>
      <w:ind w:left="1440"/>
    </w:pPr>
    <w:rPr>
      <w:sz w:val="20"/>
      <w:szCs w:val="20"/>
    </w:rPr>
  </w:style>
  <w:style w:type="paragraph" w:styleId="Sumrio8">
    <w:name w:val="toc 8"/>
    <w:basedOn w:val="Normal"/>
    <w:next w:val="Normal"/>
    <w:semiHidden/>
    <w:pPr>
      <w:ind w:left="1680"/>
    </w:pPr>
    <w:rPr>
      <w:sz w:val="20"/>
      <w:szCs w:val="20"/>
    </w:rPr>
  </w:style>
  <w:style w:type="paragraph" w:styleId="Sumrio9">
    <w:name w:val="toc 9"/>
    <w:basedOn w:val="Normal"/>
    <w:next w:val="Normal"/>
    <w:semiHidden/>
    <w:pPr>
      <w:ind w:left="1920"/>
    </w:pPr>
    <w:rPr>
      <w:sz w:val="20"/>
      <w:szCs w:val="20"/>
    </w:rPr>
  </w:style>
  <w:style w:type="paragraph" w:styleId="NormalWeb">
    <w:name w:val="Normal (Web)"/>
    <w:basedOn w:val="Normal"/>
    <w:pPr>
      <w:spacing w:before="280" w:after="280"/>
    </w:pPr>
    <w:rPr>
      <w:rFonts w:ascii="Arial Unicode MS" w:eastAsia="Arial Unicode MS" w:hAnsi="Arial Unicode MS" w:cs="Arial Unicode MS"/>
    </w:rPr>
  </w:style>
  <w:style w:type="paragraph" w:styleId="Recuodecorpodetexto">
    <w:name w:val="Body Text Indent"/>
    <w:basedOn w:val="Normal"/>
    <w:pPr>
      <w:spacing w:after="120"/>
      <w:ind w:left="283"/>
    </w:pPr>
  </w:style>
  <w:style w:type="paragraph" w:styleId="Recuodecorpodetexto2">
    <w:name w:val="Body Text Indent 2"/>
    <w:basedOn w:val="Normal"/>
    <w:pPr>
      <w:spacing w:after="120" w:line="480" w:lineRule="auto"/>
      <w:ind w:left="283"/>
    </w:pPr>
  </w:style>
  <w:style w:type="paragraph" w:styleId="Ttulo">
    <w:name w:val="Title"/>
    <w:basedOn w:val="Normal"/>
    <w:next w:val="Subttulo"/>
    <w:qFormat/>
    <w:pPr>
      <w:jc w:val="center"/>
    </w:pPr>
    <w:rPr>
      <w:b/>
      <w:bCs/>
      <w:sz w:val="72"/>
    </w:rPr>
  </w:style>
  <w:style w:type="paragraph" w:styleId="Subttulo">
    <w:name w:val="Subtitle"/>
    <w:basedOn w:val="Ttulo10"/>
    <w:next w:val="Corpodetexto"/>
    <w:qFormat/>
    <w:pPr>
      <w:jc w:val="center"/>
    </w:pPr>
    <w:rPr>
      <w:i/>
      <w:iCs/>
    </w:rPr>
  </w:style>
  <w:style w:type="paragraph" w:styleId="Corpodetexto3">
    <w:name w:val="Body Text 3"/>
    <w:basedOn w:val="Normal"/>
    <w:pPr>
      <w:spacing w:after="120"/>
    </w:pPr>
    <w:rPr>
      <w:sz w:val="16"/>
      <w:szCs w:val="16"/>
    </w:rPr>
  </w:style>
  <w:style w:type="paragraph" w:customStyle="1" w:styleId="Naturezadotrabalho">
    <w:name w:val="Natureza do trabalho"/>
    <w:basedOn w:val="Normal"/>
    <w:pPr>
      <w:tabs>
        <w:tab w:val="left" w:pos="-170"/>
        <w:tab w:val="left" w:pos="8547"/>
      </w:tabs>
      <w:spacing w:line="360" w:lineRule="atLeast"/>
      <w:ind w:left="4536"/>
    </w:pPr>
  </w:style>
  <w:style w:type="paragraph" w:styleId="ndicedeilustraes">
    <w:name w:val="table of figures"/>
    <w:basedOn w:val="Normal"/>
    <w:next w:val="Normal"/>
    <w:uiPriority w:val="99"/>
  </w:style>
  <w:style w:type="paragraph" w:styleId="Pr-formataoHTML">
    <w:name w:val="HTML Preformatted"/>
    <w:basedOn w:val="Normal"/>
    <w:link w:val="Pr-formataoHTMLChar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paragraph" w:styleId="Partesuperior-zdoformulrio">
    <w:name w:val="HTML Top of Form"/>
    <w:basedOn w:val="Normal"/>
    <w:next w:val="Normal"/>
    <w:pPr>
      <w:pBdr>
        <w:bottom w:val="single" w:sz="4" w:space="1" w:color="000000"/>
      </w:pBdr>
      <w:jc w:val="center"/>
    </w:pPr>
    <w:rPr>
      <w:rFonts w:cs="Arial"/>
      <w:vanish/>
      <w:sz w:val="16"/>
      <w:szCs w:val="16"/>
    </w:rPr>
  </w:style>
  <w:style w:type="paragraph" w:styleId="Parteinferiordoformulrio">
    <w:name w:val="HTML Bottom of Form"/>
    <w:basedOn w:val="Normal"/>
    <w:next w:val="Normal"/>
    <w:pPr>
      <w:pBdr>
        <w:top w:val="single" w:sz="4" w:space="1" w:color="000000"/>
      </w:pBdr>
      <w:jc w:val="center"/>
    </w:pPr>
    <w:rPr>
      <w:rFonts w:cs="Arial"/>
      <w:vanish/>
      <w:sz w:val="16"/>
      <w:szCs w:val="16"/>
    </w:rPr>
  </w:style>
  <w:style w:type="paragraph" w:customStyle="1" w:styleId="style1">
    <w:name w:val="style1"/>
    <w:basedOn w:val="Normal"/>
    <w:pPr>
      <w:spacing w:before="280" w:after="280"/>
    </w:pPr>
    <w:rPr>
      <w:rFonts w:ascii="Verdana" w:eastAsia="Arial Unicode MS" w:hAnsi="Verdana" w:cs="Arial Unicode MS"/>
    </w:r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atabela">
    <w:name w:val="Título da tabela"/>
    <w:basedOn w:val="Contedodatabela"/>
    <w:pPr>
      <w:jc w:val="center"/>
    </w:pPr>
    <w:rPr>
      <w:b/>
      <w:bCs/>
      <w:i/>
      <w:iCs/>
    </w:rPr>
  </w:style>
  <w:style w:type="paragraph" w:customStyle="1" w:styleId="Contedo10">
    <w:name w:val="Conteúdo 10"/>
    <w:basedOn w:val="ndice"/>
    <w:pPr>
      <w:tabs>
        <w:tab w:val="right" w:leader="dot" w:pos="9637"/>
      </w:tabs>
      <w:ind w:left="2547"/>
    </w:pPr>
  </w:style>
  <w:style w:type="paragraph" w:customStyle="1" w:styleId="Contedodoquadro">
    <w:name w:val="Conteúdo do quadro"/>
    <w:basedOn w:val="Corpodetexto"/>
  </w:style>
  <w:style w:type="paragraph" w:customStyle="1" w:styleId="NormalArial">
    <w:name w:val="Normal + Arial"/>
    <w:basedOn w:val="Rodap"/>
    <w:pPr>
      <w:tabs>
        <w:tab w:val="left" w:pos="1418"/>
      </w:tabs>
    </w:pPr>
    <w:rPr>
      <w:rFonts w:cs="Arial"/>
    </w:rPr>
  </w:style>
  <w:style w:type="paragraph" w:customStyle="1" w:styleId="infoblue">
    <w:name w:val="infoblue"/>
    <w:basedOn w:val="Normal"/>
    <w:next w:val="Normal"/>
    <w:pPr>
      <w:spacing w:after="120" w:line="240" w:lineRule="atLeast"/>
    </w:pPr>
    <w:rPr>
      <w:i/>
      <w:iCs/>
      <w:color w:val="0000FF"/>
      <w:sz w:val="20"/>
      <w:szCs w:val="20"/>
      <w:lang w:eastAsia="pt-BR"/>
    </w:rPr>
  </w:style>
  <w:style w:type="paragraph" w:customStyle="1" w:styleId="Elemento">
    <w:name w:val="Elemento"/>
    <w:basedOn w:val="Subttulo"/>
    <w:next w:val="Normal"/>
    <w:pPr>
      <w:spacing w:before="120"/>
      <w:jc w:val="left"/>
    </w:pPr>
    <w:rPr>
      <w:b/>
      <w:i w:val="0"/>
      <w:sz w:val="22"/>
    </w:rPr>
  </w:style>
  <w:style w:type="character" w:customStyle="1" w:styleId="Ttulo3Char">
    <w:name w:val="Título 3 Char"/>
    <w:basedOn w:val="Fontepargpadro"/>
    <w:link w:val="Ttulo3"/>
    <w:locked/>
    <w:rsid w:val="00E53F90"/>
    <w:rPr>
      <w:rFonts w:ascii="Arial" w:eastAsiaTheme="minorHAnsi" w:hAnsi="Arial" w:cstheme="minorBidi"/>
      <w:b/>
      <w:sz w:val="24"/>
      <w:szCs w:val="22"/>
      <w:lang w:eastAsia="en-US"/>
    </w:rPr>
  </w:style>
  <w:style w:type="paragraph" w:customStyle="1" w:styleId="ListParagraph1">
    <w:name w:val="List Paragraph1"/>
    <w:basedOn w:val="Normal"/>
    <w:rsid w:val="006B1E0E"/>
    <w:pPr>
      <w:ind w:left="720"/>
      <w:contextualSpacing/>
    </w:pPr>
    <w:rPr>
      <w:rFonts w:eastAsia="Calibri"/>
    </w:rPr>
  </w:style>
  <w:style w:type="table" w:styleId="Tabelacomgrade">
    <w:name w:val="Table Grid"/>
    <w:basedOn w:val="Tabela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Ttulo1Char">
    <w:name w:val="Título 1 Char"/>
    <w:basedOn w:val="Fontepargpadro"/>
    <w:link w:val="Ttulo1"/>
    <w:uiPriority w:val="9"/>
    <w:rsid w:val="00AC1350"/>
    <w:rPr>
      <w:rFonts w:ascii="Arial" w:eastAsiaTheme="minorHAnsi" w:hAnsi="Arial" w:cs="Arial"/>
      <w:b/>
      <w:bCs/>
      <w:iCs/>
      <w:kern w:val="1"/>
      <w:sz w:val="24"/>
      <w:szCs w:val="32"/>
      <w:lang w:eastAsia="en-US"/>
    </w:rPr>
  </w:style>
  <w:style w:type="character" w:customStyle="1" w:styleId="Ttulo2Char">
    <w:name w:val="Título 2 Char"/>
    <w:basedOn w:val="Fontepargpadro"/>
    <w:link w:val="Ttulo2"/>
    <w:uiPriority w:val="9"/>
    <w:rsid w:val="00E5705D"/>
    <w:rPr>
      <w:rFonts w:ascii="Arial" w:eastAsiaTheme="minorHAnsi" w:hAnsi="Arial" w:cs="Arial"/>
      <w:b/>
      <w:bCs/>
      <w:iCs/>
      <w:kern w:val="1"/>
      <w:sz w:val="24"/>
      <w:szCs w:val="32"/>
      <w:lang w:eastAsia="en-US"/>
    </w:rPr>
  </w:style>
  <w:style w:type="character" w:styleId="RefernciaSutil">
    <w:name w:val="Subtle Reference"/>
    <w:aliases w:val="Referência"/>
    <w:uiPriority w:val="31"/>
    <w:rsid w:val="007E199B"/>
    <w:rPr>
      <w:rFonts w:ascii="Arial" w:eastAsia="Arial" w:hAnsi="Arial" w:cs="Arial"/>
      <w:color w:val="auto"/>
      <w:sz w:val="24"/>
    </w:rPr>
  </w:style>
  <w:style w:type="paragraph" w:customStyle="1" w:styleId="RefernciaBibliogrfica">
    <w:name w:val="Referência Bibliográfica"/>
    <w:basedOn w:val="Normal"/>
    <w:link w:val="RefernciaBibliogrficaChar"/>
    <w:qFormat/>
    <w:rsid w:val="00385876"/>
    <w:pPr>
      <w:spacing w:line="240" w:lineRule="auto"/>
      <w:jc w:val="left"/>
    </w:pPr>
  </w:style>
  <w:style w:type="character" w:customStyle="1" w:styleId="RefernciaBibliogrficaChar">
    <w:name w:val="Referência Bibliográfica Char"/>
    <w:basedOn w:val="Fontepargpadro"/>
    <w:link w:val="RefernciaBibliogrfica"/>
    <w:rsid w:val="00385876"/>
    <w:rPr>
      <w:rFonts w:ascii="Arial" w:eastAsiaTheme="minorHAnsi" w:hAnsi="Arial" w:cstheme="minorBidi"/>
      <w:sz w:val="24"/>
      <w:szCs w:val="22"/>
      <w:lang w:eastAsia="en-US"/>
    </w:rPr>
  </w:style>
  <w:style w:type="character" w:styleId="TtulodoLivro">
    <w:name w:val="Book Title"/>
    <w:uiPriority w:val="33"/>
    <w:qFormat/>
    <w:rsid w:val="00355506"/>
  </w:style>
  <w:style w:type="paragraph" w:styleId="PargrafodaLista">
    <w:name w:val="List Paragraph"/>
    <w:basedOn w:val="Normal"/>
    <w:uiPriority w:val="34"/>
    <w:qFormat/>
    <w:rsid w:val="00E056EE"/>
    <w:pPr>
      <w:ind w:left="720"/>
      <w:contextualSpacing/>
    </w:pPr>
  </w:style>
  <w:style w:type="character" w:customStyle="1" w:styleId="CabealhoChar">
    <w:name w:val="Cabeçalho Char"/>
    <w:basedOn w:val="Fontepargpadro"/>
    <w:link w:val="Cabealho"/>
    <w:uiPriority w:val="99"/>
    <w:rsid w:val="009466CD"/>
    <w:rPr>
      <w:rFonts w:ascii="Arial" w:eastAsiaTheme="minorHAnsi" w:hAnsi="Arial" w:cstheme="minorBidi"/>
      <w:sz w:val="24"/>
      <w:szCs w:val="22"/>
      <w:lang w:eastAsia="en-US"/>
    </w:rPr>
  </w:style>
  <w:style w:type="character" w:customStyle="1" w:styleId="CorpodetextoChar">
    <w:name w:val="Corpo de texto Char"/>
    <w:basedOn w:val="Fontepargpadro"/>
    <w:link w:val="Corpodetexto"/>
    <w:rsid w:val="00A02D0E"/>
    <w:rPr>
      <w:rFonts w:ascii="Arial" w:eastAsiaTheme="minorHAnsi" w:hAnsi="Arial" w:cstheme="minorBidi"/>
      <w:b/>
      <w:bCs/>
      <w:sz w:val="56"/>
      <w:szCs w:val="22"/>
      <w:lang w:eastAsia="en-US"/>
    </w:rPr>
  </w:style>
  <w:style w:type="character" w:customStyle="1" w:styleId="Pr-formataoHTMLChar">
    <w:name w:val="Pré-formatação HTML Char"/>
    <w:basedOn w:val="Fontepargpadro"/>
    <w:link w:val="Pr-formataoHTML"/>
    <w:rsid w:val="00213A74"/>
    <w:rPr>
      <w:rFonts w:ascii="Courier New" w:eastAsiaTheme="minorHAnsi" w:hAnsi="Courier New" w:cs="Courier New"/>
      <w:sz w:val="24"/>
      <w:szCs w:val="22"/>
      <w:lang w:eastAsia="en-US"/>
    </w:rPr>
  </w:style>
  <w:style w:type="paragraph" w:styleId="CabealhodoSumrio">
    <w:name w:val="TOC Heading"/>
    <w:basedOn w:val="Ttulo1"/>
    <w:next w:val="Normal"/>
    <w:uiPriority w:val="39"/>
    <w:unhideWhenUsed/>
    <w:qFormat/>
    <w:rsid w:val="00B41A2B"/>
    <w:pPr>
      <w:numPr>
        <w:numId w:val="0"/>
      </w:numPr>
      <w:spacing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iCs w:val="0"/>
      <w:color w:val="2F5496" w:themeColor="accent1" w:themeShade="BF"/>
      <w:kern w:val="0"/>
      <w:sz w:val="32"/>
      <w:lang w:eastAsia="pt-BR"/>
    </w:rPr>
  </w:style>
  <w:style w:type="character" w:styleId="TextodoEspaoReservado">
    <w:name w:val="Placeholder Text"/>
    <w:basedOn w:val="Fontepargpadro"/>
    <w:uiPriority w:val="99"/>
    <w:semiHidden/>
    <w:rsid w:val="006A778F"/>
    <w:rPr>
      <w:color w:val="808080"/>
    </w:rPr>
  </w:style>
  <w:style w:type="character" w:styleId="MenoPendente">
    <w:name w:val="Unresolved Mention"/>
    <w:basedOn w:val="Fontepargpadro"/>
    <w:uiPriority w:val="99"/>
    <w:semiHidden/>
    <w:unhideWhenUsed/>
    <w:rsid w:val="00C311D0"/>
    <w:rPr>
      <w:color w:val="605E5C"/>
      <w:shd w:val="clear" w:color="auto" w:fill="E1DFDD"/>
    </w:rPr>
  </w:style>
  <w:style w:type="paragraph" w:styleId="Commarcadores">
    <w:name w:val="List Bullet"/>
    <w:basedOn w:val="Normal"/>
    <w:rsid w:val="007D50B3"/>
    <w:pPr>
      <w:numPr>
        <w:numId w:val="17"/>
      </w:numPr>
      <w:contextualSpacing/>
    </w:pPr>
  </w:style>
  <w:style w:type="paragraph" w:styleId="Reviso">
    <w:name w:val="Revision"/>
    <w:hidden/>
    <w:uiPriority w:val="99"/>
    <w:semiHidden/>
    <w:rsid w:val="00BF6E1C"/>
    <w:rPr>
      <w:rFonts w:ascii="Arial" w:eastAsiaTheme="minorHAnsi" w:hAnsi="Arial" w:cstheme="minorBidi"/>
      <w:sz w:val="24"/>
      <w:szCs w:val="22"/>
      <w:lang w:eastAsia="en-US"/>
    </w:rPr>
  </w:style>
  <w:style w:type="paragraph" w:styleId="Textodebalo">
    <w:name w:val="Balloon Text"/>
    <w:basedOn w:val="Normal"/>
    <w:link w:val="TextodebaloChar"/>
    <w:semiHidden/>
    <w:unhideWhenUsed/>
    <w:rsid w:val="00BF6E1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semiHidden/>
    <w:rsid w:val="00BF6E1C"/>
    <w:rPr>
      <w:rFonts w:ascii="Segoe UI" w:eastAsiaTheme="minorHAnsi" w:hAnsi="Segoe UI" w:cs="Segoe UI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22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4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2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9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0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2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50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7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19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0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2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3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1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1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9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8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9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28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6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7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3.png"/><Relationship Id="rId26" Type="http://schemas.openxmlformats.org/officeDocument/2006/relationships/image" Target="media/image11.jpeg"/><Relationship Id="rId39" Type="http://schemas.openxmlformats.org/officeDocument/2006/relationships/header" Target="header7.xml"/><Relationship Id="rId21" Type="http://schemas.openxmlformats.org/officeDocument/2006/relationships/image" Target="media/image6.gif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0" Type="http://schemas.openxmlformats.org/officeDocument/2006/relationships/image" Target="media/image5.gif"/><Relationship Id="rId29" Type="http://schemas.openxmlformats.org/officeDocument/2006/relationships/image" Target="media/image1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9.jpeg"/><Relationship Id="rId32" Type="http://schemas.openxmlformats.org/officeDocument/2006/relationships/image" Target="media/image17.jpeg"/><Relationship Id="rId37" Type="http://schemas.openxmlformats.org/officeDocument/2006/relationships/image" Target="media/image2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8.jpe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image" Target="media/image7.gif"/><Relationship Id="rId27" Type="http://schemas.openxmlformats.org/officeDocument/2006/relationships/image" Target="media/image12.png"/><Relationship Id="rId30" Type="http://schemas.openxmlformats.org/officeDocument/2006/relationships/image" Target="media/image15.svg"/><Relationship Id="rId35" Type="http://schemas.openxmlformats.org/officeDocument/2006/relationships/image" Target="media/image20.jpe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jpeg"/><Relationship Id="rId38" Type="http://schemas.openxmlformats.org/officeDocument/2006/relationships/header" Target="header6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rcos\Desktop\template.dotx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018CA0-577A-4E2A-B8FF-256ADB7998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1792</TotalTime>
  <Pages>34</Pages>
  <Words>6001</Words>
  <Characters>32409</Characters>
  <Application>Microsoft Office Word</Application>
  <DocSecurity>0</DocSecurity>
  <Lines>270</Lines>
  <Paragraphs>76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Fundamentação Teórica - TCC</vt:lpstr>
    </vt:vector>
  </TitlesOfParts>
  <Company/>
  <LinksUpToDate>false</LinksUpToDate>
  <CharactersWithSpaces>38334</CharactersWithSpaces>
  <SharedDoc>false</SharedDoc>
  <HLinks>
    <vt:vector size="270" baseType="variant">
      <vt:variant>
        <vt:i4>1179698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_Toc39680175</vt:lpwstr>
      </vt:variant>
      <vt:variant>
        <vt:i4>1245234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_Toc39680174</vt:lpwstr>
      </vt:variant>
      <vt:variant>
        <vt:i4>1310770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_Toc39680173</vt:lpwstr>
      </vt:variant>
      <vt:variant>
        <vt:i4>1376306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_Toc39680172</vt:lpwstr>
      </vt:variant>
      <vt:variant>
        <vt:i4>1441842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_Toc39680171</vt:lpwstr>
      </vt:variant>
      <vt:variant>
        <vt:i4>1507378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_Toc39680170</vt:lpwstr>
      </vt:variant>
      <vt:variant>
        <vt:i4>1966131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_Toc39680169</vt:lpwstr>
      </vt:variant>
      <vt:variant>
        <vt:i4>2031667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_Toc39680168</vt:lpwstr>
      </vt:variant>
      <vt:variant>
        <vt:i4>1048627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_Toc39680167</vt:lpwstr>
      </vt:variant>
      <vt:variant>
        <vt:i4>1114163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_Toc39680166</vt:lpwstr>
      </vt:variant>
      <vt:variant>
        <vt:i4>1179699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_Toc39680165</vt:lpwstr>
      </vt:variant>
      <vt:variant>
        <vt:i4>1245235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_Toc39680164</vt:lpwstr>
      </vt:variant>
      <vt:variant>
        <vt:i4>1310771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_Toc39680163</vt:lpwstr>
      </vt:variant>
      <vt:variant>
        <vt:i4>1376307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_Toc39680162</vt:lpwstr>
      </vt:variant>
      <vt:variant>
        <vt:i4>1441843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_Toc39680161</vt:lpwstr>
      </vt:variant>
      <vt:variant>
        <vt:i4>1507379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_Toc39680160</vt:lpwstr>
      </vt:variant>
      <vt:variant>
        <vt:i4>1966128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_Toc39680159</vt:lpwstr>
      </vt:variant>
      <vt:variant>
        <vt:i4>2031664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_Toc39680158</vt:lpwstr>
      </vt:variant>
      <vt:variant>
        <vt:i4>1048624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_Toc39680157</vt:lpwstr>
      </vt:variant>
      <vt:variant>
        <vt:i4>1114160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_Toc39680156</vt:lpwstr>
      </vt:variant>
      <vt:variant>
        <vt:i4>1179696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_Toc39680155</vt:lpwstr>
      </vt:variant>
      <vt:variant>
        <vt:i4>1245232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_Toc39680154</vt:lpwstr>
      </vt:variant>
      <vt:variant>
        <vt:i4>1310768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_Toc39680153</vt:lpwstr>
      </vt:variant>
      <vt:variant>
        <vt:i4>1376304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_Toc39680152</vt:lpwstr>
      </vt:variant>
      <vt:variant>
        <vt:i4>1441840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_Toc39680151</vt:lpwstr>
      </vt:variant>
      <vt:variant>
        <vt:i4>1507376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_Toc39680150</vt:lpwstr>
      </vt:variant>
      <vt:variant>
        <vt:i4>1966129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_Toc39680149</vt:lpwstr>
      </vt:variant>
      <vt:variant>
        <vt:i4>2031665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_Toc39680148</vt:lpwstr>
      </vt:variant>
      <vt:variant>
        <vt:i4>1048625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_Toc39680147</vt:lpwstr>
      </vt:variant>
      <vt:variant>
        <vt:i4>1114161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_Toc39680146</vt:lpwstr>
      </vt:variant>
      <vt:variant>
        <vt:i4>1179697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_Toc39680145</vt:lpwstr>
      </vt:variant>
      <vt:variant>
        <vt:i4>1245233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_Toc39680144</vt:lpwstr>
      </vt:variant>
      <vt:variant>
        <vt:i4>1310769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_Toc39680143</vt:lpwstr>
      </vt:variant>
      <vt:variant>
        <vt:i4>1376305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_Toc39680142</vt:lpwstr>
      </vt:variant>
      <vt:variant>
        <vt:i4>1441841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_Toc39680141</vt:lpwstr>
      </vt:variant>
      <vt:variant>
        <vt:i4>1507377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_Toc39680140</vt:lpwstr>
      </vt:variant>
      <vt:variant>
        <vt:i4>1966134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_Toc39680139</vt:lpwstr>
      </vt:variant>
      <vt:variant>
        <vt:i4>2031670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_Toc39680138</vt:lpwstr>
      </vt:variant>
      <vt:variant>
        <vt:i4>1048630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_Toc39680137</vt:lpwstr>
      </vt:variant>
      <vt:variant>
        <vt:i4>1114166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_Toc39680136</vt:lpwstr>
      </vt:variant>
      <vt:variant>
        <vt:i4>1179702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_Toc39680135</vt:lpwstr>
      </vt:variant>
      <vt:variant>
        <vt:i4>1245238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_Toc39680134</vt:lpwstr>
      </vt:variant>
      <vt:variant>
        <vt:i4>1310774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_Toc39680133</vt:lpwstr>
      </vt:variant>
      <vt:variant>
        <vt:i4>1376310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_Toc39680132</vt:lpwstr>
      </vt:variant>
      <vt:variant>
        <vt:i4>1441846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_Toc39680131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Fundamentação Teórica - TCC</dc:title>
  <dc:subject/>
  <dc:creator/>
  <cp:keywords/>
  <dc:description/>
  <cp:lastModifiedBy>Marcos Costa Braga</cp:lastModifiedBy>
  <cp:revision>1474</cp:revision>
  <cp:lastPrinted>2020-05-06T22:04:00Z</cp:lastPrinted>
  <dcterms:created xsi:type="dcterms:W3CDTF">2019-08-30T00:34:00Z</dcterms:created>
  <dcterms:modified xsi:type="dcterms:W3CDTF">2020-05-06T22:05:00Z</dcterms:modified>
</cp:coreProperties>
</file>